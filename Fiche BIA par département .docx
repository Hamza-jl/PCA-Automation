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7A87E" w14:textId="77777777" w:rsidR="000E0D86" w:rsidRPr="0060375A" w:rsidRDefault="000E0D86" w:rsidP="00367467">
      <w:pPr>
        <w:pStyle w:val="Titleofdocument"/>
        <w:rPr>
          <w:rFonts w:ascii="Montserrat" w:hAnsi="Montserrat"/>
        </w:rPr>
      </w:pPr>
    </w:p>
    <w:p w14:paraId="199E7780" w14:textId="77777777" w:rsidR="000E0D86" w:rsidRPr="0060375A" w:rsidRDefault="000E0D86" w:rsidP="00367467">
      <w:pPr>
        <w:pStyle w:val="Titleofdocument"/>
        <w:rPr>
          <w:rFonts w:ascii="Montserrat" w:hAnsi="Montserrat"/>
        </w:rPr>
      </w:pPr>
    </w:p>
    <w:p w14:paraId="6001D8B3" w14:textId="77777777" w:rsidR="000E0D86" w:rsidRPr="0060375A" w:rsidRDefault="000E0D86" w:rsidP="00367467">
      <w:pPr>
        <w:pStyle w:val="Titleofdocument"/>
        <w:rPr>
          <w:rFonts w:ascii="Montserrat" w:hAnsi="Montserrat"/>
        </w:rPr>
      </w:pPr>
    </w:p>
    <w:p w14:paraId="2B943909" w14:textId="77777777" w:rsidR="000E0D86" w:rsidRPr="0060375A" w:rsidRDefault="000E0D86" w:rsidP="00367467">
      <w:pPr>
        <w:pStyle w:val="Titleofdocument"/>
        <w:rPr>
          <w:rFonts w:ascii="Montserrat" w:hAnsi="Montserrat"/>
        </w:rPr>
      </w:pPr>
    </w:p>
    <w:p w14:paraId="743AA676" w14:textId="6D577C71" w:rsidR="004A7D91" w:rsidRPr="0060375A" w:rsidRDefault="0060375A" w:rsidP="0060375A">
      <w:pPr>
        <w:pStyle w:val="Titre"/>
        <w:rPr>
          <w:rFonts w:ascii="Montserrat" w:hAnsi="Montserrat"/>
        </w:rPr>
      </w:pPr>
      <w:r>
        <w:rPr>
          <w:rFonts w:ascii="Montserrat" w:eastAsia="Montserrat" w:hAnsi="Montserrat" w:cs="Montserrat"/>
          <w:sz w:val="52"/>
          <w:szCs w:val="52"/>
        </w:rPr>
        <w:t xml:space="preserve">Actualisation du Plan de </w:t>
      </w:r>
      <w:r>
        <w:rPr>
          <w:rFonts w:ascii="Montserrat" w:eastAsia="Montserrat" w:hAnsi="Montserrat" w:cs="Montserrat"/>
          <w:sz w:val="52"/>
          <w:szCs w:val="52"/>
        </w:rPr>
        <w:br/>
        <w:t xml:space="preserve">Continuité d’Activité de la STAR Assurances </w:t>
      </w:r>
      <w:r w:rsidR="0071388C" w:rsidRPr="0060375A">
        <w:rPr>
          <w:rFonts w:ascii="Montserrat" w:hAnsi="Montserrat"/>
        </w:rPr>
        <w:fldChar w:fldCharType="begin"/>
      </w:r>
      <w:r w:rsidR="0071388C" w:rsidRPr="0060375A">
        <w:rPr>
          <w:rFonts w:ascii="Montserrat" w:hAnsi="Montserrat"/>
        </w:rPr>
        <w:instrText xml:space="preserve"> DOCPROPERTY  Title  \* MERGEFORMAT </w:instrText>
      </w:r>
      <w:r w:rsidR="0071388C" w:rsidRPr="0060375A">
        <w:rPr>
          <w:rFonts w:ascii="Montserrat" w:hAnsi="Montserrat"/>
        </w:rPr>
        <w:fldChar w:fldCharType="end"/>
      </w:r>
    </w:p>
    <w:p w14:paraId="1C241E06" w14:textId="34DF9EFB" w:rsidR="008D4E30" w:rsidRPr="0060375A" w:rsidRDefault="00367467" w:rsidP="008D4E30">
      <w:pPr>
        <w:pStyle w:val="Subtitleofdocument"/>
        <w:spacing w:line="240" w:lineRule="auto"/>
        <w:rPr>
          <w:rFonts w:ascii="Montserrat" w:hAnsi="Montserrat"/>
          <w:lang w:val="fr-FR"/>
        </w:rPr>
      </w:pPr>
      <w:r w:rsidRPr="0060375A">
        <w:rPr>
          <w:rFonts w:ascii="Montserrat" w:hAnsi="Montserrat"/>
          <w:lang w:val="fr-FR"/>
        </w:rPr>
        <w:t>EXPRESSION DES BESOINS M</w:t>
      </w:r>
      <w:r w:rsidR="006170C1" w:rsidRPr="0060375A">
        <w:rPr>
          <w:rFonts w:ascii="Montserrat" w:hAnsi="Montserrat"/>
          <w:w w:val="102"/>
          <w:lang w:val="fr-FR"/>
        </w:rPr>
        <w:t>É</w:t>
      </w:r>
      <w:r w:rsidRPr="0060375A">
        <w:rPr>
          <w:rFonts w:ascii="Montserrat" w:hAnsi="Montserrat"/>
          <w:lang w:val="fr-FR"/>
        </w:rPr>
        <w:t>TIERS</w:t>
      </w:r>
    </w:p>
    <w:p w14:paraId="343E0AA0" w14:textId="77777777" w:rsidR="0060375A" w:rsidRDefault="0060375A" w:rsidP="0060375A">
      <w:pPr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Business Impact Analysis</w:t>
      </w:r>
    </w:p>
    <w:p w14:paraId="4B2A6076" w14:textId="77777777" w:rsidR="0060375A" w:rsidRDefault="0060375A" w:rsidP="0060375A">
      <w:pPr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Atelier : Expression des Besoins Métiers</w:t>
      </w:r>
    </w:p>
    <w:p w14:paraId="33C35B85" w14:textId="771C48FF" w:rsidR="0060375A" w:rsidRDefault="0060375A" w:rsidP="0060375A">
      <w:pPr>
        <w:rPr>
          <w:rFonts w:ascii="Montserrat" w:eastAsia="Montserrat" w:hAnsi="Montserrat" w:cs="Montserrat"/>
          <w:b/>
          <w:bCs/>
          <w:color w:val="808080"/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808080"/>
          <w:sz w:val="24"/>
          <w:szCs w:val="24"/>
        </w:rPr>
        <w:t xml:space="preserve">Entité : </w:t>
      </w:r>
      <w:r w:rsidR="00C3403E" w:rsidRPr="00C3403E">
        <w:rPr>
          <w:rFonts w:ascii="Montserrat" w:eastAsia="Montserrat" w:hAnsi="Montserrat" w:cs="Montserrat"/>
          <w:b/>
          <w:bCs/>
          <w:color w:val="808080"/>
          <w:sz w:val="24"/>
          <w:szCs w:val="24"/>
        </w:rPr>
        <w:t>Contrôle de Gestion</w:t>
      </w:r>
    </w:p>
    <w:p w14:paraId="43A37C3D" w14:textId="77777777" w:rsidR="0060375A" w:rsidRPr="0060375A" w:rsidRDefault="0060375A" w:rsidP="008D4E30">
      <w:pPr>
        <w:pStyle w:val="Subtitleofdocument"/>
        <w:spacing w:line="240" w:lineRule="auto"/>
        <w:rPr>
          <w:rFonts w:ascii="Montserrat" w:hAnsi="Montserrat"/>
          <w:lang w:val="fr-FR"/>
        </w:rPr>
      </w:pPr>
    </w:p>
    <w:p w14:paraId="79D45C72" w14:textId="1E9C1711" w:rsidR="00BB34FE" w:rsidRPr="0060375A" w:rsidRDefault="00BB34FE" w:rsidP="00415368">
      <w:pPr>
        <w:pStyle w:val="Subtitleofdocument"/>
        <w:spacing w:after="0"/>
        <w:rPr>
          <w:rFonts w:ascii="Montserrat" w:hAnsi="Montserrat"/>
          <w:lang w:val="fr-FR"/>
        </w:rPr>
      </w:pPr>
    </w:p>
    <w:tbl>
      <w:tblPr>
        <w:tblStyle w:val="Grilledutableau"/>
        <w:tblpPr w:vertAnchor="page" w:horzAnchor="margin" w:tblpY="13845"/>
        <w:tblW w:w="1009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10093"/>
      </w:tblGrid>
      <w:tr w:rsidR="00E32100" w:rsidRPr="0060375A" w14:paraId="7E938AD5" w14:textId="77777777" w:rsidTr="00E32100">
        <w:tc>
          <w:tcPr>
            <w:tcW w:w="10093" w:type="dxa"/>
            <w:shd w:val="clear" w:color="auto" w:fill="auto"/>
            <w:vAlign w:val="bottom"/>
          </w:tcPr>
          <w:p w14:paraId="62EB7926" w14:textId="02B83B0D" w:rsidR="00E32100" w:rsidRPr="0060375A" w:rsidRDefault="00E32100" w:rsidP="008E64EE">
            <w:pPr>
              <w:pStyle w:val="Notedebasdepage"/>
              <w:framePr w:wrap="auto" w:hAnchor="text" w:yAlign="inline"/>
              <w:jc w:val="center"/>
              <w:rPr>
                <w:rFonts w:ascii="Montserrat" w:hAnsi="Montserrat"/>
              </w:rPr>
            </w:pPr>
            <w:r w:rsidRPr="0060375A">
              <w:rPr>
                <w:rFonts w:ascii="Montserrat" w:hAnsi="Montserrat"/>
              </w:rPr>
              <w:t>Ce document contient des informations confidentielles qui sont la propriété</w:t>
            </w:r>
            <w:r w:rsidR="00D15767" w:rsidRPr="0060375A">
              <w:rPr>
                <w:rFonts w:ascii="Montserrat" w:hAnsi="Montserrat"/>
              </w:rPr>
              <w:t xml:space="preserve"> </w:t>
            </w:r>
            <w:r w:rsidR="005255A7" w:rsidRPr="0060375A">
              <w:rPr>
                <w:rFonts w:ascii="Montserrat" w:hAnsi="Montserrat"/>
              </w:rPr>
              <w:t xml:space="preserve">de la </w:t>
            </w:r>
            <w:r w:rsidR="001D78CF" w:rsidRPr="0060375A">
              <w:rPr>
                <w:rFonts w:ascii="Montserrat" w:hAnsi="Montserrat"/>
              </w:rPr>
              <w:t>STAR</w:t>
            </w:r>
            <w:r w:rsidRPr="0060375A">
              <w:rPr>
                <w:rFonts w:ascii="Montserrat" w:hAnsi="Montserrat"/>
              </w:rPr>
              <w:t>. Il ne peut être diffusé ou transféré en dehors de votre organisation sans l’autorisation écrite d’</w:t>
            </w:r>
            <w:r w:rsidR="00A02E04" w:rsidRPr="0060375A">
              <w:rPr>
                <w:rFonts w:ascii="Montserrat" w:hAnsi="Montserrat"/>
              </w:rPr>
              <w:t xml:space="preserve">une personne habilitée </w:t>
            </w:r>
            <w:r w:rsidR="00E3663B" w:rsidRPr="0060375A">
              <w:rPr>
                <w:rFonts w:ascii="Montserrat" w:hAnsi="Montserrat"/>
              </w:rPr>
              <w:t xml:space="preserve">par </w:t>
            </w:r>
            <w:r w:rsidR="005255A7" w:rsidRPr="0060375A">
              <w:rPr>
                <w:rFonts w:ascii="Montserrat" w:hAnsi="Montserrat"/>
              </w:rPr>
              <w:t xml:space="preserve">la </w:t>
            </w:r>
            <w:r w:rsidR="001D78CF" w:rsidRPr="0060375A">
              <w:rPr>
                <w:rFonts w:ascii="Montserrat" w:hAnsi="Montserrat"/>
              </w:rPr>
              <w:t>STAR</w:t>
            </w:r>
            <w:r w:rsidRPr="0060375A">
              <w:rPr>
                <w:rFonts w:ascii="Montserrat" w:hAnsi="Montserrat"/>
              </w:rPr>
              <w:t>.</w:t>
            </w:r>
          </w:p>
        </w:tc>
      </w:tr>
      <w:tr w:rsidR="00E32100" w:rsidRPr="0060375A" w14:paraId="6721A0B4" w14:textId="77777777" w:rsidTr="00E32100">
        <w:tc>
          <w:tcPr>
            <w:tcW w:w="10093" w:type="dxa"/>
            <w:shd w:val="clear" w:color="auto" w:fill="auto"/>
            <w:vAlign w:val="bottom"/>
          </w:tcPr>
          <w:p w14:paraId="7D41FA06" w14:textId="77777777" w:rsidR="00E32100" w:rsidRPr="0060375A" w:rsidRDefault="00E32100" w:rsidP="00E32100">
            <w:pPr>
              <w:pStyle w:val="Notedebasdepage"/>
              <w:framePr w:wrap="auto" w:hAnchor="text" w:yAlign="inline"/>
              <w:rPr>
                <w:rFonts w:ascii="Montserrat" w:hAnsi="Montserrat"/>
              </w:rPr>
            </w:pPr>
          </w:p>
        </w:tc>
      </w:tr>
      <w:tr w:rsidR="00E32100" w:rsidRPr="0060375A" w14:paraId="10A4D63E" w14:textId="77777777" w:rsidTr="00E32100">
        <w:trPr>
          <w:trHeight w:val="397"/>
        </w:trPr>
        <w:tc>
          <w:tcPr>
            <w:tcW w:w="10093" w:type="dxa"/>
            <w:shd w:val="clear" w:color="auto" w:fill="auto"/>
          </w:tcPr>
          <w:p w14:paraId="101F0238" w14:textId="77777777" w:rsidR="00E32100" w:rsidRPr="0060375A" w:rsidRDefault="00E32100" w:rsidP="00E32100">
            <w:pPr>
              <w:pStyle w:val="Notedebasdepage"/>
              <w:framePr w:wrap="auto" w:hAnchor="text" w:yAlign="inline"/>
              <w:rPr>
                <w:rFonts w:ascii="Montserrat" w:hAnsi="Montserrat"/>
              </w:rPr>
            </w:pPr>
          </w:p>
        </w:tc>
      </w:tr>
    </w:tbl>
    <w:p w14:paraId="1EBBCF55" w14:textId="77777777" w:rsidR="00915F33" w:rsidRPr="0060375A" w:rsidRDefault="00915F33" w:rsidP="00F762F9">
      <w:pPr>
        <w:pStyle w:val="Date"/>
        <w:rPr>
          <w:rFonts w:ascii="Montserrat" w:hAnsi="Montserrat"/>
        </w:rPr>
      </w:pPr>
    </w:p>
    <w:p w14:paraId="260DBC4F" w14:textId="2BF40695" w:rsidR="00CD4C5A" w:rsidRPr="0060375A" w:rsidRDefault="00CD4C5A" w:rsidP="00413C94">
      <w:pPr>
        <w:jc w:val="center"/>
        <w:rPr>
          <w:rFonts w:ascii="Montserrat" w:hAnsi="Montserrat"/>
        </w:rPr>
      </w:pPr>
    </w:p>
    <w:p w14:paraId="77FDE0A9" w14:textId="77777777" w:rsidR="005070E1" w:rsidRPr="0060375A" w:rsidRDefault="005070E1" w:rsidP="00DF7989">
      <w:pPr>
        <w:rPr>
          <w:rFonts w:ascii="Montserrat" w:hAnsi="Montserrat"/>
        </w:rPr>
      </w:pPr>
    </w:p>
    <w:p w14:paraId="61A0BBEA" w14:textId="57434394" w:rsidR="005070E1" w:rsidRPr="0060375A" w:rsidRDefault="005070E1" w:rsidP="00DF7989">
      <w:pPr>
        <w:rPr>
          <w:rFonts w:ascii="Montserrat" w:hAnsi="Montserrat"/>
        </w:rPr>
        <w:sectPr w:rsidR="005070E1" w:rsidRPr="0060375A" w:rsidSect="00915F3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 w:code="9"/>
          <w:pgMar w:top="1134" w:right="1134" w:bottom="1134" w:left="1134" w:header="567" w:footer="567" w:gutter="0"/>
          <w:cols w:space="708"/>
          <w:docGrid w:linePitch="360"/>
        </w:sectPr>
      </w:pPr>
    </w:p>
    <w:p w14:paraId="6E55D80C" w14:textId="77777777" w:rsidR="00915F33" w:rsidRPr="0060375A" w:rsidRDefault="00367467" w:rsidP="004E08A2">
      <w:pPr>
        <w:pStyle w:val="Titre1"/>
        <w:numPr>
          <w:ilvl w:val="0"/>
          <w:numId w:val="0"/>
        </w:numPr>
        <w:rPr>
          <w:rFonts w:ascii="Montserrat" w:hAnsi="Montserrat"/>
          <w:color w:val="auto"/>
          <w:sz w:val="32"/>
          <w:szCs w:val="32"/>
        </w:rPr>
      </w:pPr>
      <w:bookmarkStart w:id="0" w:name="_Toc227078773"/>
      <w:bookmarkStart w:id="1" w:name="_Toc227078844"/>
      <w:bookmarkStart w:id="2" w:name="_Toc227158839"/>
      <w:r w:rsidRPr="0060375A">
        <w:rPr>
          <w:rFonts w:ascii="Montserrat" w:hAnsi="Montserrat"/>
          <w:color w:val="auto"/>
          <w:sz w:val="32"/>
          <w:szCs w:val="32"/>
        </w:rPr>
        <w:lastRenderedPageBreak/>
        <w:t>Fiche de suivi</w:t>
      </w:r>
      <w:bookmarkEnd w:id="0"/>
      <w:bookmarkEnd w:id="1"/>
      <w:bookmarkEnd w:id="2"/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1442"/>
        <w:gridCol w:w="8196"/>
      </w:tblGrid>
      <w:tr w:rsidR="00D101C6" w:rsidRPr="0060375A" w14:paraId="7C2CFAA7" w14:textId="77777777" w:rsidTr="00932D6E">
        <w:trPr>
          <w:trHeight w:val="68"/>
        </w:trPr>
        <w:tc>
          <w:tcPr>
            <w:tcW w:w="1442" w:type="dxa"/>
            <w:shd w:val="clear" w:color="auto" w:fill="auto"/>
          </w:tcPr>
          <w:p w14:paraId="485EE007" w14:textId="77777777" w:rsidR="00D101C6" w:rsidRPr="0060375A" w:rsidRDefault="00D101C6" w:rsidP="00DF7989">
            <w:pPr>
              <w:rPr>
                <w:rFonts w:ascii="Montserrat" w:hAnsi="Montserrat"/>
              </w:rPr>
            </w:pPr>
          </w:p>
        </w:tc>
        <w:tc>
          <w:tcPr>
            <w:tcW w:w="8196" w:type="dxa"/>
            <w:shd w:val="clear" w:color="auto" w:fill="auto"/>
          </w:tcPr>
          <w:p w14:paraId="7AC53FC9" w14:textId="77777777" w:rsidR="00D101C6" w:rsidRPr="0060375A" w:rsidRDefault="00D101C6" w:rsidP="00DF7989">
            <w:pPr>
              <w:rPr>
                <w:rFonts w:ascii="Montserrat" w:hAnsi="Montserrat"/>
              </w:rPr>
            </w:pPr>
          </w:p>
        </w:tc>
      </w:tr>
    </w:tbl>
    <w:p w14:paraId="6498C397" w14:textId="77777777" w:rsidR="00892E00" w:rsidRPr="0060375A" w:rsidRDefault="00892E00" w:rsidP="00DF7989">
      <w:pPr>
        <w:rPr>
          <w:rFonts w:ascii="Montserrat" w:hAnsi="Montserrat"/>
        </w:rPr>
      </w:pPr>
    </w:p>
    <w:tbl>
      <w:tblPr>
        <w:tblStyle w:val="Grilleclaire-Accent11"/>
        <w:tblW w:w="9639" w:type="dxa"/>
        <w:tblInd w:w="108" w:type="dxa"/>
        <w:tblBorders>
          <w:top w:val="single" w:sz="4" w:space="0" w:color="98979D" w:themeColor="text1" w:themeTint="99"/>
          <w:left w:val="single" w:sz="4" w:space="0" w:color="98979D" w:themeColor="text1" w:themeTint="99"/>
          <w:bottom w:val="single" w:sz="4" w:space="0" w:color="98979D" w:themeColor="text1" w:themeTint="99"/>
          <w:right w:val="single" w:sz="4" w:space="0" w:color="98979D" w:themeColor="text1" w:themeTint="99"/>
          <w:insideH w:val="single" w:sz="4" w:space="0" w:color="98979D" w:themeColor="text1" w:themeTint="99"/>
          <w:insideV w:val="single" w:sz="4" w:space="0" w:color="98979D" w:themeColor="text1" w:themeTint="99"/>
        </w:tblBorders>
        <w:tblLayout w:type="fixed"/>
        <w:tblLook w:val="0000" w:firstRow="0" w:lastRow="0" w:firstColumn="0" w:lastColumn="0" w:noHBand="0" w:noVBand="0"/>
      </w:tblPr>
      <w:tblGrid>
        <w:gridCol w:w="1762"/>
        <w:gridCol w:w="2520"/>
        <w:gridCol w:w="5357"/>
      </w:tblGrid>
      <w:tr w:rsidR="00367467" w:rsidRPr="0060375A" w14:paraId="30022043" w14:textId="77777777" w:rsidTr="000E5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BFBFBF" w:themeFill="background1" w:themeFillShade="BF"/>
          </w:tcPr>
          <w:p w14:paraId="5394597C" w14:textId="77777777" w:rsidR="00367467" w:rsidRPr="00DE68F1" w:rsidRDefault="00367467" w:rsidP="0060375A">
            <w:pPr>
              <w:spacing w:after="120"/>
              <w:rPr>
                <w:rFonts w:ascii="Montserrat" w:eastAsia="Montserrat" w:hAnsi="Montserrat" w:cs="Montserrat"/>
                <w:b/>
                <w:bCs/>
                <w:szCs w:val="18"/>
                <w:lang w:eastAsia="en-US"/>
              </w:rPr>
            </w:pPr>
            <w:r w:rsidRPr="00DE68F1">
              <w:rPr>
                <w:rFonts w:ascii="Montserrat" w:eastAsia="Montserrat" w:hAnsi="Montserrat" w:cs="Montserrat"/>
                <w:b/>
                <w:bCs/>
                <w:szCs w:val="18"/>
                <w:lang w:eastAsia="en-US"/>
              </w:rPr>
              <w:t>Entité</w:t>
            </w:r>
          </w:p>
        </w:tc>
        <w:tc>
          <w:tcPr>
            <w:tcW w:w="7877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D39DDE2" w14:textId="267B729C" w:rsidR="00367467" w:rsidRPr="00387A6F" w:rsidRDefault="00C3403E" w:rsidP="00D76F6C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color w:val="56555A" w:themeColor="text1"/>
                <w:szCs w:val="18"/>
              </w:rPr>
            </w:pPr>
            <w:r w:rsidRPr="00C3403E">
              <w:rPr>
                <w:rFonts w:ascii="Montserrat" w:hAnsi="Montserrat"/>
                <w:color w:val="56555A" w:themeColor="text1"/>
                <w:szCs w:val="18"/>
              </w:rPr>
              <w:t>Contrôle de Gestion</w:t>
            </w:r>
          </w:p>
        </w:tc>
      </w:tr>
      <w:tr w:rsidR="00367467" w:rsidRPr="0060375A" w14:paraId="24E402F9" w14:textId="77777777" w:rsidTr="000E5F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2" w:type="dxa"/>
            <w:vMerge w:val="restar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BFBFBF" w:themeFill="background1" w:themeFillShade="BF"/>
          </w:tcPr>
          <w:p w14:paraId="0437F7FB" w14:textId="77777777" w:rsidR="00367467" w:rsidRPr="00DE68F1" w:rsidRDefault="00367467" w:rsidP="0060375A">
            <w:pPr>
              <w:spacing w:after="120"/>
              <w:rPr>
                <w:rFonts w:ascii="Montserrat" w:eastAsia="Montserrat" w:hAnsi="Montserrat" w:cs="Montserrat"/>
                <w:b/>
                <w:bCs/>
                <w:szCs w:val="18"/>
                <w:lang w:eastAsia="en-US"/>
              </w:rPr>
            </w:pPr>
            <w:r w:rsidRPr="00DE68F1">
              <w:rPr>
                <w:rFonts w:ascii="Montserrat" w:eastAsia="Montserrat" w:hAnsi="Montserrat" w:cs="Montserrat"/>
                <w:b/>
                <w:bCs/>
                <w:szCs w:val="18"/>
                <w:lang w:eastAsia="en-US"/>
              </w:rPr>
              <w:t>Présents </w:t>
            </w:r>
          </w:p>
          <w:p w14:paraId="4A9AA3B8" w14:textId="77777777" w:rsidR="009B1C4E" w:rsidRPr="00DE68F1" w:rsidRDefault="009B1C4E" w:rsidP="009B1C4E">
            <w:pPr>
              <w:rPr>
                <w:rFonts w:ascii="Montserrat" w:eastAsia="Montserrat" w:hAnsi="Montserrat" w:cs="Montserrat"/>
                <w:szCs w:val="18"/>
              </w:rPr>
            </w:pPr>
          </w:p>
          <w:p w14:paraId="55BBA9EF" w14:textId="77777777" w:rsidR="009B1C4E" w:rsidRPr="00DE68F1" w:rsidRDefault="009B1C4E" w:rsidP="009B1C4E">
            <w:pPr>
              <w:rPr>
                <w:rFonts w:ascii="Montserrat" w:eastAsia="Montserrat" w:hAnsi="Montserrat" w:cs="Montserrat"/>
                <w:szCs w:val="18"/>
              </w:rPr>
            </w:pPr>
          </w:p>
          <w:p w14:paraId="26FC0C24" w14:textId="77777777" w:rsidR="009B1C4E" w:rsidRPr="00DE68F1" w:rsidRDefault="009B1C4E" w:rsidP="009B1C4E">
            <w:pPr>
              <w:rPr>
                <w:rFonts w:ascii="Montserrat" w:eastAsia="Montserrat" w:hAnsi="Montserrat" w:cs="Montserrat"/>
                <w:szCs w:val="18"/>
              </w:rPr>
            </w:pPr>
          </w:p>
          <w:p w14:paraId="536B0008" w14:textId="77777777" w:rsidR="009B1C4E" w:rsidRPr="00DE68F1" w:rsidRDefault="009B1C4E" w:rsidP="009B1C4E">
            <w:pPr>
              <w:rPr>
                <w:rFonts w:ascii="Montserrat" w:eastAsia="Montserrat" w:hAnsi="Montserrat" w:cs="Montserrat"/>
                <w:b/>
                <w:bCs/>
                <w:szCs w:val="18"/>
                <w:lang w:eastAsia="en-US"/>
              </w:rPr>
            </w:pPr>
          </w:p>
          <w:p w14:paraId="5C9C793D" w14:textId="77777777" w:rsidR="009B1C4E" w:rsidRPr="00DE68F1" w:rsidRDefault="009B1C4E" w:rsidP="009B1C4E">
            <w:pPr>
              <w:jc w:val="center"/>
              <w:rPr>
                <w:rFonts w:ascii="Montserrat" w:hAnsi="Montserrat" w:cs="Montserrat"/>
                <w:szCs w:val="18"/>
                <w:lang w:eastAsia="en-US"/>
              </w:rPr>
            </w:pPr>
          </w:p>
        </w:tc>
        <w:tc>
          <w:tcPr>
            <w:tcW w:w="25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BFBFBF"/>
            <w:vAlign w:val="center"/>
          </w:tcPr>
          <w:p w14:paraId="79E3FD43" w14:textId="77777777" w:rsidR="00367467" w:rsidRPr="00387A6F" w:rsidRDefault="00367467" w:rsidP="00C10459">
            <w:pPr>
              <w:spacing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ontserrat" w:eastAsia="Montserrat" w:hAnsi="Montserrat" w:cs="Montserrat"/>
                <w:b/>
                <w:bCs/>
                <w:szCs w:val="18"/>
                <w:lang w:eastAsia="en-US"/>
              </w:rPr>
            </w:pPr>
            <w:r w:rsidRPr="00387A6F">
              <w:rPr>
                <w:rFonts w:ascii="Montserrat" w:eastAsia="Montserrat" w:hAnsi="Montserrat" w:cs="Montserrat"/>
                <w:b/>
                <w:bCs/>
                <w:szCs w:val="18"/>
                <w:lang w:eastAsia="en-US"/>
              </w:rPr>
              <w:t>Nom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5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BFBFBF"/>
            <w:vAlign w:val="center"/>
          </w:tcPr>
          <w:p w14:paraId="3A77E6F4" w14:textId="77777777" w:rsidR="00367467" w:rsidRPr="00387A6F" w:rsidRDefault="00367467" w:rsidP="00C10459">
            <w:pPr>
              <w:spacing w:after="120"/>
              <w:rPr>
                <w:rFonts w:ascii="Montserrat" w:eastAsia="Montserrat" w:hAnsi="Montserrat" w:cs="Montserrat"/>
                <w:b/>
                <w:bCs/>
                <w:szCs w:val="18"/>
                <w:lang w:eastAsia="en-US"/>
              </w:rPr>
            </w:pPr>
            <w:r w:rsidRPr="00387A6F">
              <w:rPr>
                <w:rFonts w:ascii="Montserrat" w:eastAsia="Montserrat" w:hAnsi="Montserrat" w:cs="Montserrat"/>
                <w:b/>
                <w:bCs/>
                <w:szCs w:val="18"/>
                <w:lang w:eastAsia="en-US"/>
              </w:rPr>
              <w:t>Fonction</w:t>
            </w:r>
          </w:p>
        </w:tc>
      </w:tr>
      <w:tr w:rsidR="00B8764C" w:rsidRPr="0060375A" w14:paraId="73E218F0" w14:textId="77777777" w:rsidTr="000E5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2" w:type="dxa"/>
            <w:vMerge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BFBFBF" w:themeFill="background1" w:themeFillShade="BF"/>
          </w:tcPr>
          <w:p w14:paraId="1C52E371" w14:textId="77777777" w:rsidR="00B8764C" w:rsidRPr="00DE68F1" w:rsidRDefault="00B8764C" w:rsidP="0060375A">
            <w:pPr>
              <w:spacing w:after="120"/>
              <w:rPr>
                <w:rFonts w:ascii="Montserrat" w:eastAsia="Montserrat" w:hAnsi="Montserrat" w:cs="Montserrat"/>
                <w:b/>
                <w:bCs/>
                <w:szCs w:val="18"/>
                <w:lang w:eastAsia="en-US"/>
              </w:rPr>
            </w:pPr>
          </w:p>
        </w:tc>
        <w:tc>
          <w:tcPr>
            <w:tcW w:w="25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32EC25D1" w14:textId="39972206" w:rsidR="00161B88" w:rsidRPr="00387A6F" w:rsidRDefault="00161B88" w:rsidP="00D76F6C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color w:val="56555A" w:themeColor="text1"/>
                <w:szCs w:val="18"/>
              </w:rPr>
            </w:pPr>
            <w:r w:rsidRPr="00387A6F">
              <w:rPr>
                <w:rFonts w:ascii="Montserrat" w:hAnsi="Montserrat"/>
                <w:color w:val="56555A" w:themeColor="text1"/>
                <w:szCs w:val="18"/>
              </w:rPr>
              <w:t>Mr Achraf H</w:t>
            </w:r>
            <w:r w:rsidR="009B41B2" w:rsidRPr="00387A6F">
              <w:rPr>
                <w:rFonts w:ascii="Montserrat" w:hAnsi="Montserrat"/>
                <w:color w:val="56555A" w:themeColor="text1"/>
                <w:szCs w:val="18"/>
              </w:rPr>
              <w:t>AMDANI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5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28738C82" w14:textId="4E23D572" w:rsidR="00B8764C" w:rsidRPr="00387A6F" w:rsidRDefault="00E9372F" w:rsidP="00D76F6C">
            <w:pPr>
              <w:spacing w:line="240" w:lineRule="auto"/>
              <w:rPr>
                <w:rFonts w:ascii="Montserrat" w:hAnsi="Montserrat"/>
                <w:color w:val="56555A" w:themeColor="text1"/>
                <w:szCs w:val="18"/>
              </w:rPr>
            </w:pPr>
            <w:r w:rsidRPr="00387A6F">
              <w:rPr>
                <w:rFonts w:ascii="Montserrat" w:hAnsi="Montserrat"/>
                <w:color w:val="56555A" w:themeColor="text1"/>
                <w:szCs w:val="18"/>
              </w:rPr>
              <w:t>S</w:t>
            </w:r>
            <w:r w:rsidR="009B41B2" w:rsidRPr="00387A6F">
              <w:rPr>
                <w:rFonts w:ascii="Montserrat" w:hAnsi="Montserrat"/>
                <w:color w:val="56555A" w:themeColor="text1"/>
                <w:szCs w:val="18"/>
              </w:rPr>
              <w:t>enior manager</w:t>
            </w:r>
            <w:r w:rsidRPr="00387A6F">
              <w:rPr>
                <w:rFonts w:ascii="Montserrat" w:hAnsi="Montserrat"/>
                <w:color w:val="56555A" w:themeColor="text1"/>
                <w:szCs w:val="18"/>
              </w:rPr>
              <w:t xml:space="preserve"> de la division</w:t>
            </w:r>
          </w:p>
        </w:tc>
      </w:tr>
      <w:tr w:rsidR="00B8764C" w:rsidRPr="0060375A" w14:paraId="21C1ED5E" w14:textId="77777777" w:rsidTr="000E5F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4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2" w:type="dxa"/>
            <w:vMerge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BFBFBF" w:themeFill="background1" w:themeFillShade="BF"/>
          </w:tcPr>
          <w:p w14:paraId="5BB9B5DE" w14:textId="77777777" w:rsidR="00B8764C" w:rsidRPr="00DE68F1" w:rsidRDefault="00B8764C" w:rsidP="0060375A">
            <w:pPr>
              <w:spacing w:after="120"/>
              <w:rPr>
                <w:rFonts w:ascii="Montserrat" w:eastAsia="Montserrat" w:hAnsi="Montserrat" w:cs="Montserrat"/>
                <w:b/>
                <w:bCs/>
                <w:szCs w:val="18"/>
                <w:lang w:eastAsia="en-US"/>
              </w:rPr>
            </w:pPr>
          </w:p>
        </w:tc>
        <w:tc>
          <w:tcPr>
            <w:tcW w:w="25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E82F12B" w14:textId="6188D328" w:rsidR="00161B88" w:rsidRPr="00387A6F" w:rsidRDefault="00161B88" w:rsidP="00D76F6C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ontserrat" w:hAnsi="Montserrat"/>
                <w:color w:val="56555A" w:themeColor="text1"/>
                <w:szCs w:val="18"/>
              </w:rPr>
            </w:pPr>
            <w:r w:rsidRPr="00387A6F">
              <w:rPr>
                <w:rFonts w:ascii="Montserrat" w:hAnsi="Montserrat"/>
                <w:color w:val="56555A" w:themeColor="text1"/>
                <w:szCs w:val="18"/>
              </w:rPr>
              <w:t>Mme Asma B</w:t>
            </w:r>
            <w:r w:rsidR="009B41B2" w:rsidRPr="00387A6F">
              <w:rPr>
                <w:rFonts w:ascii="Montserrat" w:hAnsi="Montserrat"/>
                <w:color w:val="56555A" w:themeColor="text1"/>
                <w:szCs w:val="18"/>
              </w:rPr>
              <w:t>OUZAIENE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5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06AF191" w14:textId="36EDB7D1" w:rsidR="00B8764C" w:rsidRPr="00387A6F" w:rsidRDefault="009B41B2" w:rsidP="00D76F6C">
            <w:pPr>
              <w:spacing w:line="240" w:lineRule="auto"/>
              <w:rPr>
                <w:rFonts w:ascii="Montserrat" w:hAnsi="Montserrat"/>
                <w:color w:val="56555A" w:themeColor="text1"/>
                <w:szCs w:val="18"/>
              </w:rPr>
            </w:pPr>
            <w:r w:rsidRPr="00387A6F">
              <w:rPr>
                <w:rFonts w:ascii="Montserrat" w:hAnsi="Montserrat"/>
                <w:color w:val="56555A" w:themeColor="text1"/>
                <w:szCs w:val="18"/>
              </w:rPr>
              <w:t>Senior Risk manager</w:t>
            </w:r>
          </w:p>
        </w:tc>
      </w:tr>
      <w:tr w:rsidR="006F788B" w:rsidRPr="0060375A" w14:paraId="159BA2F9" w14:textId="77777777" w:rsidTr="000E5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2" w:type="dxa"/>
            <w:vMerge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BFBFBF" w:themeFill="background1" w:themeFillShade="BF"/>
          </w:tcPr>
          <w:p w14:paraId="33B982B7" w14:textId="77777777" w:rsidR="006F788B" w:rsidRPr="00DE68F1" w:rsidRDefault="006F788B" w:rsidP="0060375A">
            <w:pPr>
              <w:spacing w:after="120"/>
              <w:rPr>
                <w:rFonts w:ascii="Montserrat" w:eastAsia="Montserrat" w:hAnsi="Montserrat" w:cs="Montserrat"/>
                <w:b/>
                <w:bCs/>
                <w:szCs w:val="18"/>
                <w:lang w:eastAsia="en-US"/>
              </w:rPr>
            </w:pPr>
          </w:p>
        </w:tc>
        <w:tc>
          <w:tcPr>
            <w:tcW w:w="25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ED87F31" w14:textId="2701922C" w:rsidR="006F788B" w:rsidRPr="00387A6F" w:rsidRDefault="006F788B" w:rsidP="00D76F6C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color w:val="56555A" w:themeColor="text1"/>
                <w:szCs w:val="18"/>
              </w:rPr>
            </w:pPr>
            <w:r w:rsidRPr="00387A6F">
              <w:rPr>
                <w:rFonts w:ascii="Montserrat" w:hAnsi="Montserrat"/>
                <w:color w:val="56555A" w:themeColor="text1"/>
                <w:szCs w:val="18"/>
              </w:rPr>
              <w:t>Mr Houcem LIMAM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5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2947D68" w14:textId="6B95BDD4" w:rsidR="006F788B" w:rsidRPr="00387A6F" w:rsidRDefault="006F788B" w:rsidP="00D76F6C">
            <w:pPr>
              <w:spacing w:line="240" w:lineRule="auto"/>
              <w:rPr>
                <w:rFonts w:ascii="Montserrat" w:hAnsi="Montserrat"/>
                <w:color w:val="56555A" w:themeColor="text1"/>
                <w:szCs w:val="18"/>
              </w:rPr>
            </w:pPr>
            <w:r w:rsidRPr="00387A6F">
              <w:rPr>
                <w:rFonts w:ascii="Montserrat" w:hAnsi="Montserrat"/>
                <w:color w:val="56555A" w:themeColor="text1"/>
                <w:szCs w:val="18"/>
              </w:rPr>
              <w:t>Senior Risk manager</w:t>
            </w:r>
          </w:p>
        </w:tc>
      </w:tr>
      <w:tr w:rsidR="006F788B" w:rsidRPr="0060375A" w14:paraId="24703D28" w14:textId="77777777" w:rsidTr="000E5F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2" w:type="dxa"/>
            <w:vMerge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BFBFBF" w:themeFill="background1" w:themeFillShade="BF"/>
          </w:tcPr>
          <w:p w14:paraId="51DC51E4" w14:textId="77777777" w:rsidR="006F788B" w:rsidRPr="00DE68F1" w:rsidRDefault="006F788B" w:rsidP="0060375A">
            <w:pPr>
              <w:spacing w:after="120"/>
              <w:rPr>
                <w:rFonts w:ascii="Montserrat" w:eastAsia="Montserrat" w:hAnsi="Montserrat" w:cs="Montserrat"/>
                <w:b/>
                <w:bCs/>
                <w:szCs w:val="18"/>
                <w:lang w:eastAsia="en-US"/>
              </w:rPr>
            </w:pPr>
          </w:p>
        </w:tc>
        <w:tc>
          <w:tcPr>
            <w:tcW w:w="25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C3E7724" w14:textId="749A3FEC" w:rsidR="006F788B" w:rsidRPr="00EE067F" w:rsidRDefault="00EE067F" w:rsidP="00D76F6C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ontserrat" w:hAnsi="Montserrat"/>
                <w:color w:val="56555A" w:themeColor="text1"/>
                <w:szCs w:val="18"/>
                <w:lang w:val="en-US"/>
              </w:rPr>
            </w:pPr>
            <w:r w:rsidRPr="00EE067F">
              <w:rPr>
                <w:rFonts w:ascii="Montserrat" w:hAnsi="Montserrat"/>
                <w:color w:val="56555A" w:themeColor="text1"/>
                <w:szCs w:val="18"/>
                <w:lang w:val="en-US"/>
              </w:rPr>
              <w:t>Mr Wissem BEN AMAR</w:t>
            </w:r>
            <w:r w:rsidR="006F788B" w:rsidRPr="00EE067F">
              <w:rPr>
                <w:rFonts w:ascii="Montserrat" w:hAnsi="Montserrat"/>
                <w:color w:val="56555A" w:themeColor="text1"/>
                <w:szCs w:val="18"/>
                <w:lang w:val="en-US"/>
              </w:rPr>
              <w:tab/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5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36D555A" w14:textId="5DBDBE26" w:rsidR="006F788B" w:rsidRPr="00387A6F" w:rsidRDefault="00EE067F" w:rsidP="00D76F6C">
            <w:pPr>
              <w:spacing w:line="240" w:lineRule="auto"/>
              <w:rPr>
                <w:rFonts w:ascii="Montserrat" w:hAnsi="Montserrat"/>
                <w:color w:val="56555A" w:themeColor="text1"/>
                <w:szCs w:val="18"/>
              </w:rPr>
            </w:pPr>
            <w:r>
              <w:rPr>
                <w:rFonts w:ascii="Montserrat" w:hAnsi="Montserrat"/>
                <w:color w:val="56555A" w:themeColor="text1"/>
                <w:szCs w:val="18"/>
              </w:rPr>
              <w:t>Responsable du département</w:t>
            </w:r>
          </w:p>
        </w:tc>
      </w:tr>
      <w:tr w:rsidR="00926E30" w:rsidRPr="0060375A" w14:paraId="185AA16F" w14:textId="77777777" w:rsidTr="000E5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2" w:type="dxa"/>
            <w:vMerge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BFBFBF" w:themeFill="background1" w:themeFillShade="BF"/>
          </w:tcPr>
          <w:p w14:paraId="2B3654A1" w14:textId="77777777" w:rsidR="00926E30" w:rsidRPr="00DE68F1" w:rsidRDefault="00926E30" w:rsidP="0060375A">
            <w:pPr>
              <w:spacing w:after="120"/>
              <w:rPr>
                <w:rFonts w:ascii="Montserrat" w:eastAsia="Montserrat" w:hAnsi="Montserrat" w:cs="Montserrat"/>
                <w:b/>
                <w:bCs/>
                <w:szCs w:val="18"/>
              </w:rPr>
            </w:pPr>
          </w:p>
        </w:tc>
        <w:tc>
          <w:tcPr>
            <w:tcW w:w="25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E59770F" w14:textId="72EE9013" w:rsidR="00926E30" w:rsidRPr="00926E30" w:rsidRDefault="00926E30" w:rsidP="00D76F6C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color w:val="56555A" w:themeColor="text1"/>
                <w:szCs w:val="18"/>
                <w:lang w:val="en-US"/>
              </w:rPr>
            </w:pPr>
            <w:r w:rsidRPr="00926E30">
              <w:rPr>
                <w:rFonts w:ascii="Montserrat" w:hAnsi="Montserrat"/>
                <w:color w:val="56555A" w:themeColor="text1"/>
                <w:szCs w:val="18"/>
                <w:lang w:val="en-US"/>
              </w:rPr>
              <w:t>Mr Anis CHAABANE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5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9395ABC" w14:textId="5E41713B" w:rsidR="00926E30" w:rsidRDefault="00926E30" w:rsidP="00D76F6C">
            <w:pPr>
              <w:spacing w:line="240" w:lineRule="auto"/>
              <w:rPr>
                <w:rFonts w:ascii="Montserrat" w:hAnsi="Montserrat"/>
                <w:szCs w:val="18"/>
              </w:rPr>
            </w:pPr>
          </w:p>
        </w:tc>
      </w:tr>
      <w:tr w:rsidR="00926E30" w:rsidRPr="0060375A" w14:paraId="66D5627F" w14:textId="77777777" w:rsidTr="000E5F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2" w:type="dxa"/>
            <w:vMerge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BFBFBF" w:themeFill="background1" w:themeFillShade="BF"/>
          </w:tcPr>
          <w:p w14:paraId="37345F1A" w14:textId="77777777" w:rsidR="00926E30" w:rsidRPr="00DE68F1" w:rsidRDefault="00926E30" w:rsidP="0060375A">
            <w:pPr>
              <w:spacing w:after="120"/>
              <w:rPr>
                <w:rFonts w:ascii="Montserrat" w:eastAsia="Montserrat" w:hAnsi="Montserrat" w:cs="Montserrat"/>
                <w:b/>
                <w:bCs/>
                <w:szCs w:val="18"/>
              </w:rPr>
            </w:pPr>
          </w:p>
        </w:tc>
        <w:tc>
          <w:tcPr>
            <w:tcW w:w="25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F3142CE" w14:textId="24225C00" w:rsidR="00926E30" w:rsidRPr="00926E30" w:rsidRDefault="00926E30" w:rsidP="00D76F6C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ontserrat" w:hAnsi="Montserrat"/>
                <w:color w:val="56555A" w:themeColor="text1"/>
                <w:szCs w:val="18"/>
                <w:lang w:val="en-US"/>
              </w:rPr>
            </w:pPr>
            <w:r w:rsidRPr="00926E30">
              <w:rPr>
                <w:rFonts w:ascii="Montserrat" w:hAnsi="Montserrat"/>
                <w:color w:val="56555A" w:themeColor="text1"/>
                <w:szCs w:val="18"/>
                <w:lang w:val="en-US"/>
              </w:rPr>
              <w:t>Mme Hajer KOUKI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5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FDCDB49" w14:textId="13CF1373" w:rsidR="00926E30" w:rsidRDefault="00926E30" w:rsidP="00D76F6C">
            <w:pPr>
              <w:spacing w:line="240" w:lineRule="auto"/>
              <w:rPr>
                <w:rFonts w:ascii="Montserrat" w:hAnsi="Montserrat"/>
                <w:szCs w:val="18"/>
              </w:rPr>
            </w:pPr>
          </w:p>
        </w:tc>
      </w:tr>
      <w:tr w:rsidR="006F788B" w:rsidRPr="00F74836" w14:paraId="37BCBCE6" w14:textId="77777777" w:rsidTr="000E5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2" w:type="dxa"/>
            <w:vMerge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BFBFBF" w:themeFill="background1" w:themeFillShade="BF"/>
          </w:tcPr>
          <w:p w14:paraId="27BBF0A4" w14:textId="77777777" w:rsidR="006F788B" w:rsidRPr="00DE68F1" w:rsidRDefault="006F788B" w:rsidP="0060375A">
            <w:pPr>
              <w:spacing w:after="120"/>
              <w:rPr>
                <w:rFonts w:ascii="Montserrat" w:eastAsia="Montserrat" w:hAnsi="Montserrat" w:cs="Montserrat"/>
                <w:b/>
                <w:bCs/>
                <w:szCs w:val="18"/>
                <w:lang w:eastAsia="en-US"/>
              </w:rPr>
            </w:pPr>
          </w:p>
        </w:tc>
        <w:tc>
          <w:tcPr>
            <w:tcW w:w="25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00B791D" w14:textId="67FBF698" w:rsidR="006F788B" w:rsidRPr="00926E30" w:rsidRDefault="00C3403E" w:rsidP="00D76F6C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color w:val="56555A" w:themeColor="text1"/>
                <w:szCs w:val="18"/>
                <w:lang w:val="en-US"/>
              </w:rPr>
            </w:pPr>
            <w:r w:rsidRPr="00926E30">
              <w:rPr>
                <w:rFonts w:ascii="Montserrat" w:hAnsi="Montserrat"/>
                <w:color w:val="56555A" w:themeColor="text1"/>
                <w:szCs w:val="18"/>
                <w:lang w:val="en-US"/>
              </w:rPr>
              <w:t xml:space="preserve">Mme </w:t>
            </w:r>
            <w:r w:rsidR="006F788B" w:rsidRPr="00926E30">
              <w:rPr>
                <w:rFonts w:ascii="Montserrat" w:hAnsi="Montserrat"/>
                <w:color w:val="56555A" w:themeColor="text1"/>
                <w:szCs w:val="18"/>
                <w:lang w:val="en-US"/>
              </w:rPr>
              <w:t>Rania CHERIF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5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3323235" w14:textId="178E74DC" w:rsidR="006F788B" w:rsidRPr="00387A6F" w:rsidRDefault="006F788B" w:rsidP="00D76F6C">
            <w:pPr>
              <w:spacing w:line="240" w:lineRule="auto"/>
              <w:rPr>
                <w:rFonts w:ascii="Montserrat" w:hAnsi="Montserrat"/>
                <w:color w:val="56555A" w:themeColor="text1"/>
                <w:szCs w:val="18"/>
                <w:lang w:val="en-US"/>
              </w:rPr>
            </w:pPr>
            <w:r w:rsidRPr="00387A6F">
              <w:rPr>
                <w:rFonts w:ascii="Montserrat" w:hAnsi="Montserrat"/>
                <w:color w:val="56555A" w:themeColor="text1"/>
                <w:szCs w:val="18"/>
                <w:lang w:val="en-US"/>
              </w:rPr>
              <w:t>Risk &amp; Cyber Advisory Senior - Devoteam</w:t>
            </w:r>
          </w:p>
        </w:tc>
      </w:tr>
      <w:tr w:rsidR="00926E30" w:rsidRPr="00673AEF" w14:paraId="51962F62" w14:textId="77777777" w:rsidTr="000E5F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BFBFBF" w:themeFill="background1" w:themeFillShade="BF"/>
          </w:tcPr>
          <w:p w14:paraId="7B37496A" w14:textId="77777777" w:rsidR="00926E30" w:rsidRPr="00115530" w:rsidRDefault="00926E30" w:rsidP="0060375A">
            <w:pPr>
              <w:spacing w:after="120"/>
              <w:rPr>
                <w:rFonts w:ascii="Montserrat" w:eastAsia="Montserrat" w:hAnsi="Montserrat" w:cs="Montserrat"/>
                <w:b/>
                <w:bCs/>
                <w:szCs w:val="18"/>
                <w:lang w:val="en-US"/>
              </w:rPr>
            </w:pPr>
          </w:p>
        </w:tc>
        <w:tc>
          <w:tcPr>
            <w:tcW w:w="25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3085821" w14:textId="7BA914D9" w:rsidR="00926E30" w:rsidRPr="00926E30" w:rsidRDefault="00926E30" w:rsidP="00D76F6C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ontserrat" w:hAnsi="Montserrat"/>
                <w:color w:val="56555A" w:themeColor="text1"/>
                <w:szCs w:val="18"/>
                <w:lang w:val="en-US"/>
              </w:rPr>
            </w:pPr>
            <w:r w:rsidRPr="00926E30">
              <w:rPr>
                <w:rFonts w:ascii="Montserrat" w:hAnsi="Montserrat"/>
                <w:color w:val="56555A" w:themeColor="text1"/>
                <w:szCs w:val="18"/>
                <w:lang w:val="en-US"/>
              </w:rPr>
              <w:t>Mr Hamza JELASSI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5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2299DC4" w14:textId="37450FEF" w:rsidR="00926E30" w:rsidRPr="00926E30" w:rsidRDefault="00926E30" w:rsidP="00D76F6C">
            <w:pPr>
              <w:spacing w:line="240" w:lineRule="auto"/>
              <w:rPr>
                <w:rFonts w:ascii="Montserrat" w:hAnsi="Montserrat"/>
                <w:color w:val="56555A" w:themeColor="text1"/>
                <w:szCs w:val="18"/>
                <w:lang w:val="en-US"/>
              </w:rPr>
            </w:pPr>
            <w:r w:rsidRPr="00926E30">
              <w:rPr>
                <w:rFonts w:ascii="Montserrat" w:hAnsi="Montserrat"/>
                <w:color w:val="56555A" w:themeColor="text1"/>
                <w:szCs w:val="18"/>
                <w:lang w:val="en-US"/>
              </w:rPr>
              <w:t>Collaborateur</w:t>
            </w:r>
          </w:p>
        </w:tc>
      </w:tr>
      <w:tr w:rsidR="006F788B" w:rsidRPr="0060375A" w14:paraId="0900454B" w14:textId="77777777" w:rsidTr="000E5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BFBFBF" w:themeFill="background1" w:themeFillShade="BF"/>
          </w:tcPr>
          <w:p w14:paraId="5EA78C63" w14:textId="77777777" w:rsidR="006F788B" w:rsidRPr="00DE68F1" w:rsidRDefault="006F788B" w:rsidP="0060375A">
            <w:pPr>
              <w:spacing w:after="120"/>
              <w:rPr>
                <w:rFonts w:ascii="Montserrat" w:eastAsia="Montserrat" w:hAnsi="Montserrat" w:cs="Montserrat"/>
                <w:b/>
                <w:bCs/>
                <w:szCs w:val="18"/>
                <w:lang w:eastAsia="en-US"/>
              </w:rPr>
            </w:pPr>
            <w:r w:rsidRPr="00DE68F1">
              <w:rPr>
                <w:rFonts w:ascii="Montserrat" w:eastAsia="Montserrat" w:hAnsi="Montserrat" w:cs="Montserrat"/>
                <w:b/>
                <w:bCs/>
                <w:szCs w:val="18"/>
                <w:lang w:eastAsia="en-US"/>
              </w:rPr>
              <w:t>Rédacteur </w:t>
            </w:r>
          </w:p>
        </w:tc>
        <w:tc>
          <w:tcPr>
            <w:tcW w:w="7877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CC191B9" w14:textId="2D645B6F" w:rsidR="006F788B" w:rsidRPr="00387A6F" w:rsidRDefault="006F788B" w:rsidP="00D76F6C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color w:val="56555A" w:themeColor="text1"/>
                <w:szCs w:val="18"/>
              </w:rPr>
            </w:pPr>
            <w:r w:rsidRPr="00387A6F">
              <w:rPr>
                <w:rFonts w:ascii="Montserrat" w:hAnsi="Montserrat"/>
                <w:color w:val="56555A" w:themeColor="text1"/>
                <w:szCs w:val="18"/>
              </w:rPr>
              <w:t>Devoteam</w:t>
            </w:r>
          </w:p>
        </w:tc>
      </w:tr>
      <w:tr w:rsidR="006F788B" w:rsidRPr="0060375A" w14:paraId="75F9CA06" w14:textId="77777777" w:rsidTr="000E5F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BFBFBF" w:themeFill="background1" w:themeFillShade="BF"/>
          </w:tcPr>
          <w:p w14:paraId="6A6F14FA" w14:textId="77777777" w:rsidR="006F788B" w:rsidRPr="00DE68F1" w:rsidRDefault="006F788B" w:rsidP="0060375A">
            <w:pPr>
              <w:spacing w:after="120"/>
              <w:rPr>
                <w:rFonts w:ascii="Montserrat" w:eastAsia="Montserrat" w:hAnsi="Montserrat" w:cs="Montserrat"/>
                <w:b/>
                <w:bCs/>
                <w:szCs w:val="18"/>
                <w:lang w:eastAsia="en-US"/>
              </w:rPr>
            </w:pPr>
            <w:r w:rsidRPr="00DE68F1">
              <w:rPr>
                <w:rFonts w:ascii="Montserrat" w:eastAsia="Montserrat" w:hAnsi="Montserrat" w:cs="Montserrat"/>
                <w:b/>
                <w:bCs/>
                <w:szCs w:val="18"/>
                <w:lang w:eastAsia="en-US"/>
              </w:rPr>
              <w:t>Version </w:t>
            </w:r>
          </w:p>
        </w:tc>
        <w:tc>
          <w:tcPr>
            <w:tcW w:w="7877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284A6A4" w14:textId="7241372E" w:rsidR="006F788B" w:rsidRPr="00387A6F" w:rsidRDefault="006F788B" w:rsidP="00D76F6C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ontserrat" w:hAnsi="Montserrat"/>
                <w:color w:val="56555A" w:themeColor="text1"/>
                <w:szCs w:val="18"/>
              </w:rPr>
            </w:pPr>
            <w:r w:rsidRPr="00387A6F">
              <w:rPr>
                <w:rFonts w:ascii="Montserrat" w:hAnsi="Montserrat"/>
                <w:color w:val="56555A" w:themeColor="text1"/>
                <w:szCs w:val="18"/>
              </w:rPr>
              <w:t>2.0</w:t>
            </w:r>
          </w:p>
        </w:tc>
      </w:tr>
      <w:tr w:rsidR="006F788B" w:rsidRPr="0060375A" w14:paraId="3ECE741A" w14:textId="77777777" w:rsidTr="000E5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BFBFBF" w:themeFill="background1" w:themeFillShade="BF"/>
          </w:tcPr>
          <w:p w14:paraId="0AC85054" w14:textId="77777777" w:rsidR="006F788B" w:rsidRPr="00DE68F1" w:rsidRDefault="006F788B" w:rsidP="0060375A">
            <w:pPr>
              <w:spacing w:after="120"/>
              <w:rPr>
                <w:rFonts w:ascii="Montserrat" w:eastAsia="Montserrat" w:hAnsi="Montserrat" w:cs="Montserrat"/>
                <w:b/>
                <w:bCs/>
                <w:szCs w:val="18"/>
                <w:lang w:eastAsia="en-US"/>
              </w:rPr>
            </w:pPr>
            <w:r w:rsidRPr="00DE68F1">
              <w:rPr>
                <w:rFonts w:ascii="Montserrat" w:eastAsia="Montserrat" w:hAnsi="Montserrat" w:cs="Montserrat"/>
                <w:b/>
                <w:bCs/>
                <w:szCs w:val="18"/>
                <w:lang w:eastAsia="en-US"/>
              </w:rPr>
              <w:t>Dernière mise à jour</w:t>
            </w:r>
          </w:p>
        </w:tc>
        <w:tc>
          <w:tcPr>
            <w:tcW w:w="7877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1BE5BA4" w14:textId="63F98DF5" w:rsidR="006F788B" w:rsidRPr="00387A6F" w:rsidRDefault="00D51C4A" w:rsidP="00D76F6C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color w:val="56555A" w:themeColor="text1"/>
                <w:szCs w:val="18"/>
              </w:rPr>
            </w:pPr>
            <w:r>
              <w:rPr>
                <w:rFonts w:ascii="Montserrat" w:hAnsi="Montserrat"/>
                <w:color w:val="56555A" w:themeColor="text1"/>
                <w:szCs w:val="18"/>
              </w:rPr>
              <w:t>22/04/2026</w:t>
            </w:r>
          </w:p>
        </w:tc>
      </w:tr>
      <w:tr w:rsidR="006F788B" w:rsidRPr="0060375A" w14:paraId="03837B30" w14:textId="77777777" w:rsidTr="000E5F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BFBFBF" w:themeFill="background1" w:themeFillShade="BF"/>
          </w:tcPr>
          <w:p w14:paraId="1148D4E7" w14:textId="77777777" w:rsidR="006F788B" w:rsidRPr="00DE68F1" w:rsidRDefault="006F788B" w:rsidP="0060375A">
            <w:pPr>
              <w:spacing w:after="120"/>
              <w:rPr>
                <w:rFonts w:ascii="Montserrat" w:eastAsia="Montserrat" w:hAnsi="Montserrat" w:cs="Montserrat"/>
                <w:b/>
                <w:bCs/>
                <w:szCs w:val="18"/>
                <w:lang w:eastAsia="en-US"/>
              </w:rPr>
            </w:pPr>
            <w:r w:rsidRPr="00DE68F1">
              <w:rPr>
                <w:rFonts w:ascii="Montserrat" w:eastAsia="Montserrat" w:hAnsi="Montserrat" w:cs="Montserrat"/>
                <w:b/>
                <w:bCs/>
                <w:szCs w:val="18"/>
                <w:lang w:eastAsia="en-US"/>
              </w:rPr>
              <w:t>Référence du document</w:t>
            </w:r>
          </w:p>
        </w:tc>
        <w:tc>
          <w:tcPr>
            <w:tcW w:w="7877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21C5206" w14:textId="68356FC3" w:rsidR="006F788B" w:rsidRPr="00E424A4" w:rsidRDefault="00D51C4A" w:rsidP="00D76F6C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ontserrat" w:hAnsi="Montserrat"/>
                <w:color w:val="56555A" w:themeColor="text1"/>
                <w:szCs w:val="18"/>
                <w:highlight w:val="yellow"/>
              </w:rPr>
            </w:pPr>
            <w:r w:rsidRPr="00926E30">
              <w:rPr>
                <w:rFonts w:ascii="Montserrat" w:hAnsi="Montserrat"/>
                <w:color w:val="56555A" w:themeColor="text1"/>
                <w:szCs w:val="18"/>
              </w:rPr>
              <w:t>STAR - MCO - BIA - Contrôle de Gestion - V2.0</w:t>
            </w:r>
          </w:p>
        </w:tc>
      </w:tr>
    </w:tbl>
    <w:p w14:paraId="72337BDC" w14:textId="77777777" w:rsidR="0060375A" w:rsidRPr="0060375A" w:rsidRDefault="0060375A" w:rsidP="0060375A">
      <w:pPr>
        <w:rPr>
          <w:rFonts w:ascii="Montserrat" w:hAnsi="Montserrat"/>
        </w:rPr>
      </w:pPr>
    </w:p>
    <w:p w14:paraId="14A51D97" w14:textId="77777777" w:rsidR="0060375A" w:rsidRDefault="0060375A" w:rsidP="0060375A">
      <w:pPr>
        <w:rPr>
          <w:rFonts w:ascii="Montserrat" w:hAnsi="Montserrat"/>
        </w:rPr>
      </w:pPr>
    </w:p>
    <w:p w14:paraId="5BF80BAC" w14:textId="77777777" w:rsidR="0060375A" w:rsidRDefault="0060375A" w:rsidP="0060375A">
      <w:pPr>
        <w:rPr>
          <w:rFonts w:ascii="Montserrat" w:hAnsi="Montserrat"/>
        </w:rPr>
      </w:pPr>
    </w:p>
    <w:p w14:paraId="66198D18" w14:textId="77777777" w:rsidR="0060375A" w:rsidRPr="0060375A" w:rsidRDefault="0060375A" w:rsidP="0060375A">
      <w:pPr>
        <w:rPr>
          <w:rFonts w:ascii="Montserrat" w:hAnsi="Montserrat"/>
        </w:rPr>
        <w:sectPr w:rsidR="0060375A" w:rsidRPr="0060375A" w:rsidSect="00AC004D">
          <w:pgSz w:w="11906" w:h="16838" w:code="9"/>
          <w:pgMar w:top="1134" w:right="1134" w:bottom="1134" w:left="1134" w:header="624" w:footer="567" w:gutter="0"/>
          <w:cols w:space="708"/>
          <w:docGrid w:linePitch="360"/>
        </w:sectPr>
      </w:pPr>
    </w:p>
    <w:tbl>
      <w:tblPr>
        <w:tblStyle w:val="Grilledutableau"/>
        <w:tblpPr w:vertAnchor="page" w:horzAnchor="page" w:tblpY="1759"/>
        <w:tblW w:w="168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840"/>
      </w:tblGrid>
      <w:tr w:rsidR="00F603FE" w:rsidRPr="0060375A" w14:paraId="1CABCD8D" w14:textId="77777777" w:rsidTr="00D361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2F2F2"/>
            <w:vAlign w:val="center"/>
          </w:tcPr>
          <w:p w14:paraId="7D46B572" w14:textId="77777777" w:rsidR="00F603FE" w:rsidRPr="0060375A" w:rsidRDefault="00F603FE" w:rsidP="002244B7">
            <w:pPr>
              <w:pStyle w:val="Titlecontent"/>
              <w:framePr w:wrap="auto" w:vAnchor="margin" w:hAnchor="text" w:xAlign="left" w:yAlign="inline"/>
              <w:rPr>
                <w:rFonts w:ascii="Montserrat" w:hAnsi="Montserrat"/>
              </w:rPr>
            </w:pPr>
            <w:r w:rsidRPr="00D36137">
              <w:rPr>
                <w:rFonts w:ascii="Montserrat" w:hAnsi="Montserrat"/>
                <w:color w:val="404040" w:themeColor="background2" w:themeTint="BF"/>
              </w:rPr>
              <w:lastRenderedPageBreak/>
              <w:t>Table des matières</w:t>
            </w:r>
          </w:p>
        </w:tc>
      </w:tr>
      <w:tr w:rsidR="0001386B" w:rsidRPr="0060375A" w14:paraId="4CD267E6" w14:textId="77777777" w:rsidTr="00224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1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8" w:type="dxa"/>
            <w:shd w:val="clear" w:color="auto" w:fill="auto"/>
            <w:vAlign w:val="center"/>
          </w:tcPr>
          <w:p w14:paraId="05F96CDF" w14:textId="77777777" w:rsidR="0001386B" w:rsidRPr="0060375A" w:rsidRDefault="0001386B" w:rsidP="002244B7">
            <w:pPr>
              <w:pStyle w:val="Titlecontent"/>
              <w:framePr w:wrap="auto" w:vAnchor="margin" w:hAnchor="text" w:xAlign="left" w:yAlign="inline"/>
              <w:rPr>
                <w:rFonts w:ascii="Montserrat" w:hAnsi="Montserrat"/>
              </w:rPr>
            </w:pPr>
          </w:p>
        </w:tc>
      </w:tr>
    </w:tbl>
    <w:p w14:paraId="486C4AE7" w14:textId="77777777" w:rsidR="00F57984" w:rsidRPr="0060375A" w:rsidRDefault="00F57984">
      <w:pPr>
        <w:pStyle w:val="TM1"/>
        <w:rPr>
          <w:rFonts w:ascii="Montserrat" w:hAnsi="Montserrat"/>
        </w:rPr>
      </w:pPr>
    </w:p>
    <w:p w14:paraId="72363A28" w14:textId="56B56F4C" w:rsidR="00915F33" w:rsidRPr="0060375A" w:rsidRDefault="00915F33" w:rsidP="00B05CA5">
      <w:pPr>
        <w:rPr>
          <w:rFonts w:ascii="Montserrat" w:hAnsi="Montserrat"/>
        </w:rPr>
      </w:pPr>
    </w:p>
    <w:sdt>
      <w:sdtPr>
        <w:rPr>
          <w:rFonts w:ascii="Montserrat" w:hAnsi="Montserrat"/>
        </w:rPr>
        <w:id w:val="1990752038"/>
        <w:docPartObj>
          <w:docPartGallery w:val="Table of Contents"/>
          <w:docPartUnique/>
        </w:docPartObj>
      </w:sdtPr>
      <w:sdtEndPr>
        <w:rPr>
          <w:rStyle w:val="Lienhypertexte"/>
          <w:iCs/>
          <w:color w:val="56555A" w:themeColor="hyperlink"/>
          <w:u w:val="single"/>
        </w:rPr>
      </w:sdtEndPr>
      <w:sdtContent>
        <w:p w14:paraId="135404EA" w14:textId="1F540F61" w:rsidR="00B9669A" w:rsidRPr="0060375A" w:rsidRDefault="00B9669A" w:rsidP="00B9669A">
          <w:pPr>
            <w:pStyle w:val="Tabledesillustrations"/>
            <w:tabs>
              <w:tab w:val="right" w:pos="9628"/>
            </w:tabs>
            <w:rPr>
              <w:rStyle w:val="Lienhypertexte"/>
              <w:rFonts w:ascii="Montserrat" w:hAnsi="Montserrat"/>
              <w:iCs/>
              <w:noProof/>
            </w:rPr>
          </w:pPr>
          <w:r w:rsidRPr="0060375A">
            <w:rPr>
              <w:rStyle w:val="Lienhypertexte"/>
              <w:rFonts w:ascii="Montserrat" w:hAnsi="Montserrat"/>
              <w:iCs/>
              <w:noProof/>
            </w:rPr>
            <w:fldChar w:fldCharType="begin"/>
          </w:r>
          <w:r w:rsidRPr="0060375A">
            <w:rPr>
              <w:rStyle w:val="Lienhypertexte"/>
              <w:rFonts w:ascii="Montserrat" w:hAnsi="Montserrat"/>
              <w:iCs/>
              <w:noProof/>
            </w:rPr>
            <w:instrText xml:space="preserve"> TOC \o "1-3" \h \z \u </w:instrText>
          </w:r>
          <w:r w:rsidRPr="0060375A">
            <w:rPr>
              <w:rStyle w:val="Lienhypertexte"/>
              <w:rFonts w:ascii="Montserrat" w:hAnsi="Montserrat"/>
              <w:iCs/>
              <w:noProof/>
            </w:rPr>
            <w:fldChar w:fldCharType="separate"/>
          </w:r>
          <w:hyperlink w:anchor="_Toc227158842" w:history="1">
            <w:r w:rsidRPr="0060375A">
              <w:rPr>
                <w:rStyle w:val="Lienhypertexte"/>
                <w:rFonts w:ascii="Montserrat" w:hAnsi="Montserrat"/>
                <w:iCs/>
                <w:noProof/>
              </w:rPr>
              <w:t>1 Terminologie et abréviations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tab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begin"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instrText xml:space="preserve"> PAGEREF _Toc227158842 \h </w:instrTex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separate"/>
            </w:r>
            <w:r w:rsidR="00115530">
              <w:rPr>
                <w:rStyle w:val="Lienhypertexte"/>
                <w:rFonts w:ascii="Montserrat" w:hAnsi="Montserrat"/>
                <w:iCs/>
                <w:noProof/>
                <w:webHidden/>
              </w:rPr>
              <w:t>4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end"/>
            </w:r>
          </w:hyperlink>
        </w:p>
        <w:p w14:paraId="194D4A05" w14:textId="59420628" w:rsidR="00B9669A" w:rsidRPr="0060375A" w:rsidRDefault="00B9669A" w:rsidP="00B9669A">
          <w:pPr>
            <w:pStyle w:val="Tabledesillustrations"/>
            <w:tabs>
              <w:tab w:val="right" w:pos="9628"/>
            </w:tabs>
            <w:rPr>
              <w:rStyle w:val="Lienhypertexte"/>
              <w:rFonts w:ascii="Montserrat" w:hAnsi="Montserrat"/>
              <w:iCs/>
              <w:noProof/>
            </w:rPr>
          </w:pPr>
          <w:hyperlink w:anchor="_Toc227158843" w:history="1">
            <w:r w:rsidRPr="0060375A">
              <w:rPr>
                <w:rStyle w:val="Lienhypertexte"/>
                <w:rFonts w:ascii="Montserrat" w:hAnsi="Montserrat"/>
                <w:iCs/>
                <w:noProof/>
              </w:rPr>
              <w:t>1.1 Terminologies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tab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begin"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instrText xml:space="preserve"> PAGEREF _Toc227158843 \h </w:instrTex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separate"/>
            </w:r>
            <w:r w:rsidR="00115530">
              <w:rPr>
                <w:rStyle w:val="Lienhypertexte"/>
                <w:rFonts w:ascii="Montserrat" w:hAnsi="Montserrat"/>
                <w:iCs/>
                <w:noProof/>
                <w:webHidden/>
              </w:rPr>
              <w:t>4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end"/>
            </w:r>
          </w:hyperlink>
        </w:p>
        <w:p w14:paraId="451D6075" w14:textId="26A98CF8" w:rsidR="00B9669A" w:rsidRPr="0060375A" w:rsidRDefault="00B9669A" w:rsidP="00B9669A">
          <w:pPr>
            <w:pStyle w:val="Tabledesillustrations"/>
            <w:tabs>
              <w:tab w:val="right" w:pos="9628"/>
            </w:tabs>
            <w:rPr>
              <w:rStyle w:val="Lienhypertexte"/>
              <w:rFonts w:ascii="Montserrat" w:hAnsi="Montserrat"/>
              <w:iCs/>
              <w:noProof/>
            </w:rPr>
          </w:pPr>
          <w:hyperlink w:anchor="_Toc227158844" w:history="1">
            <w:r w:rsidRPr="0060375A">
              <w:rPr>
                <w:rStyle w:val="Lienhypertexte"/>
                <w:rFonts w:ascii="Montserrat" w:hAnsi="Montserrat"/>
                <w:iCs/>
                <w:noProof/>
              </w:rPr>
              <w:t>1.2 Abréviations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tab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begin"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instrText xml:space="preserve"> PAGEREF _Toc227158844 \h </w:instrTex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separate"/>
            </w:r>
            <w:r w:rsidR="00115530">
              <w:rPr>
                <w:rStyle w:val="Lienhypertexte"/>
                <w:rFonts w:ascii="Montserrat" w:hAnsi="Montserrat"/>
                <w:iCs/>
                <w:noProof/>
                <w:webHidden/>
              </w:rPr>
              <w:t>4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end"/>
            </w:r>
          </w:hyperlink>
        </w:p>
        <w:p w14:paraId="130A3CA7" w14:textId="556166A9" w:rsidR="00B9669A" w:rsidRPr="0060375A" w:rsidRDefault="00B9669A" w:rsidP="00B9669A">
          <w:pPr>
            <w:pStyle w:val="Tabledesillustrations"/>
            <w:tabs>
              <w:tab w:val="right" w:pos="9628"/>
            </w:tabs>
            <w:rPr>
              <w:rStyle w:val="Lienhypertexte"/>
              <w:rFonts w:ascii="Montserrat" w:hAnsi="Montserrat"/>
              <w:iCs/>
              <w:noProof/>
            </w:rPr>
          </w:pPr>
          <w:hyperlink w:anchor="_Toc227158845" w:history="1">
            <w:r w:rsidRPr="0060375A">
              <w:rPr>
                <w:rStyle w:val="Lienhypertexte"/>
                <w:rFonts w:ascii="Montserrat" w:hAnsi="Montserrat"/>
                <w:iCs/>
                <w:noProof/>
              </w:rPr>
              <w:t>2 Objectif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tab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begin"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instrText xml:space="preserve"> PAGEREF _Toc227158845 \h </w:instrTex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separate"/>
            </w:r>
            <w:r w:rsidR="00115530">
              <w:rPr>
                <w:rStyle w:val="Lienhypertexte"/>
                <w:rFonts w:ascii="Montserrat" w:hAnsi="Montserrat"/>
                <w:iCs/>
                <w:noProof/>
                <w:webHidden/>
              </w:rPr>
              <w:t>5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end"/>
            </w:r>
          </w:hyperlink>
        </w:p>
        <w:p w14:paraId="0AC58579" w14:textId="4C09B1EE" w:rsidR="00B9669A" w:rsidRPr="0060375A" w:rsidRDefault="00B9669A" w:rsidP="00B9669A">
          <w:pPr>
            <w:pStyle w:val="Tabledesillustrations"/>
            <w:tabs>
              <w:tab w:val="right" w:pos="9628"/>
            </w:tabs>
            <w:rPr>
              <w:rStyle w:val="Lienhypertexte"/>
              <w:rFonts w:ascii="Montserrat" w:hAnsi="Montserrat"/>
              <w:iCs/>
              <w:noProof/>
            </w:rPr>
          </w:pPr>
          <w:hyperlink w:anchor="_Toc227158846" w:history="1">
            <w:r w:rsidRPr="0060375A">
              <w:rPr>
                <w:rStyle w:val="Lienhypertexte"/>
                <w:rFonts w:ascii="Montserrat" w:hAnsi="Montserrat"/>
                <w:iCs/>
                <w:noProof/>
              </w:rPr>
              <w:t>3 Fiche d’identité de l’entité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tab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begin"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instrText xml:space="preserve"> PAGEREF _Toc227158846 \h </w:instrTex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separate"/>
            </w:r>
            <w:r w:rsidR="00115530">
              <w:rPr>
                <w:rStyle w:val="Lienhypertexte"/>
                <w:rFonts w:ascii="Montserrat" w:hAnsi="Montserrat"/>
                <w:iCs/>
                <w:noProof/>
                <w:webHidden/>
              </w:rPr>
              <w:t>6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end"/>
            </w:r>
          </w:hyperlink>
        </w:p>
        <w:p w14:paraId="569E2C47" w14:textId="1EF51C19" w:rsidR="00B9669A" w:rsidRPr="0060375A" w:rsidRDefault="00B9669A" w:rsidP="00B9669A">
          <w:pPr>
            <w:pStyle w:val="Tabledesillustrations"/>
            <w:tabs>
              <w:tab w:val="right" w:pos="9628"/>
            </w:tabs>
            <w:rPr>
              <w:rStyle w:val="Lienhypertexte"/>
              <w:rFonts w:ascii="Montserrat" w:hAnsi="Montserrat"/>
              <w:iCs/>
              <w:noProof/>
            </w:rPr>
          </w:pPr>
          <w:hyperlink w:anchor="_Toc227158847" w:history="1">
            <w:r w:rsidRPr="0060375A">
              <w:rPr>
                <w:rStyle w:val="Lienhypertexte"/>
                <w:rFonts w:ascii="Montserrat" w:hAnsi="Montserrat"/>
                <w:iCs/>
                <w:noProof/>
              </w:rPr>
              <w:t>4 Description et criticité des activités métiers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tab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begin"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instrText xml:space="preserve"> PAGEREF _Toc227158847 \h </w:instrTex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separate"/>
            </w:r>
            <w:r w:rsidR="00115530">
              <w:rPr>
                <w:rStyle w:val="Lienhypertexte"/>
                <w:rFonts w:ascii="Montserrat" w:hAnsi="Montserrat"/>
                <w:iCs/>
                <w:noProof/>
                <w:webHidden/>
              </w:rPr>
              <w:t>7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end"/>
            </w:r>
          </w:hyperlink>
        </w:p>
        <w:p w14:paraId="0D1577E9" w14:textId="2C9F231B" w:rsidR="00B9669A" w:rsidRPr="0060375A" w:rsidRDefault="00B9669A" w:rsidP="00B9669A">
          <w:pPr>
            <w:pStyle w:val="Tabledesillustrations"/>
            <w:tabs>
              <w:tab w:val="right" w:pos="9628"/>
            </w:tabs>
            <w:rPr>
              <w:rStyle w:val="Lienhypertexte"/>
              <w:rFonts w:ascii="Montserrat" w:hAnsi="Montserrat"/>
              <w:iCs/>
              <w:noProof/>
            </w:rPr>
          </w:pPr>
          <w:hyperlink w:anchor="_Toc227158848" w:history="1">
            <w:r w:rsidRPr="0060375A">
              <w:rPr>
                <w:rStyle w:val="Lienhypertexte"/>
                <w:rFonts w:ascii="Montserrat" w:hAnsi="Montserrat"/>
                <w:iCs/>
                <w:noProof/>
              </w:rPr>
              <w:t>5 Métrique d’impact pour les processus métier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tab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begin"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instrText xml:space="preserve"> PAGEREF _Toc227158848 \h </w:instrTex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separate"/>
            </w:r>
            <w:r w:rsidR="00115530">
              <w:rPr>
                <w:rStyle w:val="Lienhypertexte"/>
                <w:rFonts w:ascii="Montserrat" w:hAnsi="Montserrat"/>
                <w:iCs/>
                <w:noProof/>
                <w:webHidden/>
              </w:rPr>
              <w:t>8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end"/>
            </w:r>
          </w:hyperlink>
        </w:p>
        <w:p w14:paraId="0BA5F080" w14:textId="2ECBB744" w:rsidR="00B9669A" w:rsidRPr="0060375A" w:rsidRDefault="00B9669A" w:rsidP="00B9669A">
          <w:pPr>
            <w:pStyle w:val="Tabledesillustrations"/>
            <w:tabs>
              <w:tab w:val="right" w:pos="9628"/>
            </w:tabs>
            <w:rPr>
              <w:rStyle w:val="Lienhypertexte"/>
              <w:rFonts w:ascii="Montserrat" w:hAnsi="Montserrat"/>
              <w:iCs/>
              <w:noProof/>
            </w:rPr>
          </w:pPr>
          <w:hyperlink w:anchor="_Toc227158849" w:history="1">
            <w:r w:rsidRPr="0060375A">
              <w:rPr>
                <w:rStyle w:val="Lienhypertexte"/>
                <w:rFonts w:ascii="Montserrat" w:hAnsi="Montserrat"/>
                <w:iCs/>
                <w:noProof/>
              </w:rPr>
              <w:t>5.1 Matrice d’impact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tab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begin"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instrText xml:space="preserve"> PAGEREF _Toc227158849 \h </w:instrTex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separate"/>
            </w:r>
            <w:r w:rsidR="00115530">
              <w:rPr>
                <w:rStyle w:val="Lienhypertexte"/>
                <w:rFonts w:ascii="Montserrat" w:hAnsi="Montserrat"/>
                <w:iCs/>
                <w:noProof/>
                <w:webHidden/>
              </w:rPr>
              <w:t>8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end"/>
            </w:r>
          </w:hyperlink>
        </w:p>
        <w:p w14:paraId="78082395" w14:textId="6B46845D" w:rsidR="00B9669A" w:rsidRPr="0060375A" w:rsidRDefault="00B9669A" w:rsidP="00B9669A">
          <w:pPr>
            <w:pStyle w:val="Tabledesillustrations"/>
            <w:tabs>
              <w:tab w:val="right" w:pos="9628"/>
            </w:tabs>
            <w:rPr>
              <w:rStyle w:val="Lienhypertexte"/>
              <w:rFonts w:ascii="Montserrat" w:hAnsi="Montserrat"/>
              <w:iCs/>
              <w:noProof/>
            </w:rPr>
          </w:pPr>
          <w:hyperlink w:anchor="_Toc227158850" w:history="1">
            <w:r w:rsidRPr="0060375A">
              <w:rPr>
                <w:rStyle w:val="Lienhypertexte"/>
                <w:rFonts w:ascii="Montserrat" w:hAnsi="Montserrat"/>
                <w:iCs/>
                <w:noProof/>
              </w:rPr>
              <w:t>5.2 Évaluation des impacts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tab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begin"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instrText xml:space="preserve"> PAGEREF _Toc227158850 \h </w:instrTex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separate"/>
            </w:r>
            <w:r w:rsidR="00115530">
              <w:rPr>
                <w:rStyle w:val="Lienhypertexte"/>
                <w:rFonts w:ascii="Montserrat" w:hAnsi="Montserrat"/>
                <w:iCs/>
                <w:noProof/>
                <w:webHidden/>
              </w:rPr>
              <w:t>8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end"/>
            </w:r>
          </w:hyperlink>
        </w:p>
        <w:p w14:paraId="6B49F719" w14:textId="4012F6DA" w:rsidR="00B9669A" w:rsidRPr="0060375A" w:rsidRDefault="00B9669A" w:rsidP="00B9669A">
          <w:pPr>
            <w:pStyle w:val="Tabledesillustrations"/>
            <w:tabs>
              <w:tab w:val="right" w:pos="9628"/>
            </w:tabs>
            <w:rPr>
              <w:rStyle w:val="Lienhypertexte"/>
              <w:rFonts w:ascii="Montserrat" w:hAnsi="Montserrat"/>
              <w:iCs/>
              <w:noProof/>
            </w:rPr>
          </w:pPr>
          <w:hyperlink w:anchor="_Toc227158851" w:history="1">
            <w:r w:rsidRPr="0060375A">
              <w:rPr>
                <w:rStyle w:val="Lienhypertexte"/>
                <w:rFonts w:ascii="Montserrat" w:hAnsi="Montserrat"/>
                <w:iCs/>
                <w:noProof/>
              </w:rPr>
              <w:t>5.3 Durée maximale d’interruption d’activités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tab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begin"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instrText xml:space="preserve"> PAGEREF _Toc227158851 \h </w:instrTex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separate"/>
            </w:r>
            <w:r w:rsidR="00115530">
              <w:rPr>
                <w:rStyle w:val="Lienhypertexte"/>
                <w:rFonts w:ascii="Montserrat" w:hAnsi="Montserrat"/>
                <w:iCs/>
                <w:noProof/>
                <w:webHidden/>
              </w:rPr>
              <w:t>9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end"/>
            </w:r>
          </w:hyperlink>
        </w:p>
        <w:p w14:paraId="0F99708C" w14:textId="29A6DA77" w:rsidR="00B9669A" w:rsidRPr="0060375A" w:rsidRDefault="00B9669A" w:rsidP="00B9669A">
          <w:pPr>
            <w:pStyle w:val="Tabledesillustrations"/>
            <w:tabs>
              <w:tab w:val="right" w:pos="9628"/>
            </w:tabs>
            <w:rPr>
              <w:rStyle w:val="Lienhypertexte"/>
              <w:rFonts w:ascii="Montserrat" w:hAnsi="Montserrat"/>
              <w:iCs/>
              <w:noProof/>
            </w:rPr>
          </w:pPr>
          <w:hyperlink w:anchor="_Toc227158852" w:history="1">
            <w:r w:rsidRPr="0060375A">
              <w:rPr>
                <w:rStyle w:val="Lienhypertexte"/>
                <w:rFonts w:ascii="Montserrat" w:hAnsi="Montserrat"/>
                <w:iCs/>
                <w:noProof/>
              </w:rPr>
              <w:t>6 Analyse des échanges d’information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tab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begin"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instrText xml:space="preserve"> PAGEREF _Toc227158852 \h </w:instrTex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separate"/>
            </w:r>
            <w:r w:rsidR="00115530">
              <w:rPr>
                <w:rStyle w:val="Lienhypertexte"/>
                <w:rFonts w:ascii="Montserrat" w:hAnsi="Montserrat"/>
                <w:iCs/>
                <w:noProof/>
                <w:webHidden/>
              </w:rPr>
              <w:t>10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end"/>
            </w:r>
          </w:hyperlink>
        </w:p>
        <w:p w14:paraId="0C7F6515" w14:textId="6233EDCC" w:rsidR="00B9669A" w:rsidRPr="0060375A" w:rsidRDefault="00B9669A" w:rsidP="00B9669A">
          <w:pPr>
            <w:pStyle w:val="Tabledesillustrations"/>
            <w:tabs>
              <w:tab w:val="right" w:pos="9628"/>
            </w:tabs>
            <w:rPr>
              <w:rStyle w:val="Lienhypertexte"/>
              <w:rFonts w:ascii="Montserrat" w:hAnsi="Montserrat"/>
              <w:iCs/>
              <w:noProof/>
            </w:rPr>
          </w:pPr>
          <w:hyperlink w:anchor="_Toc227158853" w:history="1">
            <w:r w:rsidRPr="0060375A">
              <w:rPr>
                <w:rStyle w:val="Lienhypertexte"/>
                <w:rFonts w:ascii="Montserrat" w:hAnsi="Montserrat"/>
                <w:iCs/>
                <w:noProof/>
              </w:rPr>
              <w:t>7 Besoins de redémarrage des activités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tab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begin"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instrText xml:space="preserve"> PAGEREF _Toc227158853 \h </w:instrTex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separate"/>
            </w:r>
            <w:r w:rsidR="00115530">
              <w:rPr>
                <w:rStyle w:val="Lienhypertexte"/>
                <w:rFonts w:ascii="Montserrat" w:hAnsi="Montserrat"/>
                <w:iCs/>
                <w:noProof/>
                <w:webHidden/>
              </w:rPr>
              <w:t>11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end"/>
            </w:r>
          </w:hyperlink>
        </w:p>
        <w:p w14:paraId="0E558F47" w14:textId="5ED7D3D4" w:rsidR="00B9669A" w:rsidRPr="0060375A" w:rsidRDefault="00B9669A" w:rsidP="00B9669A">
          <w:pPr>
            <w:pStyle w:val="Tabledesillustrations"/>
            <w:tabs>
              <w:tab w:val="right" w:pos="9628"/>
            </w:tabs>
            <w:rPr>
              <w:rStyle w:val="Lienhypertexte"/>
              <w:rFonts w:ascii="Montserrat" w:hAnsi="Montserrat"/>
              <w:iCs/>
              <w:noProof/>
            </w:rPr>
          </w:pPr>
          <w:hyperlink w:anchor="_Toc227158854" w:history="1">
            <w:r w:rsidRPr="0060375A">
              <w:rPr>
                <w:rStyle w:val="Lienhypertexte"/>
                <w:rFonts w:ascii="Montserrat" w:hAnsi="Montserrat"/>
                <w:iCs/>
                <w:noProof/>
              </w:rPr>
              <w:t>7.1 Effectifs et positions de travail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tab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begin"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instrText xml:space="preserve"> PAGEREF _Toc227158854 \h </w:instrTex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separate"/>
            </w:r>
            <w:r w:rsidR="00115530">
              <w:rPr>
                <w:rStyle w:val="Lienhypertexte"/>
                <w:rFonts w:ascii="Montserrat" w:hAnsi="Montserrat"/>
                <w:iCs/>
                <w:noProof/>
                <w:webHidden/>
              </w:rPr>
              <w:t>11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end"/>
            </w:r>
          </w:hyperlink>
        </w:p>
        <w:p w14:paraId="03665690" w14:textId="5FBCFD14" w:rsidR="00B9669A" w:rsidRPr="0060375A" w:rsidRDefault="00B9669A" w:rsidP="00B9669A">
          <w:pPr>
            <w:pStyle w:val="Tabledesillustrations"/>
            <w:tabs>
              <w:tab w:val="right" w:pos="9628"/>
            </w:tabs>
            <w:rPr>
              <w:rStyle w:val="Lienhypertexte"/>
              <w:rFonts w:ascii="Montserrat" w:hAnsi="Montserrat"/>
              <w:iCs/>
              <w:noProof/>
            </w:rPr>
          </w:pPr>
          <w:hyperlink w:anchor="_Toc227158855" w:history="1">
            <w:r w:rsidRPr="0060375A">
              <w:rPr>
                <w:rStyle w:val="Lienhypertexte"/>
                <w:rFonts w:ascii="Montserrat" w:hAnsi="Montserrat"/>
                <w:iCs/>
                <w:noProof/>
              </w:rPr>
              <w:t>7.2 Collaborateurs clés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tab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begin"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instrText xml:space="preserve"> PAGEREF _Toc227158855 \h </w:instrTex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separate"/>
            </w:r>
            <w:r w:rsidR="00115530">
              <w:rPr>
                <w:rStyle w:val="Lienhypertexte"/>
                <w:rFonts w:ascii="Montserrat" w:hAnsi="Montserrat"/>
                <w:iCs/>
                <w:noProof/>
                <w:webHidden/>
              </w:rPr>
              <w:t>11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end"/>
            </w:r>
          </w:hyperlink>
        </w:p>
        <w:p w14:paraId="08137588" w14:textId="603BBE9B" w:rsidR="00B9669A" w:rsidRPr="0060375A" w:rsidRDefault="00B9669A" w:rsidP="00B9669A">
          <w:pPr>
            <w:pStyle w:val="Tabledesillustrations"/>
            <w:tabs>
              <w:tab w:val="right" w:pos="9628"/>
            </w:tabs>
            <w:rPr>
              <w:rStyle w:val="Lienhypertexte"/>
              <w:rFonts w:ascii="Montserrat" w:hAnsi="Montserrat"/>
              <w:iCs/>
              <w:noProof/>
            </w:rPr>
          </w:pPr>
          <w:hyperlink w:anchor="_Toc227158856" w:history="1">
            <w:r w:rsidRPr="0060375A">
              <w:rPr>
                <w:rStyle w:val="Lienhypertexte"/>
                <w:rFonts w:ascii="Montserrat" w:hAnsi="Montserrat"/>
                <w:iCs/>
                <w:noProof/>
              </w:rPr>
              <w:t>7.3 Applications informatiques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tab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begin"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instrText xml:space="preserve"> PAGEREF _Toc227158856 \h </w:instrTex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separate"/>
            </w:r>
            <w:r w:rsidR="00115530">
              <w:rPr>
                <w:rStyle w:val="Lienhypertexte"/>
                <w:rFonts w:ascii="Montserrat" w:hAnsi="Montserrat"/>
                <w:iCs/>
                <w:noProof/>
                <w:webHidden/>
              </w:rPr>
              <w:t>12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end"/>
            </w:r>
          </w:hyperlink>
        </w:p>
        <w:p w14:paraId="6D90A41E" w14:textId="34883C2B" w:rsidR="00B9669A" w:rsidRPr="0060375A" w:rsidRDefault="00B9669A" w:rsidP="00B9669A">
          <w:pPr>
            <w:pStyle w:val="Tabledesillustrations"/>
            <w:tabs>
              <w:tab w:val="right" w:pos="9628"/>
            </w:tabs>
            <w:rPr>
              <w:rStyle w:val="Lienhypertexte"/>
              <w:rFonts w:ascii="Montserrat" w:hAnsi="Montserrat"/>
              <w:iCs/>
              <w:noProof/>
            </w:rPr>
          </w:pPr>
          <w:hyperlink w:anchor="_Toc227158857" w:history="1">
            <w:r w:rsidRPr="0060375A">
              <w:rPr>
                <w:rStyle w:val="Lienhypertexte"/>
                <w:rFonts w:ascii="Montserrat" w:hAnsi="Montserrat"/>
                <w:iCs/>
                <w:noProof/>
              </w:rPr>
              <w:t>7.4 Autres équipements et outils de communication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tab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begin"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instrText xml:space="preserve"> PAGEREF _Toc227158857 \h </w:instrTex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separate"/>
            </w:r>
            <w:r w:rsidR="00115530">
              <w:rPr>
                <w:rStyle w:val="Lienhypertexte"/>
                <w:rFonts w:ascii="Montserrat" w:hAnsi="Montserrat"/>
                <w:iCs/>
                <w:noProof/>
                <w:webHidden/>
              </w:rPr>
              <w:t>12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end"/>
            </w:r>
          </w:hyperlink>
        </w:p>
        <w:p w14:paraId="60F4F833" w14:textId="1ED6B526" w:rsidR="00B9669A" w:rsidRPr="0060375A" w:rsidRDefault="00B9669A" w:rsidP="00B9669A">
          <w:pPr>
            <w:pStyle w:val="Tabledesillustrations"/>
            <w:tabs>
              <w:tab w:val="right" w:pos="9628"/>
            </w:tabs>
            <w:rPr>
              <w:rStyle w:val="Lienhypertexte"/>
              <w:rFonts w:ascii="Montserrat" w:hAnsi="Montserrat"/>
              <w:iCs/>
              <w:noProof/>
            </w:rPr>
          </w:pPr>
          <w:hyperlink w:anchor="_Toc227158858" w:history="1">
            <w:r w:rsidRPr="0060375A">
              <w:rPr>
                <w:rStyle w:val="Lienhypertexte"/>
                <w:rFonts w:ascii="Montserrat" w:hAnsi="Montserrat"/>
                <w:iCs/>
                <w:noProof/>
              </w:rPr>
              <w:t>7.5 Documents et fichiers critiques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tab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begin"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instrText xml:space="preserve"> PAGEREF _Toc227158858 \h </w:instrTex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separate"/>
            </w:r>
            <w:r w:rsidR="00115530">
              <w:rPr>
                <w:rStyle w:val="Lienhypertexte"/>
                <w:rFonts w:ascii="Montserrat" w:hAnsi="Montserrat"/>
                <w:iCs/>
                <w:noProof/>
                <w:webHidden/>
              </w:rPr>
              <w:t>13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end"/>
            </w:r>
          </w:hyperlink>
        </w:p>
        <w:p w14:paraId="30E2AC8C" w14:textId="7E8F569E" w:rsidR="00B9669A" w:rsidRPr="0060375A" w:rsidRDefault="00B9669A" w:rsidP="00B9669A">
          <w:pPr>
            <w:pStyle w:val="Tabledesillustrations"/>
            <w:tabs>
              <w:tab w:val="right" w:pos="9628"/>
            </w:tabs>
            <w:rPr>
              <w:rStyle w:val="Lienhypertexte"/>
              <w:rFonts w:ascii="Montserrat" w:hAnsi="Montserrat"/>
              <w:iCs/>
              <w:noProof/>
            </w:rPr>
          </w:pPr>
          <w:hyperlink w:anchor="_Toc227158859" w:history="1">
            <w:r w:rsidRPr="0060375A">
              <w:rPr>
                <w:rStyle w:val="Lienhypertexte"/>
                <w:rFonts w:ascii="Montserrat" w:hAnsi="Montserrat"/>
                <w:iCs/>
                <w:noProof/>
              </w:rPr>
              <w:t>8 Observations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tab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begin"/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instrText xml:space="preserve"> PAGEREF _Toc227158859 \h </w:instrTex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separate"/>
            </w:r>
            <w:r w:rsidR="00115530">
              <w:rPr>
                <w:rStyle w:val="Lienhypertexte"/>
                <w:rFonts w:ascii="Montserrat" w:hAnsi="Montserrat"/>
                <w:iCs/>
                <w:noProof/>
                <w:webHidden/>
              </w:rPr>
              <w:t>14</w:t>
            </w:r>
            <w:r w:rsidRPr="0060375A">
              <w:rPr>
                <w:rStyle w:val="Lienhypertexte"/>
                <w:rFonts w:ascii="Montserrat" w:hAnsi="Montserrat"/>
                <w:iCs/>
                <w:noProof/>
                <w:webHidden/>
              </w:rPr>
              <w:fldChar w:fldCharType="end"/>
            </w:r>
          </w:hyperlink>
        </w:p>
        <w:p w14:paraId="413F124A" w14:textId="6D231D8B" w:rsidR="00B9669A" w:rsidRPr="0060375A" w:rsidRDefault="00B9669A" w:rsidP="00B9669A">
          <w:pPr>
            <w:pStyle w:val="Tabledesillustrations"/>
            <w:tabs>
              <w:tab w:val="right" w:pos="9628"/>
            </w:tabs>
            <w:rPr>
              <w:rStyle w:val="Lienhypertexte"/>
              <w:rFonts w:ascii="Montserrat" w:hAnsi="Montserrat"/>
              <w:iCs/>
              <w:noProof/>
            </w:rPr>
          </w:pPr>
          <w:r w:rsidRPr="0060375A">
            <w:rPr>
              <w:rStyle w:val="Lienhypertexte"/>
              <w:rFonts w:ascii="Montserrat" w:hAnsi="Montserrat"/>
              <w:iCs/>
            </w:rPr>
            <w:fldChar w:fldCharType="end"/>
          </w:r>
        </w:p>
      </w:sdtContent>
    </w:sdt>
    <w:p w14:paraId="427A070E" w14:textId="77777777" w:rsidR="00B9669A" w:rsidRPr="0060375A" w:rsidRDefault="00B9669A" w:rsidP="00B05CA5">
      <w:pPr>
        <w:rPr>
          <w:rFonts w:ascii="Montserrat" w:hAnsi="Montserrat"/>
        </w:rPr>
      </w:pPr>
    </w:p>
    <w:tbl>
      <w:tblPr>
        <w:tblStyle w:val="Grilledutableau"/>
        <w:tblW w:w="11907" w:type="dxa"/>
        <w:tblInd w:w="-1134" w:type="dxa"/>
        <w:tblLook w:val="04A0" w:firstRow="1" w:lastRow="0" w:firstColumn="1" w:lastColumn="0" w:noHBand="0" w:noVBand="1"/>
      </w:tblPr>
      <w:tblGrid>
        <w:gridCol w:w="11907"/>
      </w:tblGrid>
      <w:tr w:rsidR="005A68F3" w:rsidRPr="0060375A" w14:paraId="22857F2D" w14:textId="77777777" w:rsidTr="00D361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7" w:type="dxa"/>
            <w:shd w:val="clear" w:color="auto" w:fill="F2F2F2"/>
          </w:tcPr>
          <w:p w14:paraId="4D85D692" w14:textId="699D0B1B" w:rsidR="005A68F3" w:rsidRPr="0060375A" w:rsidRDefault="005A68F3" w:rsidP="004E08A2">
            <w:pPr>
              <w:pStyle w:val="Titre1"/>
              <w:numPr>
                <w:ilvl w:val="0"/>
                <w:numId w:val="0"/>
              </w:numPr>
              <w:ind w:left="694"/>
              <w:rPr>
                <w:rFonts w:ascii="Montserrat" w:hAnsi="Montserrat"/>
              </w:rPr>
            </w:pPr>
            <w:bookmarkStart w:id="3" w:name="_Toc227078775"/>
            <w:bookmarkStart w:id="4" w:name="_Toc227078846"/>
            <w:bookmarkStart w:id="5" w:name="_Toc227158841"/>
            <w:r w:rsidRPr="00D36137">
              <w:rPr>
                <w:rFonts w:ascii="Montserrat" w:hAnsi="Montserrat"/>
                <w:b/>
                <w:bCs w:val="0"/>
                <w:color w:val="404040" w:themeColor="background2" w:themeTint="BF"/>
                <w:sz w:val="22"/>
                <w:szCs w:val="22"/>
              </w:rPr>
              <w:t>Table des tableaux</w:t>
            </w:r>
            <w:bookmarkEnd w:id="3"/>
            <w:bookmarkEnd w:id="4"/>
            <w:bookmarkEnd w:id="5"/>
            <w:r w:rsidRPr="00D36137">
              <w:rPr>
                <w:rFonts w:ascii="Montserrat" w:hAnsi="Montserrat"/>
                <w:color w:val="404040" w:themeColor="background2" w:themeTint="BF"/>
              </w:rPr>
              <w:t xml:space="preserve"> </w:t>
            </w:r>
          </w:p>
        </w:tc>
      </w:tr>
    </w:tbl>
    <w:p w14:paraId="04134223" w14:textId="77777777" w:rsidR="008115C5" w:rsidRPr="0060375A" w:rsidRDefault="008115C5" w:rsidP="008115C5">
      <w:pPr>
        <w:rPr>
          <w:rFonts w:ascii="Montserrat" w:hAnsi="Montserrat"/>
        </w:rPr>
      </w:pPr>
    </w:p>
    <w:p w14:paraId="47F2AE3C" w14:textId="7B403C49" w:rsidR="00115530" w:rsidRPr="00115530" w:rsidRDefault="005A68F3">
      <w:pPr>
        <w:pStyle w:val="Tabledesillustrations"/>
        <w:tabs>
          <w:tab w:val="right" w:pos="9628"/>
        </w:tabs>
        <w:rPr>
          <w:rFonts w:eastAsiaTheme="minorEastAsia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r w:rsidRPr="00115530">
        <w:rPr>
          <w:rFonts w:ascii="Montserrat" w:hAnsi="Montserrat"/>
          <w:noProof/>
          <w:sz w:val="22"/>
        </w:rPr>
        <w:fldChar w:fldCharType="begin"/>
      </w:r>
      <w:r w:rsidRPr="00115530">
        <w:rPr>
          <w:rFonts w:ascii="Montserrat" w:hAnsi="Montserrat"/>
        </w:rPr>
        <w:instrText xml:space="preserve"> TOC \h \z \c "Tableau" </w:instrText>
      </w:r>
      <w:r w:rsidRPr="00115530">
        <w:rPr>
          <w:rFonts w:ascii="Montserrat" w:hAnsi="Montserrat"/>
          <w:noProof/>
          <w:sz w:val="22"/>
        </w:rPr>
        <w:fldChar w:fldCharType="separate"/>
      </w:r>
      <w:hyperlink w:anchor="_Toc227768373" w:history="1">
        <w:r w:rsidR="00115530" w:rsidRPr="00115530">
          <w:rPr>
            <w:rStyle w:val="Lienhypertexte"/>
            <w:rFonts w:ascii="Montserrat" w:hAnsi="Montserrat"/>
            <w:iCs/>
            <w:noProof/>
          </w:rPr>
          <w:t>Tableau 1 : Terminologies</w:t>
        </w:r>
        <w:r w:rsidR="00115530" w:rsidRPr="00115530">
          <w:rPr>
            <w:noProof/>
            <w:webHidden/>
          </w:rPr>
          <w:tab/>
        </w:r>
        <w:r w:rsidR="00115530" w:rsidRPr="00115530">
          <w:rPr>
            <w:noProof/>
            <w:webHidden/>
          </w:rPr>
          <w:fldChar w:fldCharType="begin"/>
        </w:r>
        <w:r w:rsidR="00115530" w:rsidRPr="00115530">
          <w:rPr>
            <w:noProof/>
            <w:webHidden/>
          </w:rPr>
          <w:instrText xml:space="preserve"> PAGEREF _Toc227768373 \h </w:instrText>
        </w:r>
        <w:r w:rsidR="00115530" w:rsidRPr="00115530">
          <w:rPr>
            <w:noProof/>
            <w:webHidden/>
          </w:rPr>
        </w:r>
        <w:r w:rsidR="00115530" w:rsidRPr="00115530">
          <w:rPr>
            <w:noProof/>
            <w:webHidden/>
          </w:rPr>
          <w:fldChar w:fldCharType="separate"/>
        </w:r>
        <w:r w:rsidR="00115530" w:rsidRPr="00115530">
          <w:rPr>
            <w:noProof/>
            <w:webHidden/>
          </w:rPr>
          <w:t>4</w:t>
        </w:r>
        <w:r w:rsidR="00115530" w:rsidRPr="00115530">
          <w:rPr>
            <w:noProof/>
            <w:webHidden/>
          </w:rPr>
          <w:fldChar w:fldCharType="end"/>
        </w:r>
      </w:hyperlink>
    </w:p>
    <w:p w14:paraId="44131B33" w14:textId="74C5E781" w:rsidR="00115530" w:rsidRPr="00115530" w:rsidRDefault="00115530">
      <w:pPr>
        <w:pStyle w:val="Tabledesillustrations"/>
        <w:tabs>
          <w:tab w:val="right" w:pos="9628"/>
        </w:tabs>
        <w:rPr>
          <w:rFonts w:eastAsiaTheme="minorEastAsia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27768374" w:history="1">
        <w:r w:rsidRPr="00115530">
          <w:rPr>
            <w:rStyle w:val="Lienhypertexte"/>
            <w:rFonts w:ascii="Montserrat" w:hAnsi="Montserrat"/>
            <w:iCs/>
            <w:noProof/>
          </w:rPr>
          <w:t>Tableau 2 : Abréviations</w:t>
        </w:r>
        <w:r w:rsidRPr="00115530">
          <w:rPr>
            <w:noProof/>
            <w:webHidden/>
          </w:rPr>
          <w:tab/>
        </w:r>
        <w:r w:rsidRPr="00115530">
          <w:rPr>
            <w:noProof/>
            <w:webHidden/>
          </w:rPr>
          <w:fldChar w:fldCharType="begin"/>
        </w:r>
        <w:r w:rsidRPr="00115530">
          <w:rPr>
            <w:noProof/>
            <w:webHidden/>
          </w:rPr>
          <w:instrText xml:space="preserve"> PAGEREF _Toc227768374 \h </w:instrText>
        </w:r>
        <w:r w:rsidRPr="00115530">
          <w:rPr>
            <w:noProof/>
            <w:webHidden/>
          </w:rPr>
        </w:r>
        <w:r w:rsidRPr="00115530">
          <w:rPr>
            <w:noProof/>
            <w:webHidden/>
          </w:rPr>
          <w:fldChar w:fldCharType="separate"/>
        </w:r>
        <w:r w:rsidRPr="00115530">
          <w:rPr>
            <w:noProof/>
            <w:webHidden/>
          </w:rPr>
          <w:t>4</w:t>
        </w:r>
        <w:r w:rsidRPr="00115530">
          <w:rPr>
            <w:noProof/>
            <w:webHidden/>
          </w:rPr>
          <w:fldChar w:fldCharType="end"/>
        </w:r>
      </w:hyperlink>
    </w:p>
    <w:p w14:paraId="2C07407B" w14:textId="65E3C34C" w:rsidR="00115530" w:rsidRPr="00115530" w:rsidRDefault="00115530">
      <w:pPr>
        <w:pStyle w:val="Tabledesillustrations"/>
        <w:tabs>
          <w:tab w:val="right" w:pos="9628"/>
        </w:tabs>
        <w:rPr>
          <w:rFonts w:eastAsiaTheme="minorEastAsia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27768375" w:history="1">
        <w:r w:rsidRPr="00115530">
          <w:rPr>
            <w:rStyle w:val="Lienhypertexte"/>
            <w:rFonts w:ascii="Montserrat" w:hAnsi="Montserrat"/>
            <w:iCs/>
            <w:noProof/>
          </w:rPr>
          <w:t>Tableau 3 : Fiche identité de l’entité</w:t>
        </w:r>
        <w:r w:rsidRPr="00115530">
          <w:rPr>
            <w:noProof/>
            <w:webHidden/>
          </w:rPr>
          <w:tab/>
        </w:r>
        <w:r w:rsidRPr="00115530">
          <w:rPr>
            <w:noProof/>
            <w:webHidden/>
          </w:rPr>
          <w:fldChar w:fldCharType="begin"/>
        </w:r>
        <w:r w:rsidRPr="00115530">
          <w:rPr>
            <w:noProof/>
            <w:webHidden/>
          </w:rPr>
          <w:instrText xml:space="preserve"> PAGEREF _Toc227768375 \h </w:instrText>
        </w:r>
        <w:r w:rsidRPr="00115530">
          <w:rPr>
            <w:noProof/>
            <w:webHidden/>
          </w:rPr>
        </w:r>
        <w:r w:rsidRPr="00115530">
          <w:rPr>
            <w:noProof/>
            <w:webHidden/>
          </w:rPr>
          <w:fldChar w:fldCharType="separate"/>
        </w:r>
        <w:r w:rsidRPr="00115530">
          <w:rPr>
            <w:noProof/>
            <w:webHidden/>
          </w:rPr>
          <w:t>6</w:t>
        </w:r>
        <w:r w:rsidRPr="00115530">
          <w:rPr>
            <w:noProof/>
            <w:webHidden/>
          </w:rPr>
          <w:fldChar w:fldCharType="end"/>
        </w:r>
      </w:hyperlink>
    </w:p>
    <w:p w14:paraId="2D417711" w14:textId="341DBF67" w:rsidR="00115530" w:rsidRPr="00115530" w:rsidRDefault="00115530">
      <w:pPr>
        <w:pStyle w:val="Tabledesillustrations"/>
        <w:tabs>
          <w:tab w:val="right" w:pos="9628"/>
        </w:tabs>
        <w:rPr>
          <w:rFonts w:eastAsiaTheme="minorEastAsia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27768376" w:history="1">
        <w:r w:rsidRPr="00115530">
          <w:rPr>
            <w:rStyle w:val="Lienhypertexte"/>
            <w:rFonts w:ascii="Montserrat" w:hAnsi="Montserrat"/>
            <w:iCs/>
            <w:noProof/>
          </w:rPr>
          <w:t>Tableau 4 : Description et criticité des activités métiers</w:t>
        </w:r>
        <w:r w:rsidRPr="00115530">
          <w:rPr>
            <w:noProof/>
            <w:webHidden/>
          </w:rPr>
          <w:tab/>
        </w:r>
        <w:r w:rsidRPr="00115530">
          <w:rPr>
            <w:noProof/>
            <w:webHidden/>
          </w:rPr>
          <w:fldChar w:fldCharType="begin"/>
        </w:r>
        <w:r w:rsidRPr="00115530">
          <w:rPr>
            <w:noProof/>
            <w:webHidden/>
          </w:rPr>
          <w:instrText xml:space="preserve"> PAGEREF _Toc227768376 \h </w:instrText>
        </w:r>
        <w:r w:rsidRPr="00115530">
          <w:rPr>
            <w:noProof/>
            <w:webHidden/>
          </w:rPr>
        </w:r>
        <w:r w:rsidRPr="00115530">
          <w:rPr>
            <w:noProof/>
            <w:webHidden/>
          </w:rPr>
          <w:fldChar w:fldCharType="separate"/>
        </w:r>
        <w:r w:rsidRPr="00115530">
          <w:rPr>
            <w:noProof/>
            <w:webHidden/>
          </w:rPr>
          <w:t>7</w:t>
        </w:r>
        <w:r w:rsidRPr="00115530">
          <w:rPr>
            <w:noProof/>
            <w:webHidden/>
          </w:rPr>
          <w:fldChar w:fldCharType="end"/>
        </w:r>
      </w:hyperlink>
    </w:p>
    <w:p w14:paraId="43818C7C" w14:textId="06389831" w:rsidR="00115530" w:rsidRPr="00115530" w:rsidRDefault="00115530">
      <w:pPr>
        <w:pStyle w:val="Tabledesillustrations"/>
        <w:tabs>
          <w:tab w:val="right" w:pos="9628"/>
        </w:tabs>
        <w:rPr>
          <w:rFonts w:eastAsiaTheme="minorEastAsia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27768377" w:history="1">
        <w:r w:rsidRPr="00115530">
          <w:rPr>
            <w:rStyle w:val="Lienhypertexte"/>
            <w:rFonts w:ascii="Montserrat" w:hAnsi="Montserrat"/>
            <w:iCs/>
            <w:noProof/>
          </w:rPr>
          <w:t>Tableau 5 : Matrice d’impact</w:t>
        </w:r>
        <w:r w:rsidRPr="00115530">
          <w:rPr>
            <w:noProof/>
            <w:webHidden/>
          </w:rPr>
          <w:tab/>
        </w:r>
        <w:r w:rsidRPr="00115530">
          <w:rPr>
            <w:noProof/>
            <w:webHidden/>
          </w:rPr>
          <w:fldChar w:fldCharType="begin"/>
        </w:r>
        <w:r w:rsidRPr="00115530">
          <w:rPr>
            <w:noProof/>
            <w:webHidden/>
          </w:rPr>
          <w:instrText xml:space="preserve"> PAGEREF _Toc227768377 \h </w:instrText>
        </w:r>
        <w:r w:rsidRPr="00115530">
          <w:rPr>
            <w:noProof/>
            <w:webHidden/>
          </w:rPr>
        </w:r>
        <w:r w:rsidRPr="00115530">
          <w:rPr>
            <w:noProof/>
            <w:webHidden/>
          </w:rPr>
          <w:fldChar w:fldCharType="separate"/>
        </w:r>
        <w:r w:rsidRPr="00115530">
          <w:rPr>
            <w:noProof/>
            <w:webHidden/>
          </w:rPr>
          <w:t>8</w:t>
        </w:r>
        <w:r w:rsidRPr="00115530">
          <w:rPr>
            <w:noProof/>
            <w:webHidden/>
          </w:rPr>
          <w:fldChar w:fldCharType="end"/>
        </w:r>
      </w:hyperlink>
    </w:p>
    <w:p w14:paraId="5BF74B8F" w14:textId="46FF3BCA" w:rsidR="00115530" w:rsidRPr="00115530" w:rsidRDefault="00115530">
      <w:pPr>
        <w:pStyle w:val="Tabledesillustrations"/>
        <w:tabs>
          <w:tab w:val="right" w:pos="9628"/>
        </w:tabs>
        <w:rPr>
          <w:rFonts w:eastAsiaTheme="minorEastAsia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27768378" w:history="1">
        <w:r w:rsidRPr="00115530">
          <w:rPr>
            <w:rStyle w:val="Lienhypertexte"/>
            <w:iCs/>
            <w:noProof/>
          </w:rPr>
          <w:t>Tableau 6</w:t>
        </w:r>
        <w:r w:rsidRPr="00115530">
          <w:rPr>
            <w:rStyle w:val="Lienhypertexte"/>
            <w:rFonts w:ascii="Montserrat" w:hAnsi="Montserrat"/>
            <w:iCs/>
            <w:noProof/>
          </w:rPr>
          <w:t xml:space="preserve"> : </w:t>
        </w:r>
        <w:r w:rsidR="00F74836">
          <w:rPr>
            <w:rStyle w:val="Lienhypertexte"/>
            <w:rFonts w:ascii="Montserrat" w:hAnsi="Montserrat"/>
            <w:iCs/>
            <w:noProof/>
          </w:rPr>
          <w:t>Structure reporting métiers et transverses</w:t>
        </w:r>
        <w:r w:rsidRPr="00115530">
          <w:rPr>
            <w:noProof/>
            <w:webHidden/>
          </w:rPr>
          <w:tab/>
        </w:r>
        <w:r w:rsidRPr="00115530">
          <w:rPr>
            <w:noProof/>
            <w:webHidden/>
          </w:rPr>
          <w:fldChar w:fldCharType="begin"/>
        </w:r>
        <w:r w:rsidRPr="00115530">
          <w:rPr>
            <w:noProof/>
            <w:webHidden/>
          </w:rPr>
          <w:instrText xml:space="preserve"> PAGEREF _Toc227768378 \h </w:instrText>
        </w:r>
        <w:r w:rsidRPr="00115530">
          <w:rPr>
            <w:noProof/>
            <w:webHidden/>
          </w:rPr>
        </w:r>
        <w:r w:rsidRPr="00115530">
          <w:rPr>
            <w:noProof/>
            <w:webHidden/>
          </w:rPr>
          <w:fldChar w:fldCharType="separate"/>
        </w:r>
        <w:r w:rsidRPr="00115530">
          <w:rPr>
            <w:noProof/>
            <w:webHidden/>
          </w:rPr>
          <w:t>9</w:t>
        </w:r>
        <w:r w:rsidRPr="00115530">
          <w:rPr>
            <w:noProof/>
            <w:webHidden/>
          </w:rPr>
          <w:fldChar w:fldCharType="end"/>
        </w:r>
      </w:hyperlink>
    </w:p>
    <w:p w14:paraId="391A96F9" w14:textId="7F42040F" w:rsidR="00115530" w:rsidRPr="00115530" w:rsidRDefault="00115530">
      <w:pPr>
        <w:pStyle w:val="Tabledesillustrations"/>
        <w:tabs>
          <w:tab w:val="right" w:pos="9628"/>
        </w:tabs>
        <w:rPr>
          <w:rFonts w:eastAsiaTheme="minorEastAsia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27768379" w:history="1">
        <w:r w:rsidRPr="00115530">
          <w:rPr>
            <w:rStyle w:val="Lienhypertexte"/>
            <w:iCs/>
            <w:noProof/>
          </w:rPr>
          <w:t>Tableau 7</w:t>
        </w:r>
        <w:r w:rsidRPr="00115530">
          <w:rPr>
            <w:rStyle w:val="Lienhypertexte"/>
            <w:rFonts w:ascii="Montserrat" w:hAnsi="Montserrat"/>
            <w:iCs/>
            <w:noProof/>
          </w:rPr>
          <w:t> : Structure contrôle des dépenses</w:t>
        </w:r>
        <w:r w:rsidRPr="00115530">
          <w:rPr>
            <w:noProof/>
            <w:webHidden/>
          </w:rPr>
          <w:tab/>
        </w:r>
        <w:r w:rsidRPr="00115530">
          <w:rPr>
            <w:noProof/>
            <w:webHidden/>
          </w:rPr>
          <w:fldChar w:fldCharType="begin"/>
        </w:r>
        <w:r w:rsidRPr="00115530">
          <w:rPr>
            <w:noProof/>
            <w:webHidden/>
          </w:rPr>
          <w:instrText xml:space="preserve"> PAGEREF _Toc227768379 \h </w:instrText>
        </w:r>
        <w:r w:rsidRPr="00115530">
          <w:rPr>
            <w:noProof/>
            <w:webHidden/>
          </w:rPr>
        </w:r>
        <w:r w:rsidRPr="00115530">
          <w:rPr>
            <w:noProof/>
            <w:webHidden/>
          </w:rPr>
          <w:fldChar w:fldCharType="separate"/>
        </w:r>
        <w:r w:rsidRPr="00115530">
          <w:rPr>
            <w:noProof/>
            <w:webHidden/>
          </w:rPr>
          <w:t>9</w:t>
        </w:r>
        <w:r w:rsidRPr="00115530">
          <w:rPr>
            <w:noProof/>
            <w:webHidden/>
          </w:rPr>
          <w:fldChar w:fldCharType="end"/>
        </w:r>
      </w:hyperlink>
    </w:p>
    <w:p w14:paraId="4C1EA91F" w14:textId="55C1CBA0" w:rsidR="00115530" w:rsidRPr="00115530" w:rsidRDefault="00115530">
      <w:pPr>
        <w:pStyle w:val="Tabledesillustrations"/>
        <w:tabs>
          <w:tab w:val="right" w:pos="9628"/>
        </w:tabs>
        <w:rPr>
          <w:rFonts w:eastAsiaTheme="minorEastAsia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27768380" w:history="1">
        <w:r w:rsidRPr="00115530">
          <w:rPr>
            <w:rStyle w:val="Lienhypertexte"/>
            <w:rFonts w:ascii="Montserrat" w:hAnsi="Montserrat"/>
            <w:iCs/>
            <w:noProof/>
          </w:rPr>
          <w:t>Tableau 8 : Durée maximale d’interruption d’activité</w:t>
        </w:r>
        <w:r w:rsidRPr="00115530">
          <w:rPr>
            <w:noProof/>
            <w:webHidden/>
          </w:rPr>
          <w:tab/>
        </w:r>
        <w:r w:rsidRPr="00115530">
          <w:rPr>
            <w:noProof/>
            <w:webHidden/>
          </w:rPr>
          <w:fldChar w:fldCharType="begin"/>
        </w:r>
        <w:r w:rsidRPr="00115530">
          <w:rPr>
            <w:noProof/>
            <w:webHidden/>
          </w:rPr>
          <w:instrText xml:space="preserve"> PAGEREF _Toc227768380 \h </w:instrText>
        </w:r>
        <w:r w:rsidRPr="00115530">
          <w:rPr>
            <w:noProof/>
            <w:webHidden/>
          </w:rPr>
        </w:r>
        <w:r w:rsidRPr="00115530">
          <w:rPr>
            <w:noProof/>
            <w:webHidden/>
          </w:rPr>
          <w:fldChar w:fldCharType="separate"/>
        </w:r>
        <w:r w:rsidRPr="00115530">
          <w:rPr>
            <w:noProof/>
            <w:webHidden/>
          </w:rPr>
          <w:t>9</w:t>
        </w:r>
        <w:r w:rsidRPr="00115530">
          <w:rPr>
            <w:noProof/>
            <w:webHidden/>
          </w:rPr>
          <w:fldChar w:fldCharType="end"/>
        </w:r>
      </w:hyperlink>
    </w:p>
    <w:p w14:paraId="4F4ADBDC" w14:textId="4D087299" w:rsidR="00115530" w:rsidRPr="00115530" w:rsidRDefault="00115530">
      <w:pPr>
        <w:pStyle w:val="Tabledesillustrations"/>
        <w:tabs>
          <w:tab w:val="right" w:pos="9628"/>
        </w:tabs>
        <w:rPr>
          <w:rFonts w:eastAsiaTheme="minorEastAsia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27768381" w:history="1">
        <w:r w:rsidRPr="00115530">
          <w:rPr>
            <w:rStyle w:val="Lienhypertexte"/>
            <w:rFonts w:ascii="Montserrat" w:hAnsi="Montserrat"/>
            <w:iCs/>
            <w:noProof/>
          </w:rPr>
          <w:t xml:space="preserve">Tableau </w:t>
        </w:r>
        <w:r w:rsidRPr="00115530">
          <w:rPr>
            <w:rStyle w:val="Lienhypertexte"/>
            <w:rFonts w:ascii="Montserrat" w:hAnsi="Montserrat"/>
            <w:i/>
            <w:iCs/>
            <w:noProof/>
          </w:rPr>
          <w:t>9</w:t>
        </w:r>
        <w:r w:rsidRPr="00115530">
          <w:rPr>
            <w:rStyle w:val="Lienhypertexte"/>
            <w:rFonts w:ascii="Montserrat" w:hAnsi="Montserrat"/>
            <w:iCs/>
            <w:noProof/>
          </w:rPr>
          <w:t> : Analyse des échanges d’information</w:t>
        </w:r>
        <w:r w:rsidRPr="00115530">
          <w:rPr>
            <w:noProof/>
            <w:webHidden/>
          </w:rPr>
          <w:tab/>
        </w:r>
        <w:r w:rsidRPr="00115530">
          <w:rPr>
            <w:noProof/>
            <w:webHidden/>
          </w:rPr>
          <w:fldChar w:fldCharType="begin"/>
        </w:r>
        <w:r w:rsidRPr="00115530">
          <w:rPr>
            <w:noProof/>
            <w:webHidden/>
          </w:rPr>
          <w:instrText xml:space="preserve"> PAGEREF _Toc227768381 \h </w:instrText>
        </w:r>
        <w:r w:rsidRPr="00115530">
          <w:rPr>
            <w:noProof/>
            <w:webHidden/>
          </w:rPr>
        </w:r>
        <w:r w:rsidRPr="00115530">
          <w:rPr>
            <w:noProof/>
            <w:webHidden/>
          </w:rPr>
          <w:fldChar w:fldCharType="separate"/>
        </w:r>
        <w:r w:rsidRPr="00115530">
          <w:rPr>
            <w:noProof/>
            <w:webHidden/>
          </w:rPr>
          <w:t>10</w:t>
        </w:r>
        <w:r w:rsidRPr="00115530">
          <w:rPr>
            <w:noProof/>
            <w:webHidden/>
          </w:rPr>
          <w:fldChar w:fldCharType="end"/>
        </w:r>
      </w:hyperlink>
    </w:p>
    <w:p w14:paraId="05E15959" w14:textId="0E7A1680" w:rsidR="00115530" w:rsidRPr="00115530" w:rsidRDefault="00115530">
      <w:pPr>
        <w:pStyle w:val="Tabledesillustrations"/>
        <w:tabs>
          <w:tab w:val="right" w:pos="9628"/>
        </w:tabs>
        <w:rPr>
          <w:rFonts w:eastAsiaTheme="minorEastAsia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27768382" w:history="1">
        <w:r w:rsidRPr="00115530">
          <w:rPr>
            <w:rStyle w:val="Lienhypertexte"/>
            <w:rFonts w:ascii="Montserrat" w:hAnsi="Montserrat"/>
            <w:iCs/>
            <w:noProof/>
          </w:rPr>
          <w:t>Tableau 10 : Effectif et positions de travail</w:t>
        </w:r>
        <w:r w:rsidRPr="00115530">
          <w:rPr>
            <w:noProof/>
            <w:webHidden/>
          </w:rPr>
          <w:tab/>
        </w:r>
        <w:r w:rsidRPr="00115530">
          <w:rPr>
            <w:noProof/>
            <w:webHidden/>
          </w:rPr>
          <w:fldChar w:fldCharType="begin"/>
        </w:r>
        <w:r w:rsidRPr="00115530">
          <w:rPr>
            <w:noProof/>
            <w:webHidden/>
          </w:rPr>
          <w:instrText xml:space="preserve"> PAGEREF _Toc227768382 \h </w:instrText>
        </w:r>
        <w:r w:rsidRPr="00115530">
          <w:rPr>
            <w:noProof/>
            <w:webHidden/>
          </w:rPr>
        </w:r>
        <w:r w:rsidRPr="00115530">
          <w:rPr>
            <w:noProof/>
            <w:webHidden/>
          </w:rPr>
          <w:fldChar w:fldCharType="separate"/>
        </w:r>
        <w:r w:rsidRPr="00115530">
          <w:rPr>
            <w:noProof/>
            <w:webHidden/>
          </w:rPr>
          <w:t>11</w:t>
        </w:r>
        <w:r w:rsidRPr="00115530">
          <w:rPr>
            <w:noProof/>
            <w:webHidden/>
          </w:rPr>
          <w:fldChar w:fldCharType="end"/>
        </w:r>
      </w:hyperlink>
    </w:p>
    <w:p w14:paraId="312D5751" w14:textId="1E68476A" w:rsidR="00115530" w:rsidRPr="00115530" w:rsidRDefault="00115530">
      <w:pPr>
        <w:pStyle w:val="Tabledesillustrations"/>
        <w:tabs>
          <w:tab w:val="right" w:pos="9628"/>
        </w:tabs>
        <w:rPr>
          <w:rFonts w:eastAsiaTheme="minorEastAsia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27768383" w:history="1">
        <w:r w:rsidRPr="00115530">
          <w:rPr>
            <w:rStyle w:val="Lienhypertexte"/>
            <w:rFonts w:ascii="Montserrat" w:hAnsi="Montserrat"/>
            <w:iCs/>
            <w:noProof/>
          </w:rPr>
          <w:t>Tableau 11 : Les collaborateurs de repli</w:t>
        </w:r>
        <w:r w:rsidRPr="00115530">
          <w:rPr>
            <w:noProof/>
            <w:webHidden/>
          </w:rPr>
          <w:tab/>
        </w:r>
        <w:r w:rsidRPr="00115530">
          <w:rPr>
            <w:noProof/>
            <w:webHidden/>
          </w:rPr>
          <w:fldChar w:fldCharType="begin"/>
        </w:r>
        <w:r w:rsidRPr="00115530">
          <w:rPr>
            <w:noProof/>
            <w:webHidden/>
          </w:rPr>
          <w:instrText xml:space="preserve"> PAGEREF _Toc227768383 \h </w:instrText>
        </w:r>
        <w:r w:rsidRPr="00115530">
          <w:rPr>
            <w:noProof/>
            <w:webHidden/>
          </w:rPr>
        </w:r>
        <w:r w:rsidRPr="00115530">
          <w:rPr>
            <w:noProof/>
            <w:webHidden/>
          </w:rPr>
          <w:fldChar w:fldCharType="separate"/>
        </w:r>
        <w:r w:rsidRPr="00115530">
          <w:rPr>
            <w:noProof/>
            <w:webHidden/>
          </w:rPr>
          <w:t>11</w:t>
        </w:r>
        <w:r w:rsidRPr="00115530">
          <w:rPr>
            <w:noProof/>
            <w:webHidden/>
          </w:rPr>
          <w:fldChar w:fldCharType="end"/>
        </w:r>
      </w:hyperlink>
    </w:p>
    <w:p w14:paraId="337B89CE" w14:textId="081A33EE" w:rsidR="00115530" w:rsidRPr="00115530" w:rsidRDefault="00115530">
      <w:pPr>
        <w:pStyle w:val="Tabledesillustrations"/>
        <w:tabs>
          <w:tab w:val="right" w:pos="9628"/>
        </w:tabs>
        <w:rPr>
          <w:rFonts w:eastAsiaTheme="minorEastAsia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27768384" w:history="1">
        <w:r w:rsidRPr="00115530">
          <w:rPr>
            <w:rStyle w:val="Lienhypertexte"/>
            <w:rFonts w:ascii="Montserrat" w:hAnsi="Montserrat"/>
            <w:iCs/>
            <w:noProof/>
          </w:rPr>
          <w:t>Tableau 12 : Les applications informatiques</w:t>
        </w:r>
        <w:r w:rsidRPr="00115530">
          <w:rPr>
            <w:noProof/>
            <w:webHidden/>
          </w:rPr>
          <w:tab/>
        </w:r>
        <w:r w:rsidRPr="00115530">
          <w:rPr>
            <w:noProof/>
            <w:webHidden/>
          </w:rPr>
          <w:fldChar w:fldCharType="begin"/>
        </w:r>
        <w:r w:rsidRPr="00115530">
          <w:rPr>
            <w:noProof/>
            <w:webHidden/>
          </w:rPr>
          <w:instrText xml:space="preserve"> PAGEREF _Toc227768384 \h </w:instrText>
        </w:r>
        <w:r w:rsidRPr="00115530">
          <w:rPr>
            <w:noProof/>
            <w:webHidden/>
          </w:rPr>
        </w:r>
        <w:r w:rsidRPr="00115530">
          <w:rPr>
            <w:noProof/>
            <w:webHidden/>
          </w:rPr>
          <w:fldChar w:fldCharType="separate"/>
        </w:r>
        <w:r w:rsidRPr="00115530">
          <w:rPr>
            <w:noProof/>
            <w:webHidden/>
          </w:rPr>
          <w:t>12</w:t>
        </w:r>
        <w:r w:rsidRPr="00115530">
          <w:rPr>
            <w:noProof/>
            <w:webHidden/>
          </w:rPr>
          <w:fldChar w:fldCharType="end"/>
        </w:r>
      </w:hyperlink>
    </w:p>
    <w:p w14:paraId="25627356" w14:textId="6A4B228C" w:rsidR="00115530" w:rsidRPr="00115530" w:rsidRDefault="00115530">
      <w:pPr>
        <w:pStyle w:val="Tabledesillustrations"/>
        <w:tabs>
          <w:tab w:val="right" w:pos="9628"/>
        </w:tabs>
        <w:rPr>
          <w:rFonts w:eastAsiaTheme="minorEastAsia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27768385" w:history="1">
        <w:r w:rsidRPr="00115530">
          <w:rPr>
            <w:rStyle w:val="Lienhypertexte"/>
            <w:rFonts w:ascii="Montserrat" w:hAnsi="Montserrat"/>
            <w:iCs/>
            <w:noProof/>
          </w:rPr>
          <w:t>Tableau 13 : Autres équipements et outils de communication</w:t>
        </w:r>
        <w:r w:rsidRPr="00115530">
          <w:rPr>
            <w:noProof/>
            <w:webHidden/>
          </w:rPr>
          <w:tab/>
        </w:r>
        <w:r w:rsidRPr="00115530">
          <w:rPr>
            <w:noProof/>
            <w:webHidden/>
          </w:rPr>
          <w:fldChar w:fldCharType="begin"/>
        </w:r>
        <w:r w:rsidRPr="00115530">
          <w:rPr>
            <w:noProof/>
            <w:webHidden/>
          </w:rPr>
          <w:instrText xml:space="preserve"> PAGEREF _Toc227768385 \h </w:instrText>
        </w:r>
        <w:r w:rsidRPr="00115530">
          <w:rPr>
            <w:noProof/>
            <w:webHidden/>
          </w:rPr>
        </w:r>
        <w:r w:rsidRPr="00115530">
          <w:rPr>
            <w:noProof/>
            <w:webHidden/>
          </w:rPr>
          <w:fldChar w:fldCharType="separate"/>
        </w:r>
        <w:r w:rsidRPr="00115530">
          <w:rPr>
            <w:noProof/>
            <w:webHidden/>
          </w:rPr>
          <w:t>12</w:t>
        </w:r>
        <w:r w:rsidRPr="00115530">
          <w:rPr>
            <w:noProof/>
            <w:webHidden/>
          </w:rPr>
          <w:fldChar w:fldCharType="end"/>
        </w:r>
      </w:hyperlink>
    </w:p>
    <w:p w14:paraId="4CEF795E" w14:textId="4B232B1B" w:rsidR="00115530" w:rsidRPr="00115530" w:rsidRDefault="00115530">
      <w:pPr>
        <w:pStyle w:val="Tabledesillustrations"/>
        <w:tabs>
          <w:tab w:val="right" w:pos="9628"/>
        </w:tabs>
        <w:rPr>
          <w:rFonts w:eastAsiaTheme="minorEastAsia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27768386" w:history="1">
        <w:r w:rsidRPr="00115530">
          <w:rPr>
            <w:rStyle w:val="Lienhypertexte"/>
            <w:rFonts w:ascii="Montserrat" w:hAnsi="Montserrat"/>
            <w:iCs/>
            <w:noProof/>
          </w:rPr>
          <w:t>Tableau 14 : Documents et fichiers critiques</w:t>
        </w:r>
        <w:r w:rsidRPr="00115530">
          <w:rPr>
            <w:noProof/>
            <w:webHidden/>
          </w:rPr>
          <w:tab/>
        </w:r>
        <w:r w:rsidRPr="00115530">
          <w:rPr>
            <w:noProof/>
            <w:webHidden/>
          </w:rPr>
          <w:fldChar w:fldCharType="begin"/>
        </w:r>
        <w:r w:rsidRPr="00115530">
          <w:rPr>
            <w:noProof/>
            <w:webHidden/>
          </w:rPr>
          <w:instrText xml:space="preserve"> PAGEREF _Toc227768386 \h </w:instrText>
        </w:r>
        <w:r w:rsidRPr="00115530">
          <w:rPr>
            <w:noProof/>
            <w:webHidden/>
          </w:rPr>
        </w:r>
        <w:r w:rsidRPr="00115530">
          <w:rPr>
            <w:noProof/>
            <w:webHidden/>
          </w:rPr>
          <w:fldChar w:fldCharType="separate"/>
        </w:r>
        <w:r w:rsidRPr="00115530">
          <w:rPr>
            <w:noProof/>
            <w:webHidden/>
          </w:rPr>
          <w:t>13</w:t>
        </w:r>
        <w:r w:rsidRPr="00115530">
          <w:rPr>
            <w:noProof/>
            <w:webHidden/>
          </w:rPr>
          <w:fldChar w:fldCharType="end"/>
        </w:r>
      </w:hyperlink>
    </w:p>
    <w:p w14:paraId="74A32262" w14:textId="1A0FDDCC" w:rsidR="009B1C4E" w:rsidRPr="0060375A" w:rsidRDefault="005A68F3" w:rsidP="009B1C4E">
      <w:pPr>
        <w:rPr>
          <w:rFonts w:ascii="Montserrat" w:hAnsi="Montserrat"/>
        </w:rPr>
        <w:sectPr w:rsidR="009B1C4E" w:rsidRPr="0060375A" w:rsidSect="005255A7">
          <w:pgSz w:w="11906" w:h="16838" w:code="9"/>
          <w:pgMar w:top="1309" w:right="1134" w:bottom="1134" w:left="1134" w:header="284" w:footer="567" w:gutter="0"/>
          <w:cols w:space="708"/>
          <w:docGrid w:linePitch="360"/>
        </w:sectPr>
      </w:pPr>
      <w:r w:rsidRPr="00115530">
        <w:rPr>
          <w:rFonts w:ascii="Montserrat" w:hAnsi="Montserrat"/>
        </w:rPr>
        <w:fldChar w:fldCharType="end"/>
      </w:r>
      <w:r w:rsidR="008115C5" w:rsidRPr="00115530">
        <w:rPr>
          <w:rFonts w:ascii="Montserrat" w:hAnsi="Montserrat"/>
        </w:rPr>
        <w:tab/>
      </w:r>
    </w:p>
    <w:p w14:paraId="00654A85" w14:textId="4D1C8617" w:rsidR="00642FFE" w:rsidRPr="009B1C4E" w:rsidRDefault="00642FFE" w:rsidP="00863ACC">
      <w:pPr>
        <w:pStyle w:val="Titre1"/>
        <w:rPr>
          <w:rFonts w:ascii="Montserrat" w:hAnsi="Montserrat"/>
          <w:color w:val="auto"/>
        </w:rPr>
      </w:pPr>
      <w:bookmarkStart w:id="6" w:name="_Toc227158842"/>
      <w:r w:rsidRPr="009B1C4E">
        <w:rPr>
          <w:rFonts w:ascii="Montserrat" w:hAnsi="Montserrat"/>
          <w:color w:val="auto"/>
        </w:rPr>
        <w:lastRenderedPageBreak/>
        <w:t>Terminologie et abréviations</w:t>
      </w:r>
      <w:bookmarkEnd w:id="6"/>
    </w:p>
    <w:p w14:paraId="08167D23" w14:textId="639BD84F" w:rsidR="00642FFE" w:rsidRDefault="00642FFE" w:rsidP="00642FFE">
      <w:pPr>
        <w:pStyle w:val="Titre2"/>
        <w:rPr>
          <w:rFonts w:ascii="Montserrat" w:hAnsi="Montserrat"/>
        </w:rPr>
      </w:pPr>
      <w:bookmarkStart w:id="7" w:name="_Toc227158843"/>
      <w:r w:rsidRPr="0060375A">
        <w:rPr>
          <w:rFonts w:ascii="Montserrat" w:hAnsi="Montserrat"/>
        </w:rPr>
        <w:t>Terminologie</w:t>
      </w:r>
      <w:r w:rsidR="005255A7" w:rsidRPr="0060375A">
        <w:rPr>
          <w:rFonts w:ascii="Montserrat" w:hAnsi="Montserrat"/>
        </w:rPr>
        <w:t>s</w:t>
      </w:r>
      <w:bookmarkEnd w:id="7"/>
    </w:p>
    <w:p w14:paraId="200F681F" w14:textId="7CEE1F35" w:rsidR="00926E30" w:rsidRPr="00926E30" w:rsidRDefault="00926E30" w:rsidP="00926E30">
      <w:pPr>
        <w:pStyle w:val="Lgende"/>
        <w:jc w:val="center"/>
        <w:rPr>
          <w:rFonts w:ascii="Montserrat" w:hAnsi="Montserrat"/>
          <w:b w:val="0"/>
          <w:bCs w:val="0"/>
          <w:i w:val="0"/>
          <w:iCs/>
        </w:rPr>
      </w:pPr>
      <w:bookmarkStart w:id="8" w:name="_Toc227768373"/>
      <w:r w:rsidRPr="00926E30">
        <w:rPr>
          <w:rFonts w:ascii="Montserrat" w:hAnsi="Montserrat"/>
          <w:i w:val="0"/>
          <w:iCs/>
        </w:rPr>
        <w:t xml:space="preserve">Tableau </w:t>
      </w:r>
      <w:r w:rsidRPr="00926E30">
        <w:rPr>
          <w:rFonts w:ascii="Montserrat" w:hAnsi="Montserrat"/>
          <w:i w:val="0"/>
          <w:iCs/>
        </w:rPr>
        <w:fldChar w:fldCharType="begin"/>
      </w:r>
      <w:r w:rsidRPr="00926E30">
        <w:rPr>
          <w:rFonts w:ascii="Montserrat" w:hAnsi="Montserrat"/>
          <w:i w:val="0"/>
          <w:iCs/>
        </w:rPr>
        <w:instrText xml:space="preserve"> SEQ Tableau \* ARABIC </w:instrText>
      </w:r>
      <w:r w:rsidRPr="00926E30">
        <w:rPr>
          <w:rFonts w:ascii="Montserrat" w:hAnsi="Montserrat"/>
          <w:i w:val="0"/>
          <w:iCs/>
        </w:rPr>
        <w:fldChar w:fldCharType="separate"/>
      </w:r>
      <w:r w:rsidR="003F55AE">
        <w:rPr>
          <w:rFonts w:ascii="Montserrat" w:hAnsi="Montserrat"/>
          <w:i w:val="0"/>
          <w:iCs/>
          <w:noProof/>
        </w:rPr>
        <w:t>1</w:t>
      </w:r>
      <w:r w:rsidRPr="00926E30">
        <w:rPr>
          <w:rFonts w:ascii="Montserrat" w:hAnsi="Montserrat"/>
          <w:i w:val="0"/>
          <w:iCs/>
        </w:rPr>
        <w:fldChar w:fldCharType="end"/>
      </w:r>
      <w:r w:rsidRPr="0060375A">
        <w:rPr>
          <w:rFonts w:ascii="Montserrat" w:hAnsi="Montserrat"/>
          <w:b w:val="0"/>
          <w:bCs w:val="0"/>
          <w:i w:val="0"/>
          <w:iCs/>
        </w:rPr>
        <w:t> : Terminologies</w:t>
      </w:r>
      <w:bookmarkEnd w:id="8"/>
    </w:p>
    <w:tbl>
      <w:tblPr>
        <w:tblStyle w:val="Grilledutableau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518"/>
        <w:gridCol w:w="6503"/>
      </w:tblGrid>
      <w:tr w:rsidR="003E0650" w:rsidRPr="00A61B2E" w14:paraId="00AA8DED" w14:textId="77777777" w:rsidTr="000E5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BFBFBF"/>
            <w:vAlign w:val="center"/>
          </w:tcPr>
          <w:p w14:paraId="667FAE31" w14:textId="77777777" w:rsidR="003E0650" w:rsidRPr="00C10459" w:rsidRDefault="003E0650" w:rsidP="009B1C4E">
            <w:pPr>
              <w:jc w:val="center"/>
              <w:rPr>
                <w:rFonts w:ascii="Montserrat" w:eastAsia="Montserrat" w:hAnsi="Montserrat" w:cs="Montserrat"/>
                <w:bCs/>
                <w:color w:val="auto"/>
                <w:szCs w:val="18"/>
              </w:rPr>
            </w:pPr>
            <w:r w:rsidRPr="00C10459">
              <w:rPr>
                <w:rFonts w:ascii="Montserrat" w:eastAsia="Montserrat" w:hAnsi="Montserrat" w:cs="Montserrat"/>
                <w:bCs/>
                <w:color w:val="auto"/>
                <w:szCs w:val="18"/>
              </w:rPr>
              <w:t>Terme</w:t>
            </w:r>
          </w:p>
        </w:tc>
        <w:tc>
          <w:tcPr>
            <w:tcW w:w="65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BFBFBF"/>
            <w:vAlign w:val="center"/>
          </w:tcPr>
          <w:p w14:paraId="4B4A68FD" w14:textId="77777777" w:rsidR="003E0650" w:rsidRPr="00C10459" w:rsidRDefault="003E0650" w:rsidP="009B1C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Montserrat" w:hAnsi="Montserrat" w:cs="Montserrat"/>
                <w:bCs/>
                <w:color w:val="auto"/>
                <w:szCs w:val="18"/>
              </w:rPr>
            </w:pPr>
            <w:r w:rsidRPr="00C10459">
              <w:rPr>
                <w:rFonts w:ascii="Montserrat" w:eastAsia="Montserrat" w:hAnsi="Montserrat" w:cs="Montserrat"/>
                <w:bCs/>
                <w:color w:val="auto"/>
                <w:szCs w:val="18"/>
              </w:rPr>
              <w:t>Description</w:t>
            </w:r>
          </w:p>
        </w:tc>
      </w:tr>
      <w:tr w:rsidR="003E0650" w:rsidRPr="00A61B2E" w14:paraId="259517BC" w14:textId="77777777" w:rsidTr="000E5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2F2F2" w:themeFill="background1" w:themeFillShade="F2"/>
            <w:vAlign w:val="center"/>
          </w:tcPr>
          <w:p w14:paraId="2A1372AC" w14:textId="77777777" w:rsidR="003E0650" w:rsidRPr="00A61B2E" w:rsidRDefault="003E0650" w:rsidP="0020349F">
            <w:pPr>
              <w:rPr>
                <w:rFonts w:ascii="Montserrat" w:hAnsi="Montserrat"/>
                <w:bCs/>
                <w:color w:val="56555A" w:themeColor="text1"/>
                <w:sz w:val="16"/>
                <w:szCs w:val="16"/>
              </w:rPr>
            </w:pPr>
            <w:r w:rsidRPr="00A61B2E">
              <w:rPr>
                <w:rFonts w:ascii="Montserrat" w:hAnsi="Montserrat"/>
                <w:bCs/>
                <w:color w:val="56555A" w:themeColor="text1"/>
                <w:sz w:val="16"/>
                <w:szCs w:val="16"/>
              </w:rPr>
              <w:t>Plan de Continuité d’Activité (PCA)</w:t>
            </w:r>
          </w:p>
        </w:tc>
        <w:tc>
          <w:tcPr>
            <w:tcW w:w="65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auto"/>
            <w:vAlign w:val="center"/>
          </w:tcPr>
          <w:p w14:paraId="47230574" w14:textId="77777777" w:rsidR="003E0650" w:rsidRPr="00A61B2E" w:rsidRDefault="003E0650" w:rsidP="002034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16"/>
                <w:szCs w:val="16"/>
              </w:rPr>
            </w:pPr>
            <w:r w:rsidRPr="00A61B2E">
              <w:rPr>
                <w:rFonts w:ascii="Montserrat" w:hAnsi="Montserrat"/>
                <w:sz w:val="16"/>
                <w:szCs w:val="16"/>
              </w:rPr>
              <w:t>Ensemble du dispositif de continuité d’activité</w:t>
            </w:r>
          </w:p>
        </w:tc>
      </w:tr>
      <w:tr w:rsidR="003E0650" w:rsidRPr="00A61B2E" w14:paraId="4B85BE8B" w14:textId="77777777" w:rsidTr="000E5F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2F2F2" w:themeFill="background1" w:themeFillShade="F2"/>
            <w:vAlign w:val="center"/>
          </w:tcPr>
          <w:p w14:paraId="63BC4855" w14:textId="77777777" w:rsidR="003E0650" w:rsidRPr="00A61B2E" w:rsidRDefault="003E0650" w:rsidP="0020349F">
            <w:pPr>
              <w:rPr>
                <w:rFonts w:ascii="Montserrat" w:hAnsi="Montserrat"/>
                <w:bCs/>
                <w:color w:val="56555A" w:themeColor="text1"/>
                <w:sz w:val="16"/>
                <w:szCs w:val="16"/>
              </w:rPr>
            </w:pPr>
            <w:r w:rsidRPr="00A61B2E">
              <w:rPr>
                <w:rFonts w:ascii="Montserrat" w:hAnsi="Montserrat"/>
                <w:bCs/>
                <w:color w:val="56555A" w:themeColor="text1"/>
                <w:sz w:val="16"/>
                <w:szCs w:val="16"/>
              </w:rPr>
              <w:t>Plan de secours informatique (PSI)</w:t>
            </w:r>
          </w:p>
        </w:tc>
        <w:tc>
          <w:tcPr>
            <w:tcW w:w="65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auto"/>
            <w:vAlign w:val="center"/>
          </w:tcPr>
          <w:p w14:paraId="492FD831" w14:textId="77777777" w:rsidR="003E0650" w:rsidRPr="00A61B2E" w:rsidRDefault="003E0650" w:rsidP="002034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ontserrat" w:hAnsi="Montserrat"/>
                <w:sz w:val="16"/>
                <w:szCs w:val="16"/>
              </w:rPr>
            </w:pPr>
            <w:r w:rsidRPr="00A61B2E">
              <w:rPr>
                <w:rFonts w:ascii="Montserrat" w:hAnsi="Montserrat"/>
                <w:sz w:val="16"/>
                <w:szCs w:val="16"/>
              </w:rPr>
              <w:t>Plan déclenché pour la reprise du système d’information</w:t>
            </w:r>
          </w:p>
        </w:tc>
      </w:tr>
      <w:tr w:rsidR="003E0650" w:rsidRPr="00A61B2E" w14:paraId="56A91460" w14:textId="77777777" w:rsidTr="000E5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2F2F2" w:themeFill="background1" w:themeFillShade="F2"/>
            <w:vAlign w:val="center"/>
          </w:tcPr>
          <w:p w14:paraId="64EBC62B" w14:textId="77777777" w:rsidR="003E0650" w:rsidRPr="00A61B2E" w:rsidRDefault="003E0650" w:rsidP="0020349F">
            <w:pPr>
              <w:rPr>
                <w:rFonts w:ascii="Montserrat" w:hAnsi="Montserrat"/>
                <w:bCs/>
                <w:color w:val="56555A" w:themeColor="text1"/>
                <w:sz w:val="16"/>
                <w:szCs w:val="16"/>
              </w:rPr>
            </w:pPr>
            <w:r w:rsidRPr="00A61B2E">
              <w:rPr>
                <w:rFonts w:ascii="Montserrat" w:hAnsi="Montserrat"/>
                <w:bCs/>
                <w:color w:val="56555A" w:themeColor="text1"/>
                <w:sz w:val="16"/>
                <w:szCs w:val="16"/>
              </w:rPr>
              <w:t>Analyse d’impact</w:t>
            </w:r>
          </w:p>
        </w:tc>
        <w:tc>
          <w:tcPr>
            <w:tcW w:w="65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auto"/>
            <w:vAlign w:val="center"/>
          </w:tcPr>
          <w:p w14:paraId="441E3A22" w14:textId="77777777" w:rsidR="003E0650" w:rsidRPr="00A61B2E" w:rsidRDefault="003E0650" w:rsidP="002034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16"/>
                <w:szCs w:val="16"/>
              </w:rPr>
            </w:pPr>
            <w:r w:rsidRPr="00A61B2E">
              <w:rPr>
                <w:rFonts w:ascii="Montserrat" w:hAnsi="Montserrat"/>
                <w:sz w:val="16"/>
                <w:szCs w:val="16"/>
              </w:rPr>
              <w:t>Analyse d’impacts d’un sinistre sur les activités</w:t>
            </w:r>
          </w:p>
        </w:tc>
      </w:tr>
      <w:tr w:rsidR="003E0650" w:rsidRPr="00A61B2E" w14:paraId="1B87445B" w14:textId="77777777" w:rsidTr="000E5F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2F2F2" w:themeFill="background1" w:themeFillShade="F2"/>
            <w:vAlign w:val="center"/>
          </w:tcPr>
          <w:p w14:paraId="2F7F818A" w14:textId="77777777" w:rsidR="003E0650" w:rsidRPr="00A61B2E" w:rsidRDefault="003E0650" w:rsidP="0020349F">
            <w:pPr>
              <w:rPr>
                <w:rFonts w:ascii="Montserrat" w:hAnsi="Montserrat"/>
                <w:bCs/>
                <w:color w:val="56555A" w:themeColor="text1"/>
                <w:sz w:val="16"/>
                <w:szCs w:val="16"/>
              </w:rPr>
            </w:pPr>
            <w:r w:rsidRPr="00A61B2E">
              <w:rPr>
                <w:rFonts w:ascii="Montserrat" w:hAnsi="Montserrat"/>
                <w:bCs/>
                <w:color w:val="56555A" w:themeColor="text1"/>
                <w:sz w:val="16"/>
                <w:szCs w:val="16"/>
              </w:rPr>
              <w:t>Expression de Besoins en Continuité des Activités</w:t>
            </w:r>
          </w:p>
        </w:tc>
        <w:tc>
          <w:tcPr>
            <w:tcW w:w="65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auto"/>
            <w:vAlign w:val="center"/>
          </w:tcPr>
          <w:p w14:paraId="49995CBB" w14:textId="77777777" w:rsidR="003E0650" w:rsidRPr="00A61B2E" w:rsidRDefault="003E0650" w:rsidP="002034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ontserrat" w:hAnsi="Montserrat"/>
                <w:sz w:val="16"/>
                <w:szCs w:val="16"/>
              </w:rPr>
            </w:pPr>
            <w:r w:rsidRPr="00A61B2E">
              <w:rPr>
                <w:rFonts w:ascii="Montserrat" w:hAnsi="Montserrat"/>
                <w:sz w:val="16"/>
                <w:szCs w:val="16"/>
              </w:rPr>
              <w:t>Estimation des locaux, matériels, personnels et services pour assurer la continuité des activités</w:t>
            </w:r>
          </w:p>
        </w:tc>
      </w:tr>
      <w:tr w:rsidR="003E0650" w:rsidRPr="00A61B2E" w14:paraId="08B36266" w14:textId="77777777" w:rsidTr="000E5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2F2F2" w:themeFill="background1" w:themeFillShade="F2"/>
            <w:vAlign w:val="center"/>
          </w:tcPr>
          <w:p w14:paraId="2F562968" w14:textId="77777777" w:rsidR="003E0650" w:rsidRPr="00A61B2E" w:rsidRDefault="003E0650" w:rsidP="0020349F">
            <w:pPr>
              <w:rPr>
                <w:rFonts w:ascii="Montserrat" w:hAnsi="Montserrat"/>
                <w:bCs/>
                <w:color w:val="56555A" w:themeColor="text1"/>
                <w:sz w:val="16"/>
                <w:szCs w:val="16"/>
              </w:rPr>
            </w:pPr>
            <w:r w:rsidRPr="00A61B2E">
              <w:rPr>
                <w:rFonts w:ascii="Montserrat" w:hAnsi="Montserrat"/>
                <w:bCs/>
                <w:color w:val="56555A" w:themeColor="text1"/>
                <w:sz w:val="16"/>
                <w:szCs w:val="16"/>
              </w:rPr>
              <w:t>DMIA</w:t>
            </w:r>
          </w:p>
        </w:tc>
        <w:tc>
          <w:tcPr>
            <w:tcW w:w="65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auto"/>
            <w:vAlign w:val="center"/>
          </w:tcPr>
          <w:p w14:paraId="177F4629" w14:textId="77777777" w:rsidR="003E0650" w:rsidRPr="00A61B2E" w:rsidRDefault="003E0650" w:rsidP="002034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16"/>
                <w:szCs w:val="16"/>
              </w:rPr>
            </w:pPr>
            <w:r w:rsidRPr="00A61B2E">
              <w:rPr>
                <w:rFonts w:ascii="Montserrat" w:hAnsi="Montserrat"/>
                <w:sz w:val="16"/>
                <w:szCs w:val="16"/>
              </w:rPr>
              <w:t>Durée au-delà de laquelle une interruption de l’activité peut être préjudiciable pour la pérennité de l’entité et de l’entreprise </w:t>
            </w:r>
          </w:p>
        </w:tc>
      </w:tr>
      <w:tr w:rsidR="003E0650" w:rsidRPr="00A61B2E" w14:paraId="5671FF4A" w14:textId="77777777" w:rsidTr="000E5F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2F2F2" w:themeFill="background1" w:themeFillShade="F2"/>
            <w:vAlign w:val="center"/>
          </w:tcPr>
          <w:p w14:paraId="64D28BD0" w14:textId="77777777" w:rsidR="003E0650" w:rsidRPr="00A61B2E" w:rsidRDefault="003E0650" w:rsidP="0020349F">
            <w:pPr>
              <w:rPr>
                <w:rFonts w:ascii="Montserrat" w:hAnsi="Montserrat"/>
                <w:bCs/>
                <w:color w:val="56555A" w:themeColor="text1"/>
                <w:sz w:val="16"/>
                <w:szCs w:val="16"/>
              </w:rPr>
            </w:pPr>
            <w:r w:rsidRPr="00A61B2E">
              <w:rPr>
                <w:rFonts w:ascii="Montserrat" w:hAnsi="Montserrat"/>
                <w:bCs/>
                <w:color w:val="56555A" w:themeColor="text1"/>
                <w:sz w:val="16"/>
                <w:szCs w:val="16"/>
              </w:rPr>
              <w:t>PMDT</w:t>
            </w:r>
          </w:p>
        </w:tc>
        <w:tc>
          <w:tcPr>
            <w:tcW w:w="65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auto"/>
            <w:vAlign w:val="center"/>
          </w:tcPr>
          <w:p w14:paraId="7C4AA391" w14:textId="77777777" w:rsidR="003E0650" w:rsidRPr="00A61B2E" w:rsidRDefault="003E0650" w:rsidP="002034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ontserrat" w:hAnsi="Montserrat"/>
                <w:sz w:val="16"/>
                <w:szCs w:val="16"/>
              </w:rPr>
            </w:pPr>
            <w:r w:rsidRPr="00A61B2E">
              <w:rPr>
                <w:rFonts w:ascii="Montserrat" w:hAnsi="Montserrat"/>
                <w:sz w:val="16"/>
                <w:szCs w:val="16"/>
              </w:rPr>
              <w:t>Durée maximale d’enregistrement des données qu’il est acceptable de perdre entre la dernière sauvegarde et le sinistre provoquant une perte de données</w:t>
            </w:r>
          </w:p>
        </w:tc>
      </w:tr>
    </w:tbl>
    <w:p w14:paraId="79B4F194" w14:textId="77777777" w:rsidR="00926E30" w:rsidRPr="00926E30" w:rsidRDefault="00926E30" w:rsidP="00926E30"/>
    <w:p w14:paraId="5A1F8CC4" w14:textId="23064887" w:rsidR="00642FFE" w:rsidRDefault="00642FFE" w:rsidP="00642FFE">
      <w:pPr>
        <w:pStyle w:val="Titre2"/>
        <w:rPr>
          <w:rFonts w:ascii="Montserrat" w:hAnsi="Montserrat"/>
        </w:rPr>
      </w:pPr>
      <w:bookmarkStart w:id="9" w:name="_Toc227158844"/>
      <w:r w:rsidRPr="0060375A">
        <w:rPr>
          <w:rFonts w:ascii="Montserrat" w:hAnsi="Montserrat"/>
        </w:rPr>
        <w:t>Abréviations</w:t>
      </w:r>
      <w:bookmarkEnd w:id="9"/>
    </w:p>
    <w:p w14:paraId="7A6FB25A" w14:textId="6F36001E" w:rsidR="00926E30" w:rsidRPr="00926E30" w:rsidRDefault="00926E30" w:rsidP="00926E30">
      <w:pPr>
        <w:pStyle w:val="Lgende"/>
        <w:jc w:val="center"/>
        <w:rPr>
          <w:rFonts w:ascii="Montserrat" w:hAnsi="Montserrat"/>
          <w:b w:val="0"/>
          <w:bCs w:val="0"/>
          <w:i w:val="0"/>
          <w:iCs/>
        </w:rPr>
      </w:pPr>
      <w:bookmarkStart w:id="10" w:name="_Toc227768374"/>
      <w:r w:rsidRPr="00926E30">
        <w:rPr>
          <w:rFonts w:ascii="Montserrat" w:hAnsi="Montserrat"/>
          <w:i w:val="0"/>
          <w:iCs/>
        </w:rPr>
        <w:t xml:space="preserve">Tableau </w:t>
      </w:r>
      <w:r w:rsidRPr="00926E30">
        <w:rPr>
          <w:rFonts w:ascii="Montserrat" w:hAnsi="Montserrat"/>
          <w:i w:val="0"/>
          <w:iCs/>
        </w:rPr>
        <w:fldChar w:fldCharType="begin"/>
      </w:r>
      <w:r w:rsidRPr="00926E30">
        <w:rPr>
          <w:rFonts w:ascii="Montserrat" w:hAnsi="Montserrat"/>
          <w:i w:val="0"/>
          <w:iCs/>
        </w:rPr>
        <w:instrText xml:space="preserve"> SEQ Tableau \* ARABIC </w:instrText>
      </w:r>
      <w:r w:rsidRPr="00926E30">
        <w:rPr>
          <w:rFonts w:ascii="Montserrat" w:hAnsi="Montserrat"/>
          <w:i w:val="0"/>
          <w:iCs/>
        </w:rPr>
        <w:fldChar w:fldCharType="separate"/>
      </w:r>
      <w:r w:rsidR="003F55AE">
        <w:rPr>
          <w:rFonts w:ascii="Montserrat" w:hAnsi="Montserrat"/>
          <w:i w:val="0"/>
          <w:iCs/>
          <w:noProof/>
        </w:rPr>
        <w:t>2</w:t>
      </w:r>
      <w:r w:rsidRPr="00926E30">
        <w:rPr>
          <w:rFonts w:ascii="Montserrat" w:hAnsi="Montserrat"/>
          <w:i w:val="0"/>
          <w:iCs/>
        </w:rPr>
        <w:fldChar w:fldCharType="end"/>
      </w:r>
      <w:r w:rsidRPr="00926E30">
        <w:rPr>
          <w:rFonts w:ascii="Montserrat" w:hAnsi="Montserrat"/>
          <w:i w:val="0"/>
          <w:iCs/>
        </w:rPr>
        <w:t> :</w:t>
      </w:r>
      <w:r w:rsidRPr="0060375A">
        <w:rPr>
          <w:rFonts w:ascii="Montserrat" w:hAnsi="Montserrat"/>
          <w:b w:val="0"/>
          <w:bCs w:val="0"/>
          <w:i w:val="0"/>
          <w:iCs/>
        </w:rPr>
        <w:t xml:space="preserve"> Abréviations</w:t>
      </w:r>
      <w:bookmarkEnd w:id="10"/>
    </w:p>
    <w:tbl>
      <w:tblPr>
        <w:tblStyle w:val="Grilledutableau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518"/>
        <w:gridCol w:w="6503"/>
      </w:tblGrid>
      <w:tr w:rsidR="00BE0079" w:rsidRPr="0060375A" w14:paraId="103372DD" w14:textId="77777777" w:rsidTr="000E5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BFBFBF"/>
          </w:tcPr>
          <w:p w14:paraId="3DE75CBA" w14:textId="77777777" w:rsidR="00BE0079" w:rsidRPr="00C10459" w:rsidRDefault="00BE0079" w:rsidP="0020349F">
            <w:pPr>
              <w:jc w:val="center"/>
              <w:rPr>
                <w:rFonts w:ascii="Montserrat" w:eastAsia="Montserrat" w:hAnsi="Montserrat" w:cs="Montserrat"/>
                <w:bCs/>
                <w:color w:val="auto"/>
                <w:szCs w:val="18"/>
              </w:rPr>
            </w:pPr>
            <w:r w:rsidRPr="00C10459">
              <w:rPr>
                <w:rFonts w:ascii="Montserrat" w:eastAsia="Montserrat" w:hAnsi="Montserrat" w:cs="Montserrat"/>
                <w:bCs/>
                <w:color w:val="auto"/>
                <w:szCs w:val="18"/>
              </w:rPr>
              <w:t>Abréviation</w:t>
            </w:r>
          </w:p>
        </w:tc>
        <w:tc>
          <w:tcPr>
            <w:tcW w:w="65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BFBFBF"/>
          </w:tcPr>
          <w:p w14:paraId="6FDD19CB" w14:textId="77777777" w:rsidR="00BE0079" w:rsidRPr="00C10459" w:rsidRDefault="00BE0079" w:rsidP="002034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Montserrat" w:hAnsi="Montserrat" w:cs="Montserrat"/>
                <w:bCs/>
                <w:color w:val="auto"/>
                <w:szCs w:val="18"/>
              </w:rPr>
            </w:pPr>
            <w:r w:rsidRPr="00C10459">
              <w:rPr>
                <w:rFonts w:ascii="Montserrat" w:eastAsia="Montserrat" w:hAnsi="Montserrat" w:cs="Montserrat"/>
                <w:bCs/>
                <w:color w:val="auto"/>
                <w:szCs w:val="18"/>
              </w:rPr>
              <w:t xml:space="preserve">Définition </w:t>
            </w:r>
          </w:p>
        </w:tc>
      </w:tr>
      <w:tr w:rsidR="00BE0079" w:rsidRPr="0060375A" w14:paraId="12711C1F" w14:textId="77777777" w:rsidTr="000E5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2F2F2" w:themeFill="background1" w:themeFillShade="F2"/>
            <w:vAlign w:val="center"/>
          </w:tcPr>
          <w:p w14:paraId="20CA5457" w14:textId="77777777" w:rsidR="00BE0079" w:rsidRPr="00A61B2E" w:rsidRDefault="00BE0079" w:rsidP="0020349F">
            <w:pPr>
              <w:rPr>
                <w:rFonts w:ascii="Montserrat" w:hAnsi="Montserrat"/>
                <w:bCs/>
                <w:color w:val="56555A" w:themeColor="text1"/>
                <w:sz w:val="16"/>
                <w:szCs w:val="20"/>
              </w:rPr>
            </w:pPr>
            <w:r w:rsidRPr="00A61B2E">
              <w:rPr>
                <w:rFonts w:ascii="Montserrat" w:hAnsi="Montserrat"/>
                <w:bCs/>
                <w:color w:val="56555A" w:themeColor="text1"/>
                <w:sz w:val="16"/>
                <w:szCs w:val="20"/>
              </w:rPr>
              <w:t>PCA</w:t>
            </w:r>
          </w:p>
        </w:tc>
        <w:tc>
          <w:tcPr>
            <w:tcW w:w="65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auto"/>
            <w:vAlign w:val="center"/>
          </w:tcPr>
          <w:p w14:paraId="0D124F19" w14:textId="77777777" w:rsidR="00BE0079" w:rsidRPr="00A61B2E" w:rsidRDefault="00BE0079" w:rsidP="002034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16"/>
                <w:szCs w:val="20"/>
              </w:rPr>
            </w:pPr>
            <w:r w:rsidRPr="00A61B2E">
              <w:rPr>
                <w:rFonts w:ascii="Montserrat" w:hAnsi="Montserrat"/>
                <w:sz w:val="16"/>
                <w:szCs w:val="20"/>
              </w:rPr>
              <w:t>Plan de Continuité d’activité</w:t>
            </w:r>
          </w:p>
        </w:tc>
      </w:tr>
      <w:tr w:rsidR="00BE0079" w:rsidRPr="0060375A" w14:paraId="210835D9" w14:textId="77777777" w:rsidTr="000E5F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2F2F2" w:themeFill="background1" w:themeFillShade="F2"/>
            <w:vAlign w:val="center"/>
          </w:tcPr>
          <w:p w14:paraId="185080EB" w14:textId="77777777" w:rsidR="00BE0079" w:rsidRPr="00A61B2E" w:rsidRDefault="00BE0079" w:rsidP="0020349F">
            <w:pPr>
              <w:rPr>
                <w:rFonts w:ascii="Montserrat" w:hAnsi="Montserrat"/>
                <w:bCs/>
                <w:color w:val="56555A" w:themeColor="text1"/>
                <w:sz w:val="16"/>
                <w:szCs w:val="20"/>
              </w:rPr>
            </w:pPr>
            <w:r w:rsidRPr="00A61B2E">
              <w:rPr>
                <w:rFonts w:ascii="Montserrat" w:hAnsi="Montserrat"/>
                <w:bCs/>
                <w:color w:val="56555A" w:themeColor="text1"/>
                <w:sz w:val="16"/>
                <w:szCs w:val="20"/>
              </w:rPr>
              <w:t>DMIA</w:t>
            </w:r>
          </w:p>
        </w:tc>
        <w:tc>
          <w:tcPr>
            <w:tcW w:w="65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auto"/>
            <w:vAlign w:val="center"/>
          </w:tcPr>
          <w:p w14:paraId="636E7EED" w14:textId="77777777" w:rsidR="00BE0079" w:rsidRPr="00A61B2E" w:rsidRDefault="00BE0079" w:rsidP="002034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ontserrat" w:hAnsi="Montserrat"/>
                <w:sz w:val="16"/>
                <w:szCs w:val="20"/>
              </w:rPr>
            </w:pPr>
            <w:r w:rsidRPr="00A61B2E">
              <w:rPr>
                <w:rFonts w:ascii="Montserrat" w:hAnsi="Montserrat"/>
                <w:sz w:val="16"/>
                <w:szCs w:val="20"/>
              </w:rPr>
              <w:t>Durée Maximale d’Interruption Admissible</w:t>
            </w:r>
          </w:p>
        </w:tc>
      </w:tr>
      <w:tr w:rsidR="00BE0079" w:rsidRPr="0060375A" w14:paraId="4A784FC0" w14:textId="77777777" w:rsidTr="000E5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2F2F2" w:themeFill="background1" w:themeFillShade="F2"/>
            <w:vAlign w:val="center"/>
          </w:tcPr>
          <w:p w14:paraId="530680F3" w14:textId="77777777" w:rsidR="00BE0079" w:rsidRPr="00A61B2E" w:rsidRDefault="00BE0079" w:rsidP="0020349F">
            <w:pPr>
              <w:rPr>
                <w:rFonts w:ascii="Montserrat" w:hAnsi="Montserrat"/>
                <w:bCs/>
                <w:color w:val="56555A" w:themeColor="text1"/>
                <w:sz w:val="16"/>
                <w:szCs w:val="20"/>
              </w:rPr>
            </w:pPr>
            <w:r w:rsidRPr="00A61B2E">
              <w:rPr>
                <w:rFonts w:ascii="Montserrat" w:hAnsi="Montserrat"/>
                <w:bCs/>
                <w:color w:val="56555A" w:themeColor="text1"/>
                <w:sz w:val="16"/>
                <w:szCs w:val="20"/>
              </w:rPr>
              <w:t>PMDT</w:t>
            </w:r>
          </w:p>
        </w:tc>
        <w:tc>
          <w:tcPr>
            <w:tcW w:w="65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auto"/>
            <w:vAlign w:val="center"/>
          </w:tcPr>
          <w:p w14:paraId="3B8DD02E" w14:textId="77777777" w:rsidR="00BE0079" w:rsidRPr="00A61B2E" w:rsidRDefault="00BE0079" w:rsidP="002034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16"/>
                <w:szCs w:val="20"/>
              </w:rPr>
            </w:pPr>
            <w:r w:rsidRPr="00A61B2E">
              <w:rPr>
                <w:rFonts w:ascii="Montserrat" w:hAnsi="Montserrat"/>
                <w:sz w:val="16"/>
                <w:szCs w:val="20"/>
              </w:rPr>
              <w:t>Perte Maximale de Données Tolérée</w:t>
            </w:r>
          </w:p>
        </w:tc>
      </w:tr>
      <w:tr w:rsidR="00BE0079" w:rsidRPr="0060375A" w14:paraId="56E0EF99" w14:textId="77777777" w:rsidTr="000E5F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2F2F2" w:themeFill="background1" w:themeFillShade="F2"/>
            <w:vAlign w:val="center"/>
          </w:tcPr>
          <w:p w14:paraId="049846D4" w14:textId="77777777" w:rsidR="00BE0079" w:rsidRPr="00A61B2E" w:rsidRDefault="00BE0079" w:rsidP="0020349F">
            <w:pPr>
              <w:rPr>
                <w:rFonts w:ascii="Montserrat" w:hAnsi="Montserrat"/>
                <w:bCs/>
                <w:color w:val="56555A" w:themeColor="text1"/>
                <w:sz w:val="16"/>
                <w:szCs w:val="20"/>
              </w:rPr>
            </w:pPr>
            <w:r w:rsidRPr="00A61B2E">
              <w:rPr>
                <w:rFonts w:ascii="Montserrat" w:hAnsi="Montserrat"/>
                <w:bCs/>
                <w:color w:val="56555A" w:themeColor="text1"/>
                <w:sz w:val="16"/>
                <w:szCs w:val="20"/>
              </w:rPr>
              <w:t>V</w:t>
            </w:r>
          </w:p>
        </w:tc>
        <w:tc>
          <w:tcPr>
            <w:tcW w:w="65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auto"/>
            <w:vAlign w:val="center"/>
          </w:tcPr>
          <w:p w14:paraId="60E1F0D4" w14:textId="77777777" w:rsidR="00BE0079" w:rsidRPr="00A61B2E" w:rsidRDefault="00BE0079" w:rsidP="002034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ontserrat" w:hAnsi="Montserrat"/>
                <w:sz w:val="16"/>
                <w:szCs w:val="20"/>
              </w:rPr>
            </w:pPr>
            <w:r w:rsidRPr="00A61B2E">
              <w:rPr>
                <w:rFonts w:ascii="Montserrat" w:hAnsi="Montserrat"/>
                <w:sz w:val="16"/>
                <w:szCs w:val="20"/>
              </w:rPr>
              <w:t>Vitale</w:t>
            </w:r>
          </w:p>
        </w:tc>
      </w:tr>
      <w:tr w:rsidR="00BE0079" w:rsidRPr="0060375A" w14:paraId="0DF2467D" w14:textId="77777777" w:rsidTr="000E5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2F2F2" w:themeFill="background1" w:themeFillShade="F2"/>
            <w:vAlign w:val="center"/>
          </w:tcPr>
          <w:p w14:paraId="0E54A0B8" w14:textId="77777777" w:rsidR="00BE0079" w:rsidRPr="00A61B2E" w:rsidRDefault="00BE0079" w:rsidP="0020349F">
            <w:pPr>
              <w:rPr>
                <w:rFonts w:ascii="Montserrat" w:hAnsi="Montserrat"/>
                <w:bCs/>
                <w:color w:val="56555A" w:themeColor="text1"/>
                <w:sz w:val="16"/>
                <w:szCs w:val="20"/>
              </w:rPr>
            </w:pPr>
            <w:r w:rsidRPr="00A61B2E">
              <w:rPr>
                <w:rFonts w:ascii="Montserrat" w:hAnsi="Montserrat"/>
                <w:bCs/>
                <w:color w:val="56555A" w:themeColor="text1"/>
                <w:sz w:val="16"/>
                <w:szCs w:val="20"/>
              </w:rPr>
              <w:t>C</w:t>
            </w:r>
          </w:p>
        </w:tc>
        <w:tc>
          <w:tcPr>
            <w:tcW w:w="65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auto"/>
            <w:vAlign w:val="center"/>
          </w:tcPr>
          <w:p w14:paraId="5FA6680B" w14:textId="77777777" w:rsidR="00BE0079" w:rsidRPr="00A61B2E" w:rsidRDefault="00BE0079" w:rsidP="002034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16"/>
                <w:szCs w:val="20"/>
              </w:rPr>
            </w:pPr>
            <w:r w:rsidRPr="00A61B2E">
              <w:rPr>
                <w:rFonts w:ascii="Montserrat" w:hAnsi="Montserrat"/>
                <w:sz w:val="16"/>
                <w:szCs w:val="20"/>
              </w:rPr>
              <w:t>Critique</w:t>
            </w:r>
          </w:p>
        </w:tc>
      </w:tr>
      <w:tr w:rsidR="00BE0079" w:rsidRPr="0060375A" w14:paraId="660C2F21" w14:textId="77777777" w:rsidTr="000E5F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2F2F2" w:themeFill="background1" w:themeFillShade="F2"/>
            <w:vAlign w:val="center"/>
          </w:tcPr>
          <w:p w14:paraId="2286F0BE" w14:textId="77777777" w:rsidR="00BE0079" w:rsidRPr="00A61B2E" w:rsidRDefault="00BE0079" w:rsidP="0020349F">
            <w:pPr>
              <w:rPr>
                <w:rFonts w:ascii="Montserrat" w:hAnsi="Montserrat"/>
                <w:bCs/>
                <w:color w:val="56555A" w:themeColor="text1"/>
                <w:sz w:val="16"/>
                <w:szCs w:val="20"/>
              </w:rPr>
            </w:pPr>
            <w:r w:rsidRPr="00A61B2E">
              <w:rPr>
                <w:rFonts w:ascii="Montserrat" w:hAnsi="Montserrat"/>
                <w:bCs/>
                <w:color w:val="56555A" w:themeColor="text1"/>
                <w:sz w:val="16"/>
                <w:szCs w:val="20"/>
              </w:rPr>
              <w:t>PC</w:t>
            </w:r>
          </w:p>
        </w:tc>
        <w:tc>
          <w:tcPr>
            <w:tcW w:w="65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auto"/>
            <w:vAlign w:val="center"/>
          </w:tcPr>
          <w:p w14:paraId="2DCE7FDE" w14:textId="77777777" w:rsidR="00BE0079" w:rsidRPr="00A61B2E" w:rsidRDefault="00BE0079" w:rsidP="002034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ontserrat" w:hAnsi="Montserrat"/>
                <w:sz w:val="16"/>
                <w:szCs w:val="20"/>
              </w:rPr>
            </w:pPr>
            <w:r w:rsidRPr="00A61B2E">
              <w:rPr>
                <w:rFonts w:ascii="Montserrat" w:hAnsi="Montserrat"/>
                <w:sz w:val="16"/>
                <w:szCs w:val="20"/>
              </w:rPr>
              <w:t>Peu critique</w:t>
            </w:r>
          </w:p>
        </w:tc>
      </w:tr>
      <w:tr w:rsidR="00BE0079" w:rsidRPr="0060375A" w14:paraId="1592695E" w14:textId="77777777" w:rsidTr="000E5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2F2F2" w:themeFill="background1" w:themeFillShade="F2"/>
            <w:vAlign w:val="center"/>
          </w:tcPr>
          <w:p w14:paraId="7C78E9C3" w14:textId="77777777" w:rsidR="00BE0079" w:rsidRPr="00A61B2E" w:rsidRDefault="00BE0079" w:rsidP="0020349F">
            <w:pPr>
              <w:rPr>
                <w:rFonts w:ascii="Montserrat" w:hAnsi="Montserrat"/>
                <w:bCs/>
                <w:color w:val="56555A" w:themeColor="text1"/>
                <w:sz w:val="16"/>
                <w:szCs w:val="20"/>
              </w:rPr>
            </w:pPr>
            <w:r w:rsidRPr="00A61B2E">
              <w:rPr>
                <w:rFonts w:ascii="Montserrat" w:hAnsi="Montserrat"/>
                <w:bCs/>
                <w:color w:val="56555A" w:themeColor="text1"/>
                <w:sz w:val="16"/>
                <w:szCs w:val="20"/>
              </w:rPr>
              <w:t>MC</w:t>
            </w:r>
          </w:p>
        </w:tc>
        <w:tc>
          <w:tcPr>
            <w:tcW w:w="65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auto"/>
            <w:vAlign w:val="center"/>
          </w:tcPr>
          <w:p w14:paraId="45ACE9CE" w14:textId="77777777" w:rsidR="00BE0079" w:rsidRPr="00A61B2E" w:rsidRDefault="00BE0079" w:rsidP="002034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16"/>
                <w:szCs w:val="20"/>
              </w:rPr>
            </w:pPr>
            <w:r w:rsidRPr="00A61B2E">
              <w:rPr>
                <w:rFonts w:ascii="Montserrat" w:hAnsi="Montserrat"/>
                <w:sz w:val="16"/>
                <w:szCs w:val="20"/>
              </w:rPr>
              <w:t>Moyennement critique</w:t>
            </w:r>
          </w:p>
        </w:tc>
      </w:tr>
      <w:tr w:rsidR="00BE0079" w:rsidRPr="0060375A" w14:paraId="6F50179C" w14:textId="77777777" w:rsidTr="000E5F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2F2F2" w:themeFill="background1" w:themeFillShade="F2"/>
            <w:vAlign w:val="center"/>
          </w:tcPr>
          <w:p w14:paraId="2CE0F359" w14:textId="77777777" w:rsidR="00BE0079" w:rsidRPr="00A61B2E" w:rsidRDefault="00BE0079" w:rsidP="0020349F">
            <w:pPr>
              <w:rPr>
                <w:rFonts w:ascii="Montserrat" w:hAnsi="Montserrat"/>
                <w:bCs/>
                <w:color w:val="56555A" w:themeColor="text1"/>
                <w:sz w:val="16"/>
                <w:szCs w:val="20"/>
              </w:rPr>
            </w:pPr>
            <w:r w:rsidRPr="00A61B2E">
              <w:rPr>
                <w:rFonts w:ascii="Montserrat" w:hAnsi="Montserrat"/>
                <w:bCs/>
                <w:color w:val="56555A" w:themeColor="text1"/>
                <w:sz w:val="16"/>
                <w:szCs w:val="20"/>
              </w:rPr>
              <w:t>NA</w:t>
            </w:r>
          </w:p>
        </w:tc>
        <w:tc>
          <w:tcPr>
            <w:tcW w:w="65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auto"/>
            <w:vAlign w:val="center"/>
          </w:tcPr>
          <w:p w14:paraId="4CE459A6" w14:textId="77777777" w:rsidR="00BE0079" w:rsidRPr="00A61B2E" w:rsidRDefault="00BE0079" w:rsidP="002034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ontserrat" w:hAnsi="Montserrat"/>
                <w:sz w:val="16"/>
                <w:szCs w:val="20"/>
              </w:rPr>
            </w:pPr>
            <w:r w:rsidRPr="00A61B2E">
              <w:rPr>
                <w:rFonts w:ascii="Montserrat" w:hAnsi="Montserrat"/>
                <w:sz w:val="16"/>
                <w:szCs w:val="20"/>
              </w:rPr>
              <w:t>Non applicable</w:t>
            </w:r>
          </w:p>
        </w:tc>
      </w:tr>
    </w:tbl>
    <w:p w14:paraId="5C23562F" w14:textId="77777777" w:rsidR="00367A31" w:rsidRPr="0060375A" w:rsidRDefault="00367A31">
      <w:pPr>
        <w:spacing w:after="200" w:line="276" w:lineRule="auto"/>
        <w:rPr>
          <w:rFonts w:ascii="Montserrat" w:hAnsi="Montserrat"/>
          <w:iCs/>
          <w:color w:val="000000" w:themeColor="background2"/>
          <w:sz w:val="15"/>
          <w:szCs w:val="18"/>
        </w:rPr>
      </w:pPr>
      <w:r w:rsidRPr="0060375A">
        <w:rPr>
          <w:rFonts w:ascii="Montserrat" w:hAnsi="Montserrat"/>
          <w:b/>
          <w:bCs/>
          <w:i/>
          <w:iCs/>
        </w:rPr>
        <w:br w:type="page"/>
      </w:r>
    </w:p>
    <w:p w14:paraId="316AF5A6" w14:textId="4750C368" w:rsidR="00CD4C5A" w:rsidRPr="00A61B2E" w:rsidRDefault="00367467" w:rsidP="00A61B2E">
      <w:pPr>
        <w:pStyle w:val="Titre1"/>
        <w:ind w:left="0"/>
        <w:rPr>
          <w:rFonts w:ascii="Montserrat" w:hAnsi="Montserrat"/>
          <w:color w:val="auto"/>
        </w:rPr>
      </w:pPr>
      <w:bookmarkStart w:id="11" w:name="_Toc227158845"/>
      <w:r w:rsidRPr="00A61B2E">
        <w:rPr>
          <w:rFonts w:ascii="Montserrat" w:hAnsi="Montserrat"/>
          <w:color w:val="auto"/>
        </w:rPr>
        <w:lastRenderedPageBreak/>
        <w:t>Objectif</w:t>
      </w:r>
      <w:bookmarkEnd w:id="11"/>
    </w:p>
    <w:p w14:paraId="6F5EB872" w14:textId="4A306100" w:rsidR="00367467" w:rsidRPr="0060375A" w:rsidRDefault="00367467" w:rsidP="00011770">
      <w:pPr>
        <w:pStyle w:val="Text"/>
        <w:rPr>
          <w:rFonts w:ascii="Montserrat" w:hAnsi="Montserrat"/>
        </w:rPr>
      </w:pPr>
      <w:r w:rsidRPr="0060375A">
        <w:rPr>
          <w:rFonts w:ascii="Montserrat" w:hAnsi="Montserrat"/>
        </w:rPr>
        <w:t>L’objectif de ce document est de recueillir les besoins métiers en termes de continuité d’activité dans</w:t>
      </w:r>
      <w:r w:rsidR="00011770" w:rsidRPr="0060375A">
        <w:rPr>
          <w:rFonts w:ascii="Montserrat" w:hAnsi="Montserrat"/>
        </w:rPr>
        <w:t xml:space="preserve"> le cadre </w:t>
      </w:r>
      <w:r w:rsidR="00A02E04" w:rsidRPr="0060375A">
        <w:rPr>
          <w:rFonts w:ascii="Montserrat" w:hAnsi="Montserrat"/>
        </w:rPr>
        <w:t>du projet</w:t>
      </w:r>
      <w:r w:rsidRPr="0060375A">
        <w:rPr>
          <w:rFonts w:ascii="Montserrat" w:hAnsi="Montserrat"/>
        </w:rPr>
        <w:t xml:space="preserve"> </w:t>
      </w:r>
      <w:r w:rsidR="00CC418E" w:rsidRPr="0060375A">
        <w:rPr>
          <w:rFonts w:ascii="Montserrat" w:hAnsi="Montserrat"/>
        </w:rPr>
        <w:t>du maintien en condition opérationnelle</w:t>
      </w:r>
      <w:r w:rsidRPr="0060375A">
        <w:rPr>
          <w:rFonts w:ascii="Montserrat" w:hAnsi="Montserrat"/>
        </w:rPr>
        <w:t xml:space="preserve"> </w:t>
      </w:r>
      <w:r w:rsidR="00CC418E" w:rsidRPr="0060375A">
        <w:rPr>
          <w:rFonts w:ascii="Montserrat" w:hAnsi="Montserrat"/>
        </w:rPr>
        <w:t xml:space="preserve">de </w:t>
      </w:r>
      <w:r w:rsidR="006170C1" w:rsidRPr="0060375A">
        <w:rPr>
          <w:rFonts w:ascii="Montserrat" w:hAnsi="Montserrat"/>
        </w:rPr>
        <w:t xml:space="preserve">la </w:t>
      </w:r>
      <w:r w:rsidR="001D78CF" w:rsidRPr="0060375A">
        <w:rPr>
          <w:rFonts w:ascii="Montserrat" w:hAnsi="Montserrat"/>
        </w:rPr>
        <w:t>STAR</w:t>
      </w:r>
      <w:r w:rsidRPr="0060375A">
        <w:rPr>
          <w:rFonts w:ascii="Montserrat" w:hAnsi="Montserrat"/>
        </w:rPr>
        <w:t>.</w:t>
      </w:r>
    </w:p>
    <w:p w14:paraId="1FD6D0C5" w14:textId="77777777" w:rsidR="00367467" w:rsidRPr="0060375A" w:rsidRDefault="00367467" w:rsidP="00367467">
      <w:pPr>
        <w:pStyle w:val="Text"/>
        <w:rPr>
          <w:rFonts w:ascii="Montserrat" w:hAnsi="Montserrat"/>
        </w:rPr>
      </w:pPr>
      <w:r w:rsidRPr="0060375A">
        <w:rPr>
          <w:rFonts w:ascii="Montserrat" w:hAnsi="Montserrat"/>
        </w:rPr>
        <w:t>La phase d’identification des besoins métiers a pour objectifs de :</w:t>
      </w:r>
    </w:p>
    <w:p w14:paraId="0F13EA04" w14:textId="41C75208" w:rsidR="00367467" w:rsidRPr="0060375A" w:rsidRDefault="00717F7F" w:rsidP="003F7931">
      <w:pPr>
        <w:pStyle w:val="Text"/>
        <w:numPr>
          <w:ilvl w:val="0"/>
          <w:numId w:val="4"/>
        </w:numPr>
        <w:ind w:left="284" w:hanging="284"/>
        <w:rPr>
          <w:rFonts w:ascii="Montserrat" w:hAnsi="Montserrat"/>
        </w:rPr>
      </w:pPr>
      <w:r w:rsidRPr="0060375A">
        <w:rPr>
          <w:rFonts w:ascii="Montserrat" w:hAnsi="Montserrat"/>
        </w:rPr>
        <w:t>Inventorier</w:t>
      </w:r>
      <w:r w:rsidR="00367467" w:rsidRPr="0060375A">
        <w:rPr>
          <w:rFonts w:ascii="Montserrat" w:hAnsi="Montserrat"/>
        </w:rPr>
        <w:t xml:space="preserve"> les processus métiers et supports ;</w:t>
      </w:r>
    </w:p>
    <w:p w14:paraId="0A0543C5" w14:textId="286B5F7B" w:rsidR="00367467" w:rsidRPr="0060375A" w:rsidRDefault="00717F7F" w:rsidP="003F7931">
      <w:pPr>
        <w:pStyle w:val="Text"/>
        <w:numPr>
          <w:ilvl w:val="0"/>
          <w:numId w:val="4"/>
        </w:numPr>
        <w:ind w:left="284" w:hanging="284"/>
        <w:rPr>
          <w:rFonts w:ascii="Montserrat" w:hAnsi="Montserrat"/>
        </w:rPr>
      </w:pPr>
      <w:r w:rsidRPr="0060375A">
        <w:rPr>
          <w:rFonts w:ascii="Montserrat" w:hAnsi="Montserrat"/>
        </w:rPr>
        <w:t>Évaluer</w:t>
      </w:r>
      <w:r w:rsidR="00367467" w:rsidRPr="0060375A">
        <w:rPr>
          <w:rFonts w:ascii="Montserrat" w:hAnsi="Montserrat"/>
        </w:rPr>
        <w:t xml:space="preserve"> les contraintes de fonctionnement normal de chacun des processus (réglementaires, contractuels, confidentialité, déontologie, etc.) ;</w:t>
      </w:r>
    </w:p>
    <w:p w14:paraId="07058568" w14:textId="2C0F7866" w:rsidR="00367467" w:rsidRPr="0060375A" w:rsidRDefault="00717F7F" w:rsidP="003F7931">
      <w:pPr>
        <w:pStyle w:val="Text"/>
        <w:numPr>
          <w:ilvl w:val="0"/>
          <w:numId w:val="4"/>
        </w:numPr>
        <w:ind w:left="284" w:hanging="284"/>
        <w:rPr>
          <w:rFonts w:ascii="Montserrat" w:hAnsi="Montserrat"/>
        </w:rPr>
      </w:pPr>
      <w:r w:rsidRPr="0060375A">
        <w:rPr>
          <w:rFonts w:ascii="Montserrat" w:hAnsi="Montserrat"/>
        </w:rPr>
        <w:t>Analyser</w:t>
      </w:r>
      <w:r w:rsidR="00367467" w:rsidRPr="0060375A">
        <w:rPr>
          <w:rFonts w:ascii="Montserrat" w:hAnsi="Montserrat"/>
        </w:rPr>
        <w:t xml:space="preserve"> les impacts d’arrêt de chacun des processus (image de marque, financiers, désorganisation interne, juridiques) ;</w:t>
      </w:r>
    </w:p>
    <w:p w14:paraId="79DB9A07" w14:textId="6B10B8DD" w:rsidR="00367467" w:rsidRPr="0060375A" w:rsidRDefault="00717F7F" w:rsidP="003F7931">
      <w:pPr>
        <w:pStyle w:val="Text"/>
        <w:numPr>
          <w:ilvl w:val="0"/>
          <w:numId w:val="4"/>
        </w:numPr>
        <w:ind w:left="284" w:hanging="284"/>
        <w:rPr>
          <w:rFonts w:ascii="Montserrat" w:hAnsi="Montserrat"/>
        </w:rPr>
      </w:pPr>
      <w:r w:rsidRPr="0060375A">
        <w:rPr>
          <w:rFonts w:ascii="Montserrat" w:hAnsi="Montserrat"/>
        </w:rPr>
        <w:t>Déduire</w:t>
      </w:r>
      <w:r w:rsidR="00367467" w:rsidRPr="0060375A">
        <w:rPr>
          <w:rFonts w:ascii="Montserrat" w:hAnsi="Montserrat"/>
        </w:rPr>
        <w:t xml:space="preserve"> en fonction des contraintes de fonctionnement et des impacts d’arrêt le périmètre des processus critiques à secourir ;</w:t>
      </w:r>
    </w:p>
    <w:p w14:paraId="78B10809" w14:textId="4ACD25CD" w:rsidR="00367467" w:rsidRPr="0060375A" w:rsidRDefault="00717F7F" w:rsidP="003F7931">
      <w:pPr>
        <w:pStyle w:val="Text"/>
        <w:numPr>
          <w:ilvl w:val="0"/>
          <w:numId w:val="4"/>
        </w:numPr>
        <w:ind w:left="284" w:hanging="284"/>
        <w:rPr>
          <w:rFonts w:ascii="Montserrat" w:hAnsi="Montserrat"/>
        </w:rPr>
      </w:pPr>
      <w:r w:rsidRPr="0060375A">
        <w:rPr>
          <w:rFonts w:ascii="Montserrat" w:hAnsi="Montserrat"/>
        </w:rPr>
        <w:t>Modéliser</w:t>
      </w:r>
      <w:r w:rsidR="00367467" w:rsidRPr="0060375A">
        <w:rPr>
          <w:rFonts w:ascii="Montserrat" w:hAnsi="Montserrat"/>
        </w:rPr>
        <w:t xml:space="preserve"> la chaîne d’activité de chacun des processus critiques.</w:t>
      </w:r>
    </w:p>
    <w:p w14:paraId="3A8E2719" w14:textId="77777777" w:rsidR="00224754" w:rsidRPr="0060375A" w:rsidRDefault="00367467" w:rsidP="00367467">
      <w:pPr>
        <w:pStyle w:val="Text"/>
        <w:rPr>
          <w:rFonts w:ascii="Montserrat" w:hAnsi="Montserrat"/>
        </w:rPr>
      </w:pPr>
      <w:r w:rsidRPr="0060375A">
        <w:rPr>
          <w:rFonts w:ascii="Montserrat" w:hAnsi="Montserrat"/>
        </w:rPr>
        <w:t>Pour ce faire, les responsables des activités métiers doivent être rencontrés afin de déterminer les impacts et les besoins suite à un sinistre majeur.</w:t>
      </w:r>
    </w:p>
    <w:p w14:paraId="7A7EBE39" w14:textId="77777777" w:rsidR="00720E3F" w:rsidRPr="0060375A" w:rsidRDefault="00720E3F" w:rsidP="00367467">
      <w:pPr>
        <w:pStyle w:val="Text"/>
        <w:rPr>
          <w:rFonts w:ascii="Montserrat" w:hAnsi="Montserrat"/>
        </w:rPr>
      </w:pPr>
    </w:p>
    <w:p w14:paraId="6B54903C" w14:textId="77777777" w:rsidR="00720E3F" w:rsidRPr="0060375A" w:rsidRDefault="00720E3F" w:rsidP="00367467">
      <w:pPr>
        <w:pStyle w:val="Text"/>
        <w:rPr>
          <w:rFonts w:ascii="Montserrat" w:hAnsi="Montserrat"/>
        </w:rPr>
      </w:pPr>
    </w:p>
    <w:p w14:paraId="262E2DA2" w14:textId="77777777" w:rsidR="00720E3F" w:rsidRPr="0060375A" w:rsidRDefault="00720E3F" w:rsidP="00720E3F">
      <w:pPr>
        <w:pStyle w:val="Titre1"/>
        <w:rPr>
          <w:rFonts w:ascii="Montserrat" w:hAnsi="Montserrat"/>
        </w:rPr>
        <w:sectPr w:rsidR="00720E3F" w:rsidRPr="0060375A" w:rsidSect="00A7793C">
          <w:headerReference w:type="default" r:id="rId14"/>
          <w:pgSz w:w="11906" w:h="16838" w:code="9"/>
          <w:pgMar w:top="1134" w:right="1134" w:bottom="1134" w:left="1134" w:header="283" w:footer="567" w:gutter="0"/>
          <w:cols w:space="708"/>
          <w:docGrid w:linePitch="360"/>
        </w:sectPr>
      </w:pPr>
      <w:bookmarkStart w:id="12" w:name="_Toc388004591"/>
      <w:bookmarkStart w:id="13" w:name="_Toc411496369"/>
      <w:bookmarkStart w:id="14" w:name="_Toc411497010"/>
    </w:p>
    <w:p w14:paraId="54995F9D" w14:textId="77777777" w:rsidR="00720E3F" w:rsidRDefault="00720E3F" w:rsidP="00A61B2E">
      <w:pPr>
        <w:pStyle w:val="Titre1"/>
        <w:ind w:left="0"/>
        <w:rPr>
          <w:rFonts w:ascii="Montserrat" w:hAnsi="Montserrat"/>
          <w:color w:val="auto"/>
        </w:rPr>
      </w:pPr>
      <w:bookmarkStart w:id="15" w:name="_Toc227158846"/>
      <w:r w:rsidRPr="00A61B2E">
        <w:rPr>
          <w:rFonts w:ascii="Montserrat" w:hAnsi="Montserrat"/>
          <w:color w:val="auto"/>
        </w:rPr>
        <w:lastRenderedPageBreak/>
        <w:t>Fiche d’identité de l’entité</w:t>
      </w:r>
      <w:bookmarkEnd w:id="12"/>
      <w:bookmarkEnd w:id="13"/>
      <w:bookmarkEnd w:id="14"/>
      <w:bookmarkEnd w:id="15"/>
    </w:p>
    <w:p w14:paraId="791CC315" w14:textId="68508E50" w:rsidR="0035675A" w:rsidRPr="0035675A" w:rsidRDefault="0035675A" w:rsidP="0035675A">
      <w:pPr>
        <w:pStyle w:val="Lgende"/>
        <w:spacing w:after="0"/>
        <w:jc w:val="center"/>
        <w:rPr>
          <w:rFonts w:ascii="Montserrat" w:hAnsi="Montserrat"/>
          <w:b w:val="0"/>
          <w:bCs w:val="0"/>
          <w:i w:val="0"/>
          <w:iCs/>
        </w:rPr>
      </w:pPr>
      <w:bookmarkStart w:id="16" w:name="_Toc227768375"/>
      <w:r w:rsidRPr="0035675A">
        <w:rPr>
          <w:rFonts w:ascii="Montserrat" w:hAnsi="Montserrat"/>
          <w:i w:val="0"/>
          <w:iCs/>
        </w:rPr>
        <w:t xml:space="preserve">Tableau </w:t>
      </w:r>
      <w:r w:rsidRPr="0035675A">
        <w:rPr>
          <w:rFonts w:ascii="Montserrat" w:hAnsi="Montserrat"/>
          <w:i w:val="0"/>
          <w:iCs/>
        </w:rPr>
        <w:fldChar w:fldCharType="begin"/>
      </w:r>
      <w:r w:rsidRPr="0035675A">
        <w:rPr>
          <w:rFonts w:ascii="Montserrat" w:hAnsi="Montserrat"/>
          <w:i w:val="0"/>
          <w:iCs/>
        </w:rPr>
        <w:instrText xml:space="preserve"> SEQ Tableau \* ARABIC </w:instrText>
      </w:r>
      <w:r w:rsidRPr="0035675A">
        <w:rPr>
          <w:rFonts w:ascii="Montserrat" w:hAnsi="Montserrat"/>
          <w:i w:val="0"/>
          <w:iCs/>
        </w:rPr>
        <w:fldChar w:fldCharType="separate"/>
      </w:r>
      <w:r w:rsidR="003F55AE">
        <w:rPr>
          <w:rFonts w:ascii="Montserrat" w:hAnsi="Montserrat"/>
          <w:i w:val="0"/>
          <w:iCs/>
          <w:noProof/>
        </w:rPr>
        <w:t>3</w:t>
      </w:r>
      <w:r w:rsidRPr="0035675A">
        <w:rPr>
          <w:rFonts w:ascii="Montserrat" w:hAnsi="Montserrat"/>
          <w:i w:val="0"/>
          <w:iCs/>
        </w:rPr>
        <w:fldChar w:fldCharType="end"/>
      </w:r>
      <w:r w:rsidRPr="0035675A">
        <w:rPr>
          <w:rFonts w:ascii="Montserrat" w:hAnsi="Montserrat"/>
          <w:i w:val="0"/>
          <w:iCs/>
        </w:rPr>
        <w:t> :</w:t>
      </w:r>
      <w:r w:rsidRPr="0060375A">
        <w:rPr>
          <w:rFonts w:ascii="Montserrat" w:hAnsi="Montserrat"/>
          <w:b w:val="0"/>
          <w:bCs w:val="0"/>
          <w:i w:val="0"/>
          <w:iCs/>
        </w:rPr>
        <w:t xml:space="preserve"> Fiche identité de l’entité</w:t>
      </w:r>
      <w:bookmarkEnd w:id="16"/>
    </w:p>
    <w:p w14:paraId="1AF5F9FB" w14:textId="77777777" w:rsidR="00720E3F" w:rsidRPr="0060375A" w:rsidRDefault="00720E3F" w:rsidP="00720E3F">
      <w:pPr>
        <w:rPr>
          <w:rFonts w:ascii="Montserrat" w:hAnsi="Montserrat"/>
        </w:rPr>
      </w:pPr>
    </w:p>
    <w:tbl>
      <w:tblPr>
        <w:tblW w:w="0" w:type="auto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1E0" w:firstRow="1" w:lastRow="1" w:firstColumn="1" w:lastColumn="1" w:noHBand="0" w:noVBand="0"/>
      </w:tblPr>
      <w:tblGrid>
        <w:gridCol w:w="2630"/>
        <w:gridCol w:w="6890"/>
      </w:tblGrid>
      <w:tr w:rsidR="00720E3F" w:rsidRPr="009B1C4E" w14:paraId="15921ACB" w14:textId="77777777" w:rsidTr="00FD7EE5">
        <w:tc>
          <w:tcPr>
            <w:tcW w:w="2630" w:type="dxa"/>
            <w:shd w:val="clear" w:color="auto" w:fill="BFBFBF"/>
            <w:vAlign w:val="center"/>
          </w:tcPr>
          <w:p w14:paraId="6983D3E5" w14:textId="77777777" w:rsidR="00720E3F" w:rsidRPr="004A4FEF" w:rsidRDefault="00720E3F" w:rsidP="009B1C4E">
            <w:pPr>
              <w:rPr>
                <w:rFonts w:ascii="Montserrat" w:hAnsi="Montserrat"/>
                <w:bCs/>
                <w:color w:val="auto"/>
                <w:szCs w:val="18"/>
              </w:rPr>
            </w:pPr>
            <w:r w:rsidRPr="004A4FEF">
              <w:rPr>
                <w:rFonts w:ascii="Montserrat" w:hAnsi="Montserrat"/>
                <w:b/>
                <w:bCs/>
                <w:color w:val="auto"/>
                <w:szCs w:val="18"/>
              </w:rPr>
              <w:t>Nom du (des) responsable(s)</w:t>
            </w:r>
          </w:p>
        </w:tc>
        <w:tc>
          <w:tcPr>
            <w:tcW w:w="6890" w:type="dxa"/>
            <w:vAlign w:val="center"/>
          </w:tcPr>
          <w:p w14:paraId="0164DD80" w14:textId="13B6BF64" w:rsidR="00720E3F" w:rsidRPr="003530EF" w:rsidRDefault="00195844" w:rsidP="009F70A0">
            <w:p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>
              <w:rPr>
                <w:rFonts w:ascii="Montserrat" w:hAnsi="Montserrat" w:cstheme="majorHAnsi"/>
                <w:sz w:val="16"/>
                <w:szCs w:val="16"/>
              </w:rPr>
              <w:t>Mr Anis Chaabane</w:t>
            </w:r>
          </w:p>
        </w:tc>
      </w:tr>
      <w:tr w:rsidR="00FD7EE5" w:rsidRPr="009B1C4E" w14:paraId="5FB6C150" w14:textId="77777777" w:rsidTr="00FD7EE5">
        <w:tc>
          <w:tcPr>
            <w:tcW w:w="2630" w:type="dxa"/>
            <w:shd w:val="clear" w:color="auto" w:fill="BFBFBF"/>
            <w:vAlign w:val="center"/>
          </w:tcPr>
          <w:p w14:paraId="211AA66E" w14:textId="77777777" w:rsidR="00FD7EE5" w:rsidRPr="004A4FEF" w:rsidRDefault="00FD7EE5" w:rsidP="00FD7EE5">
            <w:pPr>
              <w:rPr>
                <w:rFonts w:ascii="Montserrat" w:hAnsi="Montserrat"/>
                <w:bCs/>
                <w:color w:val="auto"/>
                <w:szCs w:val="18"/>
              </w:rPr>
            </w:pPr>
            <w:r w:rsidRPr="004A4FEF">
              <w:rPr>
                <w:rFonts w:ascii="Montserrat" w:hAnsi="Montserrat"/>
                <w:b/>
                <w:bCs/>
                <w:color w:val="auto"/>
                <w:szCs w:val="18"/>
              </w:rPr>
              <w:t>Organisation et effectifs</w:t>
            </w:r>
          </w:p>
        </w:tc>
        <w:tc>
          <w:tcPr>
            <w:tcW w:w="6890" w:type="dxa"/>
            <w:vAlign w:val="center"/>
          </w:tcPr>
          <w:p w14:paraId="19A1FA24" w14:textId="5AA53F9C" w:rsidR="00673AEF" w:rsidRPr="00926E30" w:rsidRDefault="00673AEF" w:rsidP="00673AEF">
            <w:pPr>
              <w:spacing w:line="276" w:lineRule="auto"/>
              <w:rPr>
                <w:rFonts w:ascii="Montserrat" w:hAnsi="Montserrat" w:cstheme="majorHAnsi"/>
                <w:color w:val="auto"/>
                <w:sz w:val="16"/>
                <w:szCs w:val="16"/>
              </w:rPr>
            </w:pPr>
            <w:r w:rsidRPr="00926E30">
              <w:rPr>
                <w:rFonts w:ascii="Montserrat" w:hAnsi="Montserrat" w:cstheme="majorHAnsi"/>
                <w:sz w:val="16"/>
                <w:szCs w:val="16"/>
              </w:rPr>
              <w:t>Le département contrôle de gestion se compose d’un manager</w:t>
            </w:r>
            <w:r w:rsidR="00195844" w:rsidRPr="00926E30">
              <w:rPr>
                <w:rFonts w:ascii="Montserrat" w:hAnsi="Montserrat" w:cstheme="majorHAnsi"/>
                <w:sz w:val="16"/>
                <w:szCs w:val="16"/>
              </w:rPr>
              <w:t>, 2 superviseurs et 4</w:t>
            </w:r>
            <w:r w:rsidRPr="00926E30">
              <w:rPr>
                <w:rFonts w:ascii="Montserrat" w:hAnsi="Montserrat" w:cstheme="majorHAnsi"/>
                <w:sz w:val="16"/>
                <w:szCs w:val="16"/>
              </w:rPr>
              <w:t xml:space="preserve"> </w:t>
            </w:r>
            <w:r w:rsidRPr="00926E30">
              <w:rPr>
                <w:rFonts w:ascii="Montserrat" w:hAnsi="Montserrat" w:cstheme="majorHAnsi"/>
                <w:color w:val="auto"/>
                <w:sz w:val="16"/>
                <w:szCs w:val="16"/>
              </w:rPr>
              <w:t xml:space="preserve">collaborateurs répartis sur </w:t>
            </w:r>
            <w:r w:rsidRPr="00926E30">
              <w:rPr>
                <w:rFonts w:ascii="Montserrat" w:hAnsi="Montserrat" w:cstheme="majorHAnsi"/>
                <w:b/>
                <w:bCs/>
                <w:color w:val="auto"/>
                <w:sz w:val="16"/>
                <w:szCs w:val="16"/>
              </w:rPr>
              <w:t>2 structures</w:t>
            </w:r>
            <w:r w:rsidRPr="00926E30">
              <w:rPr>
                <w:rFonts w:ascii="Montserrat" w:hAnsi="Montserrat" w:cstheme="majorHAnsi"/>
                <w:color w:val="auto"/>
                <w:sz w:val="16"/>
                <w:szCs w:val="16"/>
              </w:rPr>
              <w:t xml:space="preserve"> comme suit : </w:t>
            </w:r>
          </w:p>
          <w:p w14:paraId="7605EB60" w14:textId="05A4CE22" w:rsidR="00673AEF" w:rsidRPr="00926E30" w:rsidRDefault="00673AEF" w:rsidP="00926E30">
            <w:pPr>
              <w:pStyle w:val="Paragraphedeliste"/>
              <w:numPr>
                <w:ilvl w:val="0"/>
                <w:numId w:val="52"/>
              </w:numPr>
              <w:spacing w:line="276" w:lineRule="auto"/>
              <w:rPr>
                <w:rFonts w:ascii="Montserrat" w:hAnsi="Montserrat" w:cstheme="majorHAnsi"/>
                <w:color w:val="auto"/>
                <w:sz w:val="16"/>
                <w:szCs w:val="16"/>
              </w:rPr>
            </w:pPr>
            <w:r w:rsidRPr="00926E30">
              <w:rPr>
                <w:rFonts w:ascii="Montserrat" w:hAnsi="Montserrat" w:cstheme="majorHAnsi"/>
                <w:color w:val="auto"/>
                <w:sz w:val="16"/>
                <w:szCs w:val="16"/>
              </w:rPr>
              <w:t xml:space="preserve">Structure Reporting métiers </w:t>
            </w:r>
            <w:r w:rsidR="00FF4360" w:rsidRPr="00926E30">
              <w:rPr>
                <w:rFonts w:ascii="Montserrat" w:hAnsi="Montserrat" w:cstheme="majorHAnsi"/>
                <w:color w:val="auto"/>
                <w:sz w:val="16"/>
                <w:szCs w:val="16"/>
              </w:rPr>
              <w:t>et transverses</w:t>
            </w:r>
            <w:r w:rsidRPr="00926E30">
              <w:rPr>
                <w:rFonts w:ascii="Montserrat" w:hAnsi="Montserrat" w:cstheme="majorHAnsi"/>
                <w:color w:val="auto"/>
                <w:sz w:val="16"/>
                <w:szCs w:val="16"/>
              </w:rPr>
              <w:t xml:space="preserve"> se composant d’un responsable et de </w:t>
            </w:r>
            <w:r w:rsidR="00195844" w:rsidRPr="00926E30">
              <w:rPr>
                <w:rFonts w:ascii="Montserrat" w:hAnsi="Montserrat" w:cstheme="majorHAnsi"/>
                <w:color w:val="auto"/>
                <w:sz w:val="16"/>
                <w:szCs w:val="16"/>
              </w:rPr>
              <w:t>3</w:t>
            </w:r>
            <w:r w:rsidRPr="00926E30">
              <w:rPr>
                <w:rFonts w:ascii="Montserrat" w:hAnsi="Montserrat" w:cstheme="majorHAnsi"/>
                <w:color w:val="auto"/>
                <w:sz w:val="16"/>
                <w:szCs w:val="16"/>
              </w:rPr>
              <w:t xml:space="preserve"> collaborateurs </w:t>
            </w:r>
          </w:p>
          <w:p w14:paraId="50FEF2D5" w14:textId="2FB81506" w:rsidR="00FD7EE5" w:rsidRPr="00926E30" w:rsidRDefault="00F74836" w:rsidP="00926E30">
            <w:pPr>
              <w:pStyle w:val="Paragraphedeliste"/>
              <w:numPr>
                <w:ilvl w:val="0"/>
                <w:numId w:val="51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>
              <w:rPr>
                <w:rFonts w:ascii="Montserrat" w:hAnsi="Montserrat" w:cstheme="majorHAnsi"/>
                <w:color w:val="auto"/>
                <w:sz w:val="16"/>
                <w:szCs w:val="16"/>
              </w:rPr>
              <w:t>Structure contrôle des dépenses</w:t>
            </w:r>
            <w:r w:rsidR="00673AEF" w:rsidRPr="00926E30">
              <w:rPr>
                <w:rFonts w:ascii="Montserrat" w:hAnsi="Montserrat" w:cstheme="majorHAnsi"/>
                <w:color w:val="auto"/>
                <w:sz w:val="16"/>
                <w:szCs w:val="16"/>
              </w:rPr>
              <w:t xml:space="preserve"> se composant d’un responsable et d’un collaborateur</w:t>
            </w:r>
          </w:p>
        </w:tc>
      </w:tr>
      <w:tr w:rsidR="00FD7EE5" w:rsidRPr="009B1C4E" w14:paraId="0A5A4299" w14:textId="77777777" w:rsidTr="0035675A">
        <w:trPr>
          <w:trHeight w:val="3015"/>
        </w:trPr>
        <w:tc>
          <w:tcPr>
            <w:tcW w:w="2630" w:type="dxa"/>
            <w:shd w:val="clear" w:color="auto" w:fill="BFBFBF"/>
            <w:vAlign w:val="center"/>
          </w:tcPr>
          <w:p w14:paraId="0122F9D3" w14:textId="77777777" w:rsidR="00FD7EE5" w:rsidRPr="004A4FEF" w:rsidRDefault="00FD7EE5" w:rsidP="00FD7EE5">
            <w:pPr>
              <w:rPr>
                <w:rFonts w:ascii="Montserrat" w:hAnsi="Montserrat"/>
                <w:bCs/>
                <w:color w:val="auto"/>
                <w:szCs w:val="18"/>
              </w:rPr>
            </w:pPr>
            <w:r w:rsidRPr="004A4FEF">
              <w:rPr>
                <w:rFonts w:ascii="Montserrat" w:hAnsi="Montserrat"/>
                <w:b/>
                <w:bCs/>
                <w:color w:val="auto"/>
                <w:szCs w:val="18"/>
              </w:rPr>
              <w:t>Présentation générale de l’activité (produits, services, etc.)</w:t>
            </w:r>
          </w:p>
        </w:tc>
        <w:tc>
          <w:tcPr>
            <w:tcW w:w="6890" w:type="dxa"/>
            <w:vAlign w:val="center"/>
          </w:tcPr>
          <w:p w14:paraId="6865C60B" w14:textId="77777777" w:rsidR="00673AEF" w:rsidRPr="00926E30" w:rsidRDefault="00673AEF" w:rsidP="00673AEF">
            <w:p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926E30">
              <w:rPr>
                <w:rFonts w:ascii="Montserrat" w:hAnsi="Montserrat" w:cstheme="majorHAnsi"/>
                <w:sz w:val="16"/>
                <w:szCs w:val="16"/>
              </w:rPr>
              <w:t>Les activités principales du département sont les suivantes :</w:t>
            </w:r>
          </w:p>
          <w:p w14:paraId="2768B4E9" w14:textId="77777777" w:rsidR="00FF4360" w:rsidRPr="00926E30" w:rsidRDefault="00FF4360" w:rsidP="00673AEF">
            <w:p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</w:p>
          <w:p w14:paraId="236B7B8D" w14:textId="4FF7D0CF" w:rsidR="00673AEF" w:rsidRPr="00926E30" w:rsidRDefault="00673AEF" w:rsidP="00926E30">
            <w:pPr>
              <w:pStyle w:val="Paragraphedeliste"/>
              <w:numPr>
                <w:ilvl w:val="1"/>
                <w:numId w:val="53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926E30">
              <w:rPr>
                <w:rFonts w:ascii="Montserrat" w:hAnsi="Montserrat" w:cstheme="majorHAnsi"/>
                <w:sz w:val="16"/>
                <w:szCs w:val="16"/>
              </w:rPr>
              <w:t xml:space="preserve">Structure reporting métiers et transverses </w:t>
            </w:r>
          </w:p>
          <w:p w14:paraId="6D6F84BF" w14:textId="3D3A4ADF" w:rsidR="00673AEF" w:rsidRPr="00926E30" w:rsidRDefault="00673AEF" w:rsidP="00926E30">
            <w:pPr>
              <w:pStyle w:val="Paragraphedeliste"/>
              <w:numPr>
                <w:ilvl w:val="1"/>
                <w:numId w:val="53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926E30">
              <w:rPr>
                <w:rFonts w:ascii="Montserrat" w:hAnsi="Montserrat" w:cstheme="majorHAnsi"/>
                <w:sz w:val="16"/>
                <w:szCs w:val="16"/>
              </w:rPr>
              <w:t xml:space="preserve">Suivi de l’activité technique et transverse </w:t>
            </w:r>
          </w:p>
          <w:p w14:paraId="6A4479E3" w14:textId="45FB1A78" w:rsidR="00673AEF" w:rsidRPr="00926E30" w:rsidRDefault="00673AEF" w:rsidP="00926E30">
            <w:pPr>
              <w:pStyle w:val="Paragraphedeliste"/>
              <w:numPr>
                <w:ilvl w:val="1"/>
                <w:numId w:val="53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926E30">
              <w:rPr>
                <w:rFonts w:ascii="Montserrat" w:hAnsi="Montserrat" w:cstheme="majorHAnsi"/>
                <w:sz w:val="16"/>
                <w:szCs w:val="16"/>
              </w:rPr>
              <w:t xml:space="preserve">Elaboration des reportings pour la direction générale </w:t>
            </w:r>
          </w:p>
          <w:p w14:paraId="6004E5E2" w14:textId="00C0800F" w:rsidR="00673AEF" w:rsidRPr="00926E30" w:rsidRDefault="00673AEF" w:rsidP="00926E30">
            <w:pPr>
              <w:pStyle w:val="Paragraphedeliste"/>
              <w:numPr>
                <w:ilvl w:val="1"/>
                <w:numId w:val="53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926E30">
              <w:rPr>
                <w:rFonts w:ascii="Montserrat" w:hAnsi="Montserrat" w:cstheme="majorHAnsi"/>
                <w:sz w:val="16"/>
                <w:szCs w:val="16"/>
              </w:rPr>
              <w:t>Collaboration dans les travaux du budget</w:t>
            </w:r>
          </w:p>
          <w:p w14:paraId="36F408F0" w14:textId="563B5AD7" w:rsidR="00673AEF" w:rsidRPr="00926E30" w:rsidRDefault="00673AEF" w:rsidP="00926E30">
            <w:pPr>
              <w:pStyle w:val="Paragraphedeliste"/>
              <w:numPr>
                <w:ilvl w:val="1"/>
                <w:numId w:val="53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926E30">
              <w:rPr>
                <w:rFonts w:ascii="Montserrat" w:hAnsi="Montserrat" w:cstheme="majorHAnsi"/>
                <w:sz w:val="16"/>
                <w:szCs w:val="16"/>
              </w:rPr>
              <w:t>Préparation et communication des reportings règlementaires auprès de la CGA, CMF, FTUSA, …</w:t>
            </w:r>
          </w:p>
          <w:p w14:paraId="4B07A000" w14:textId="213AD6C3" w:rsidR="00673AEF" w:rsidRPr="00926E30" w:rsidRDefault="00673AEF" w:rsidP="00926E30">
            <w:pPr>
              <w:pStyle w:val="Paragraphedeliste"/>
              <w:numPr>
                <w:ilvl w:val="1"/>
                <w:numId w:val="53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926E30">
              <w:rPr>
                <w:rFonts w:ascii="Montserrat" w:hAnsi="Montserrat" w:cstheme="majorHAnsi"/>
                <w:sz w:val="16"/>
                <w:szCs w:val="16"/>
              </w:rPr>
              <w:t xml:space="preserve">Structure contrôle des dépenses  </w:t>
            </w:r>
          </w:p>
          <w:p w14:paraId="7E91FE68" w14:textId="11C33535" w:rsidR="00673AEF" w:rsidRPr="00926E30" w:rsidRDefault="00673AEF" w:rsidP="00926E30">
            <w:pPr>
              <w:pStyle w:val="Paragraphedeliste"/>
              <w:numPr>
                <w:ilvl w:val="1"/>
                <w:numId w:val="53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926E30">
              <w:rPr>
                <w:rFonts w:ascii="Montserrat" w:hAnsi="Montserrat" w:cstheme="majorHAnsi"/>
                <w:sz w:val="16"/>
                <w:szCs w:val="16"/>
              </w:rPr>
              <w:t xml:space="preserve">Suivi de l’exécution du budget de fonctionnement et d’investissement </w:t>
            </w:r>
          </w:p>
          <w:p w14:paraId="41D9D6E3" w14:textId="139FE5FC" w:rsidR="00673AEF" w:rsidRPr="00926E30" w:rsidRDefault="00673AEF" w:rsidP="00926E30">
            <w:pPr>
              <w:pStyle w:val="Paragraphedeliste"/>
              <w:numPr>
                <w:ilvl w:val="1"/>
                <w:numId w:val="53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926E30">
              <w:rPr>
                <w:rFonts w:ascii="Montserrat" w:hAnsi="Montserrat" w:cstheme="majorHAnsi"/>
                <w:sz w:val="16"/>
                <w:szCs w:val="16"/>
              </w:rPr>
              <w:t xml:space="preserve">Collaboration dans les travaux du budget </w:t>
            </w:r>
          </w:p>
          <w:p w14:paraId="0C6B459D" w14:textId="16221F41" w:rsidR="00FD7EE5" w:rsidRPr="00926E30" w:rsidRDefault="00673AEF" w:rsidP="00926E30">
            <w:pPr>
              <w:pStyle w:val="Paragraphedeliste"/>
              <w:numPr>
                <w:ilvl w:val="1"/>
                <w:numId w:val="53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926E30">
              <w:rPr>
                <w:rFonts w:ascii="Montserrat" w:hAnsi="Montserrat" w:cstheme="majorHAnsi"/>
                <w:sz w:val="16"/>
                <w:szCs w:val="16"/>
              </w:rPr>
              <w:t>Elaboration des reportings pour la direction générale</w:t>
            </w:r>
          </w:p>
        </w:tc>
      </w:tr>
      <w:tr w:rsidR="00FD7EE5" w:rsidRPr="009B1C4E" w14:paraId="4D898CBC" w14:textId="77777777" w:rsidTr="00FD7EE5">
        <w:tc>
          <w:tcPr>
            <w:tcW w:w="2630" w:type="dxa"/>
            <w:shd w:val="clear" w:color="auto" w:fill="BFBFBF"/>
            <w:vAlign w:val="center"/>
          </w:tcPr>
          <w:p w14:paraId="43B9A1A7" w14:textId="77777777" w:rsidR="00FD7EE5" w:rsidRPr="004A4FEF" w:rsidRDefault="00FD7EE5" w:rsidP="00FD7EE5">
            <w:pPr>
              <w:rPr>
                <w:rFonts w:ascii="Montserrat" w:hAnsi="Montserrat"/>
                <w:bCs/>
                <w:color w:val="auto"/>
                <w:szCs w:val="18"/>
              </w:rPr>
            </w:pPr>
            <w:r w:rsidRPr="004A4FEF">
              <w:rPr>
                <w:rFonts w:ascii="Montserrat" w:hAnsi="Montserrat"/>
                <w:b/>
                <w:bCs/>
                <w:color w:val="auto"/>
                <w:szCs w:val="18"/>
              </w:rPr>
              <w:t>Principales contraintes liées à l’activité (réglementaires, juridiques, contractuelles, etc.)</w:t>
            </w:r>
          </w:p>
        </w:tc>
        <w:tc>
          <w:tcPr>
            <w:tcW w:w="6890" w:type="dxa"/>
            <w:vAlign w:val="center"/>
          </w:tcPr>
          <w:p w14:paraId="6DF36EF9" w14:textId="77777777" w:rsidR="00673AEF" w:rsidRDefault="00673AEF" w:rsidP="00673AEF">
            <w:p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673AEF">
              <w:rPr>
                <w:rFonts w:ascii="Montserrat" w:hAnsi="Montserrat" w:cstheme="majorHAnsi"/>
                <w:sz w:val="16"/>
                <w:szCs w:val="16"/>
              </w:rPr>
              <w:t>Les contraintes de l’activité sont les suivantes :</w:t>
            </w:r>
          </w:p>
          <w:p w14:paraId="256DA681" w14:textId="77777777" w:rsidR="00C93144" w:rsidRPr="00673AEF" w:rsidRDefault="00C93144" w:rsidP="00673AEF">
            <w:p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</w:p>
          <w:p w14:paraId="6DB28973" w14:textId="1353869D" w:rsidR="0035675A" w:rsidRPr="00C93144" w:rsidRDefault="00F74836" w:rsidP="00C93144">
            <w:pPr>
              <w:pStyle w:val="Paragraphedeliste"/>
              <w:numPr>
                <w:ilvl w:val="1"/>
                <w:numId w:val="53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>
              <w:rPr>
                <w:rFonts w:ascii="Montserrat" w:hAnsi="Montserrat" w:cstheme="majorHAnsi"/>
                <w:sz w:val="16"/>
                <w:szCs w:val="16"/>
              </w:rPr>
              <w:t>Structure reporting métiers et transverses</w:t>
            </w:r>
            <w:r w:rsidR="00673AEF" w:rsidRPr="0035675A">
              <w:rPr>
                <w:rFonts w:ascii="Montserrat" w:hAnsi="Montserrat" w:cstheme="majorHAnsi"/>
                <w:sz w:val="16"/>
                <w:szCs w:val="16"/>
              </w:rPr>
              <w:t xml:space="preserve">  </w:t>
            </w:r>
          </w:p>
          <w:p w14:paraId="0DD65609" w14:textId="6155E968" w:rsidR="00673AEF" w:rsidRPr="0035675A" w:rsidRDefault="00673AEF" w:rsidP="0035675A">
            <w:pPr>
              <w:pStyle w:val="Paragraphedeliste"/>
              <w:numPr>
                <w:ilvl w:val="1"/>
                <w:numId w:val="53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35675A">
              <w:rPr>
                <w:rFonts w:ascii="Montserrat" w:hAnsi="Montserrat" w:cstheme="majorHAnsi"/>
                <w:sz w:val="16"/>
                <w:szCs w:val="16"/>
              </w:rPr>
              <w:t xml:space="preserve">Respect des délais d’élaboration des reportings auprès du CGA mensuellement (M+10 jours) </w:t>
            </w:r>
          </w:p>
          <w:p w14:paraId="72AF4F50" w14:textId="20AE8D56" w:rsidR="00673AEF" w:rsidRPr="0035675A" w:rsidRDefault="00673AEF" w:rsidP="0035675A">
            <w:pPr>
              <w:pStyle w:val="Paragraphedeliste"/>
              <w:numPr>
                <w:ilvl w:val="1"/>
                <w:numId w:val="53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35675A">
              <w:rPr>
                <w:rFonts w:ascii="Montserrat" w:hAnsi="Montserrat" w:cstheme="majorHAnsi"/>
                <w:sz w:val="16"/>
                <w:szCs w:val="16"/>
              </w:rPr>
              <w:t>Respect des délais d’élaboration des reportings auprès du CGA trimestriellement (T+30 jours)</w:t>
            </w:r>
          </w:p>
          <w:p w14:paraId="4A82AB2B" w14:textId="43BB72B1" w:rsidR="00673AEF" w:rsidRPr="0035675A" w:rsidRDefault="00673AEF" w:rsidP="0035675A">
            <w:pPr>
              <w:pStyle w:val="Paragraphedeliste"/>
              <w:numPr>
                <w:ilvl w:val="1"/>
                <w:numId w:val="53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35675A">
              <w:rPr>
                <w:rFonts w:ascii="Montserrat" w:hAnsi="Montserrat" w:cstheme="majorHAnsi"/>
                <w:sz w:val="16"/>
                <w:szCs w:val="16"/>
              </w:rPr>
              <w:t>Respect des délais d’élaboration des reportings auprès du CMF trimestriellement (T+20 jours)</w:t>
            </w:r>
          </w:p>
          <w:p w14:paraId="11ED7B3F" w14:textId="411BD8A2" w:rsidR="00673AEF" w:rsidRPr="0035675A" w:rsidRDefault="00673AEF" w:rsidP="0035675A">
            <w:pPr>
              <w:pStyle w:val="Paragraphedeliste"/>
              <w:numPr>
                <w:ilvl w:val="1"/>
                <w:numId w:val="53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35675A">
              <w:rPr>
                <w:rFonts w:ascii="Montserrat" w:hAnsi="Montserrat" w:cstheme="majorHAnsi"/>
                <w:sz w:val="16"/>
                <w:szCs w:val="16"/>
              </w:rPr>
              <w:t>Respect des délais d’élaboration des reportings pour la direction générale (mensuellement)</w:t>
            </w:r>
          </w:p>
          <w:p w14:paraId="5E9DE592" w14:textId="262893B5" w:rsidR="00673AEF" w:rsidRPr="0035675A" w:rsidRDefault="00673AEF" w:rsidP="0035675A">
            <w:pPr>
              <w:pStyle w:val="Paragraphedeliste"/>
              <w:numPr>
                <w:ilvl w:val="1"/>
                <w:numId w:val="53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35675A">
              <w:rPr>
                <w:rFonts w:ascii="Montserrat" w:hAnsi="Montserrat" w:cstheme="majorHAnsi"/>
                <w:sz w:val="16"/>
                <w:szCs w:val="16"/>
              </w:rPr>
              <w:t>Communication à la DG du chiffre d’affaires mensuel (</w:t>
            </w:r>
            <w:r w:rsidR="00195844" w:rsidRPr="0035675A">
              <w:rPr>
                <w:rFonts w:ascii="Montserrat" w:hAnsi="Montserrat" w:cstheme="majorHAnsi"/>
                <w:sz w:val="16"/>
                <w:szCs w:val="16"/>
              </w:rPr>
              <w:t xml:space="preserve">3 </w:t>
            </w:r>
            <w:r w:rsidRPr="0035675A">
              <w:rPr>
                <w:rFonts w:ascii="Montserrat" w:hAnsi="Montserrat" w:cstheme="majorHAnsi"/>
                <w:sz w:val="16"/>
                <w:szCs w:val="16"/>
              </w:rPr>
              <w:t>jours après la clôture du mois)</w:t>
            </w:r>
          </w:p>
          <w:p w14:paraId="6A7CE907" w14:textId="70CF652D" w:rsidR="00673AEF" w:rsidRPr="0035675A" w:rsidRDefault="00673AEF" w:rsidP="0035675A">
            <w:pPr>
              <w:pStyle w:val="Paragraphedeliste"/>
              <w:numPr>
                <w:ilvl w:val="1"/>
                <w:numId w:val="53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35675A">
              <w:rPr>
                <w:rFonts w:ascii="Montserrat" w:hAnsi="Montserrat" w:cstheme="majorHAnsi"/>
                <w:sz w:val="16"/>
                <w:szCs w:val="16"/>
              </w:rPr>
              <w:t>Situation</w:t>
            </w:r>
            <w:r w:rsidR="00505B73" w:rsidRPr="0035675A">
              <w:rPr>
                <w:rFonts w:ascii="Montserrat" w:hAnsi="Montserrat" w:cstheme="majorHAnsi"/>
                <w:sz w:val="16"/>
                <w:szCs w:val="16"/>
              </w:rPr>
              <w:t>s</w:t>
            </w:r>
            <w:r w:rsidRPr="0035675A">
              <w:rPr>
                <w:rFonts w:ascii="Montserrat" w:hAnsi="Montserrat" w:cstheme="majorHAnsi"/>
                <w:sz w:val="16"/>
                <w:szCs w:val="16"/>
              </w:rPr>
              <w:t xml:space="preserve"> mensuelle</w:t>
            </w:r>
            <w:r w:rsidR="00505B73" w:rsidRPr="0035675A">
              <w:rPr>
                <w:rFonts w:ascii="Montserrat" w:hAnsi="Montserrat" w:cstheme="majorHAnsi"/>
                <w:sz w:val="16"/>
                <w:szCs w:val="16"/>
              </w:rPr>
              <w:t>s : des comités, suivi automobile, suivi vie, suivi autre que vie</w:t>
            </w:r>
          </w:p>
          <w:p w14:paraId="5504AD53" w14:textId="433A9F68" w:rsidR="00673AEF" w:rsidRPr="0035675A" w:rsidRDefault="00673AEF" w:rsidP="0035675A">
            <w:pPr>
              <w:pStyle w:val="Paragraphedeliste"/>
              <w:numPr>
                <w:ilvl w:val="1"/>
                <w:numId w:val="53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35675A">
              <w:rPr>
                <w:rFonts w:ascii="Montserrat" w:hAnsi="Montserrat" w:cstheme="majorHAnsi"/>
                <w:sz w:val="16"/>
                <w:szCs w:val="16"/>
              </w:rPr>
              <w:t>Respect des délais d’élaboration des rapports des états financiers pour le conseil d’administration (10 jours avant la date du conseil d’administration)</w:t>
            </w:r>
          </w:p>
          <w:p w14:paraId="2F7A25B1" w14:textId="3D73902F" w:rsidR="00673AEF" w:rsidRPr="0035675A" w:rsidRDefault="00673AEF" w:rsidP="0035675A">
            <w:pPr>
              <w:pStyle w:val="Paragraphedeliste"/>
              <w:numPr>
                <w:ilvl w:val="1"/>
                <w:numId w:val="53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35675A">
              <w:rPr>
                <w:rFonts w:ascii="Montserrat" w:hAnsi="Montserrat" w:cstheme="majorHAnsi"/>
                <w:sz w:val="16"/>
                <w:szCs w:val="16"/>
              </w:rPr>
              <w:t xml:space="preserve">Structure contrôle des dépenses </w:t>
            </w:r>
          </w:p>
          <w:p w14:paraId="314CD7A2" w14:textId="7D2938E4" w:rsidR="00FD7EE5" w:rsidRPr="0035675A" w:rsidRDefault="00673AEF" w:rsidP="0035675A">
            <w:pPr>
              <w:pStyle w:val="Paragraphedeliste"/>
              <w:numPr>
                <w:ilvl w:val="1"/>
                <w:numId w:val="53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35675A">
              <w:rPr>
                <w:rFonts w:ascii="Montserrat" w:hAnsi="Montserrat" w:cstheme="majorHAnsi"/>
                <w:sz w:val="16"/>
                <w:szCs w:val="16"/>
              </w:rPr>
              <w:t>Situation mensuelle (M+15 jours)</w:t>
            </w:r>
          </w:p>
          <w:p w14:paraId="51AAA584" w14:textId="051950AD" w:rsidR="00505B73" w:rsidRDefault="00505B73" w:rsidP="00505B73">
            <w:pPr>
              <w:pStyle w:val="Paragraphedeliste"/>
              <w:numPr>
                <w:ilvl w:val="0"/>
                <w:numId w:val="50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505B73">
              <w:rPr>
                <w:rFonts w:ascii="Montserrat" w:hAnsi="Montserrat" w:cstheme="majorHAnsi"/>
                <w:sz w:val="16"/>
                <w:szCs w:val="16"/>
              </w:rPr>
              <w:t>Reportings groupe</w:t>
            </w:r>
            <w:r>
              <w:rPr>
                <w:rFonts w:ascii="Montserrat" w:hAnsi="Montserrat" w:cstheme="majorHAnsi"/>
                <w:sz w:val="16"/>
                <w:szCs w:val="16"/>
              </w:rPr>
              <w:t xml:space="preserve"> (M+10</w:t>
            </w:r>
            <w:r w:rsidR="00C93144">
              <w:rPr>
                <w:rFonts w:ascii="Montserrat" w:hAnsi="Montserrat" w:cstheme="majorHAnsi"/>
                <w:sz w:val="16"/>
                <w:szCs w:val="16"/>
              </w:rPr>
              <w:t xml:space="preserve"> jours</w:t>
            </w:r>
            <w:r>
              <w:rPr>
                <w:rFonts w:ascii="Montserrat" w:hAnsi="Montserrat" w:cstheme="majorHAnsi"/>
                <w:sz w:val="16"/>
                <w:szCs w:val="16"/>
              </w:rPr>
              <w:t>)</w:t>
            </w:r>
          </w:p>
          <w:p w14:paraId="7CB767A5" w14:textId="5ED538CA" w:rsidR="00505B73" w:rsidRPr="00505B73" w:rsidRDefault="00505B73" w:rsidP="00505B73">
            <w:pPr>
              <w:pStyle w:val="Paragraphedeliste"/>
              <w:numPr>
                <w:ilvl w:val="0"/>
                <w:numId w:val="50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>
              <w:rPr>
                <w:rFonts w:ascii="Montserrat" w:hAnsi="Montserrat" w:cstheme="majorHAnsi"/>
                <w:sz w:val="16"/>
                <w:szCs w:val="16"/>
              </w:rPr>
              <w:t>Reportings trimestriellement (T+10</w:t>
            </w:r>
            <w:r w:rsidR="00C93144">
              <w:rPr>
                <w:rFonts w:ascii="Montserrat" w:hAnsi="Montserrat" w:cstheme="majorHAnsi"/>
                <w:sz w:val="16"/>
                <w:szCs w:val="16"/>
              </w:rPr>
              <w:t xml:space="preserve"> jours</w:t>
            </w:r>
            <w:r>
              <w:rPr>
                <w:rFonts w:ascii="Montserrat" w:hAnsi="Montserrat" w:cstheme="majorHAnsi"/>
                <w:sz w:val="16"/>
                <w:szCs w:val="16"/>
              </w:rPr>
              <w:t>) =&gt; pour groupe</w:t>
            </w:r>
          </w:p>
          <w:p w14:paraId="6D6EC507" w14:textId="09A76C6B" w:rsidR="00FD7EE5" w:rsidRPr="00E424A4" w:rsidRDefault="00FD7EE5" w:rsidP="00FD7EE5">
            <w:pPr>
              <w:spacing w:line="276" w:lineRule="auto"/>
              <w:rPr>
                <w:rFonts w:ascii="Montserrat" w:hAnsi="Montserrat" w:cstheme="majorHAnsi"/>
                <w:sz w:val="16"/>
                <w:szCs w:val="16"/>
                <w:highlight w:val="yellow"/>
              </w:rPr>
            </w:pPr>
          </w:p>
        </w:tc>
      </w:tr>
      <w:tr w:rsidR="00673AEF" w:rsidRPr="009B1C4E" w14:paraId="6AE6F7F1" w14:textId="77777777" w:rsidTr="00A14616">
        <w:tc>
          <w:tcPr>
            <w:tcW w:w="2630" w:type="dxa"/>
            <w:shd w:val="clear" w:color="auto" w:fill="BFBFBF"/>
          </w:tcPr>
          <w:p w14:paraId="30E8F76B" w14:textId="77777777" w:rsidR="00673AEF" w:rsidRPr="004A4FEF" w:rsidRDefault="00673AEF" w:rsidP="00673AEF">
            <w:pPr>
              <w:rPr>
                <w:rFonts w:ascii="Montserrat" w:hAnsi="Montserrat"/>
                <w:bCs/>
                <w:color w:val="auto"/>
                <w:szCs w:val="18"/>
              </w:rPr>
            </w:pPr>
            <w:r w:rsidRPr="004A4FEF">
              <w:rPr>
                <w:rFonts w:ascii="Montserrat" w:hAnsi="Montserrat"/>
                <w:b/>
                <w:bCs/>
                <w:color w:val="auto"/>
                <w:szCs w:val="18"/>
              </w:rPr>
              <w:t>Périodes critiques</w:t>
            </w:r>
          </w:p>
        </w:tc>
        <w:tc>
          <w:tcPr>
            <w:tcW w:w="6890" w:type="dxa"/>
          </w:tcPr>
          <w:p w14:paraId="7F778F49" w14:textId="77777777" w:rsidR="00673AEF" w:rsidRPr="00673AEF" w:rsidRDefault="00673AEF" w:rsidP="00673AEF">
            <w:pPr>
              <w:spacing w:after="200"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673AEF">
              <w:rPr>
                <w:rFonts w:ascii="Montserrat" w:hAnsi="Montserrat" w:cstheme="majorHAnsi"/>
                <w:sz w:val="16"/>
                <w:szCs w:val="16"/>
              </w:rPr>
              <w:t>Les périodes critiques de l’activité sont les suivantes :</w:t>
            </w:r>
          </w:p>
          <w:p w14:paraId="68DC6A4D" w14:textId="7A1393BF" w:rsidR="00673AEF" w:rsidRPr="00673AEF" w:rsidRDefault="00673AEF" w:rsidP="00673AEF">
            <w:pPr>
              <w:pStyle w:val="Paragraphedeliste"/>
              <w:numPr>
                <w:ilvl w:val="0"/>
                <w:numId w:val="48"/>
              </w:numPr>
              <w:spacing w:line="360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673AEF">
              <w:rPr>
                <w:rFonts w:ascii="Montserrat" w:hAnsi="Montserrat" w:cstheme="majorHAnsi"/>
                <w:sz w:val="16"/>
                <w:szCs w:val="16"/>
              </w:rPr>
              <w:t>Les mois de mars, avril</w:t>
            </w:r>
            <w:r w:rsidR="00862E6A">
              <w:rPr>
                <w:rFonts w:ascii="Montserrat" w:hAnsi="Montserrat" w:cstheme="majorHAnsi"/>
                <w:sz w:val="16"/>
                <w:szCs w:val="16"/>
              </w:rPr>
              <w:t>, juillet</w:t>
            </w:r>
            <w:r w:rsidRPr="00673AEF">
              <w:rPr>
                <w:rFonts w:ascii="Montserrat" w:hAnsi="Montserrat" w:cstheme="majorHAnsi"/>
                <w:sz w:val="16"/>
                <w:szCs w:val="16"/>
              </w:rPr>
              <w:t xml:space="preserve"> et septembre</w:t>
            </w:r>
          </w:p>
        </w:tc>
      </w:tr>
      <w:tr w:rsidR="00673AEF" w:rsidRPr="009B1C4E" w14:paraId="18CE09BC" w14:textId="77777777" w:rsidTr="00FF4360">
        <w:tc>
          <w:tcPr>
            <w:tcW w:w="2630" w:type="dxa"/>
            <w:shd w:val="clear" w:color="auto" w:fill="BFBFBF"/>
          </w:tcPr>
          <w:p w14:paraId="39C2CEF0" w14:textId="77777777" w:rsidR="00673AEF" w:rsidRPr="004A4FEF" w:rsidRDefault="00673AEF" w:rsidP="00673AEF">
            <w:pPr>
              <w:rPr>
                <w:rFonts w:ascii="Montserrat" w:hAnsi="Montserrat"/>
                <w:bCs/>
                <w:color w:val="auto"/>
                <w:szCs w:val="18"/>
              </w:rPr>
            </w:pPr>
            <w:r w:rsidRPr="004A4FEF">
              <w:rPr>
                <w:rFonts w:ascii="Montserrat" w:hAnsi="Montserrat"/>
                <w:b/>
                <w:bCs/>
                <w:color w:val="auto"/>
                <w:szCs w:val="18"/>
              </w:rPr>
              <w:t>Historique des interruptions majeures</w:t>
            </w:r>
          </w:p>
        </w:tc>
        <w:tc>
          <w:tcPr>
            <w:tcW w:w="6890" w:type="dxa"/>
            <w:vAlign w:val="center"/>
          </w:tcPr>
          <w:p w14:paraId="0189A6BB" w14:textId="75989FD2" w:rsidR="00673AEF" w:rsidRPr="00673AEF" w:rsidRDefault="00673AEF" w:rsidP="00FF4360">
            <w:pPr>
              <w:spacing w:line="276" w:lineRule="auto"/>
              <w:jc w:val="center"/>
              <w:rPr>
                <w:rFonts w:ascii="Montserrat" w:hAnsi="Montserrat" w:cstheme="majorHAnsi"/>
                <w:sz w:val="16"/>
                <w:szCs w:val="16"/>
              </w:rPr>
            </w:pPr>
            <w:r>
              <w:rPr>
                <w:rFonts w:ascii="Montserrat" w:hAnsi="Montserrat" w:cstheme="majorHAnsi"/>
                <w:sz w:val="16"/>
                <w:szCs w:val="16"/>
              </w:rPr>
              <w:t>NA</w:t>
            </w:r>
          </w:p>
        </w:tc>
      </w:tr>
    </w:tbl>
    <w:p w14:paraId="02E96618" w14:textId="2BF8306C" w:rsidR="00720E3F" w:rsidRPr="00A61B2E" w:rsidRDefault="00A61B2E" w:rsidP="00A61B2E">
      <w:pPr>
        <w:spacing w:after="200" w:line="276" w:lineRule="auto"/>
        <w:rPr>
          <w:rFonts w:ascii="Montserrat" w:hAnsi="Montserrat"/>
          <w:iCs/>
          <w:color w:val="000000" w:themeColor="background2"/>
          <w:sz w:val="15"/>
          <w:szCs w:val="18"/>
        </w:rPr>
      </w:pPr>
      <w:r>
        <w:rPr>
          <w:rFonts w:ascii="Montserrat" w:hAnsi="Montserrat"/>
          <w:b/>
          <w:bCs/>
          <w:i/>
          <w:iCs/>
        </w:rPr>
        <w:br w:type="page"/>
      </w:r>
    </w:p>
    <w:p w14:paraId="1E185ED6" w14:textId="77777777" w:rsidR="00720E3F" w:rsidRPr="004A4FEF" w:rsidRDefault="00720E3F" w:rsidP="004A4FEF">
      <w:pPr>
        <w:pStyle w:val="Titre1"/>
        <w:ind w:left="0"/>
        <w:rPr>
          <w:rFonts w:ascii="Montserrat" w:hAnsi="Montserrat"/>
          <w:color w:val="auto"/>
        </w:rPr>
      </w:pPr>
      <w:bookmarkStart w:id="17" w:name="_Toc388004592"/>
      <w:bookmarkStart w:id="18" w:name="_Toc411496370"/>
      <w:bookmarkStart w:id="19" w:name="_Toc411497011"/>
      <w:bookmarkStart w:id="20" w:name="_Toc227158847"/>
      <w:r w:rsidRPr="004A4FEF">
        <w:rPr>
          <w:rFonts w:ascii="Montserrat" w:hAnsi="Montserrat"/>
          <w:color w:val="auto"/>
        </w:rPr>
        <w:lastRenderedPageBreak/>
        <w:t>Description et criticité des activités métiers</w:t>
      </w:r>
      <w:bookmarkEnd w:id="17"/>
      <w:bookmarkEnd w:id="18"/>
      <w:bookmarkEnd w:id="19"/>
      <w:bookmarkEnd w:id="20"/>
    </w:p>
    <w:p w14:paraId="27FAF137" w14:textId="77777777" w:rsidR="00720E3F" w:rsidRPr="0060375A" w:rsidRDefault="00720E3F" w:rsidP="00720E3F">
      <w:pPr>
        <w:pStyle w:val="Body"/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</w:pPr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Pour chaque processus :</w:t>
      </w:r>
    </w:p>
    <w:p w14:paraId="61048AAB" w14:textId="0E6E2404" w:rsidR="00720E3F" w:rsidRPr="0060375A" w:rsidRDefault="003A1C43" w:rsidP="003F7931">
      <w:pPr>
        <w:pStyle w:val="Text"/>
        <w:numPr>
          <w:ilvl w:val="0"/>
          <w:numId w:val="7"/>
        </w:numPr>
        <w:ind w:left="284" w:hanging="284"/>
        <w:rPr>
          <w:rFonts w:ascii="Montserrat" w:hAnsi="Montserrat"/>
        </w:rPr>
      </w:pPr>
      <w:r w:rsidRPr="0060375A">
        <w:rPr>
          <w:rFonts w:ascii="Montserrat" w:hAnsi="Montserrat"/>
        </w:rPr>
        <w:t>Indiquer</w:t>
      </w:r>
      <w:r w:rsidR="00720E3F" w:rsidRPr="0060375A">
        <w:rPr>
          <w:rFonts w:ascii="Montserrat" w:hAnsi="Montserrat"/>
        </w:rPr>
        <w:t xml:space="preserve"> les ressources IT ou autres utilisées ;</w:t>
      </w:r>
    </w:p>
    <w:p w14:paraId="0648AB19" w14:textId="3FE6CC0A" w:rsidR="00720E3F" w:rsidRPr="0060375A" w:rsidRDefault="003A1C43" w:rsidP="003F7931">
      <w:pPr>
        <w:pStyle w:val="Text"/>
        <w:numPr>
          <w:ilvl w:val="0"/>
          <w:numId w:val="7"/>
        </w:numPr>
        <w:ind w:left="284" w:hanging="284"/>
        <w:rPr>
          <w:rFonts w:ascii="Montserrat" w:hAnsi="Montserrat"/>
        </w:rPr>
      </w:pPr>
      <w:r w:rsidRPr="0060375A">
        <w:rPr>
          <w:rFonts w:ascii="Montserrat" w:hAnsi="Montserrat"/>
        </w:rPr>
        <w:t>Préciser</w:t>
      </w:r>
      <w:r w:rsidR="00720E3F" w:rsidRPr="0060375A">
        <w:rPr>
          <w:rFonts w:ascii="Montserrat" w:hAnsi="Montserrat"/>
        </w:rPr>
        <w:t xml:space="preserve"> les périodes critiques ;</w:t>
      </w:r>
    </w:p>
    <w:p w14:paraId="2CD8A3EB" w14:textId="1748847A" w:rsidR="00720E3F" w:rsidRPr="0060375A" w:rsidRDefault="003A1C43" w:rsidP="003F7931">
      <w:pPr>
        <w:pStyle w:val="Text"/>
        <w:numPr>
          <w:ilvl w:val="0"/>
          <w:numId w:val="7"/>
        </w:numPr>
        <w:ind w:left="284" w:hanging="284"/>
        <w:rPr>
          <w:rFonts w:ascii="Montserrat" w:hAnsi="Montserrat"/>
        </w:rPr>
      </w:pPr>
      <w:r w:rsidRPr="0060375A">
        <w:rPr>
          <w:rFonts w:ascii="Montserrat" w:hAnsi="Montserrat"/>
        </w:rPr>
        <w:t>Déterminer</w:t>
      </w:r>
      <w:r w:rsidR="00720E3F" w:rsidRPr="0060375A">
        <w:rPr>
          <w:rFonts w:ascii="Montserrat" w:hAnsi="Montserrat"/>
        </w:rPr>
        <w:t xml:space="preserve"> la criticité correspondante, à savoir :</w:t>
      </w:r>
    </w:p>
    <w:p w14:paraId="0E152CF1" w14:textId="77777777" w:rsidR="00720E3F" w:rsidRPr="0060375A" w:rsidRDefault="00720E3F" w:rsidP="003F7931">
      <w:pPr>
        <w:pStyle w:val="Text"/>
        <w:numPr>
          <w:ilvl w:val="1"/>
          <w:numId w:val="8"/>
        </w:numPr>
        <w:ind w:left="426" w:hanging="142"/>
        <w:rPr>
          <w:rFonts w:ascii="Montserrat" w:hAnsi="Montserrat"/>
        </w:rPr>
      </w:pPr>
      <w:r w:rsidRPr="0060375A">
        <w:rPr>
          <w:rFonts w:ascii="Montserrat" w:hAnsi="Montserrat"/>
          <w:b/>
        </w:rPr>
        <w:t>Faible</w:t>
      </w:r>
      <w:r w:rsidRPr="0060375A">
        <w:rPr>
          <w:rFonts w:ascii="Montserrat" w:hAnsi="Montserrat"/>
        </w:rPr>
        <w:t> : L’activité correspondante peut être reportée pour une période relativement flexible ;</w:t>
      </w:r>
    </w:p>
    <w:p w14:paraId="5D69C05D" w14:textId="77777777" w:rsidR="00720E3F" w:rsidRPr="0060375A" w:rsidRDefault="00720E3F" w:rsidP="003F7931">
      <w:pPr>
        <w:pStyle w:val="Text"/>
        <w:numPr>
          <w:ilvl w:val="1"/>
          <w:numId w:val="8"/>
        </w:numPr>
        <w:ind w:left="426" w:hanging="142"/>
        <w:rPr>
          <w:rFonts w:ascii="Montserrat" w:hAnsi="Montserrat"/>
        </w:rPr>
      </w:pPr>
      <w:r w:rsidRPr="0060375A">
        <w:rPr>
          <w:rFonts w:ascii="Montserrat" w:hAnsi="Montserrat"/>
          <w:b/>
        </w:rPr>
        <w:t>Moyenne</w:t>
      </w:r>
      <w:r w:rsidRPr="0060375A">
        <w:rPr>
          <w:rFonts w:ascii="Montserrat" w:hAnsi="Montserrat"/>
        </w:rPr>
        <w:t> : L’activité correspondante peut être reportée pour une période limitée ;</w:t>
      </w:r>
    </w:p>
    <w:p w14:paraId="3D058D12" w14:textId="2FBD636D" w:rsidR="00720E3F" w:rsidRDefault="00720E3F" w:rsidP="003F7931">
      <w:pPr>
        <w:pStyle w:val="Text"/>
        <w:numPr>
          <w:ilvl w:val="1"/>
          <w:numId w:val="8"/>
        </w:numPr>
        <w:ind w:left="426" w:hanging="142"/>
        <w:rPr>
          <w:rFonts w:ascii="Montserrat" w:hAnsi="Montserrat"/>
        </w:rPr>
      </w:pPr>
      <w:r w:rsidRPr="0060375A">
        <w:rPr>
          <w:rFonts w:ascii="Montserrat" w:hAnsi="Montserrat"/>
          <w:b/>
        </w:rPr>
        <w:t>Forte</w:t>
      </w:r>
      <w:r w:rsidRPr="0060375A">
        <w:rPr>
          <w:rFonts w:ascii="Montserrat" w:hAnsi="Montserrat"/>
        </w:rPr>
        <w:t> : L’activité correspondante ne peut pas être reportée, elle doit être opérationnelle même de façon dégradée.</w:t>
      </w:r>
    </w:p>
    <w:p w14:paraId="631D2FDE" w14:textId="77777777" w:rsidR="003F55AE" w:rsidRDefault="003F55AE" w:rsidP="003F55AE">
      <w:pPr>
        <w:pStyle w:val="Lgende"/>
        <w:spacing w:after="0" w:line="240" w:lineRule="auto"/>
        <w:jc w:val="center"/>
        <w:rPr>
          <w:rFonts w:ascii="Montserrat" w:hAnsi="Montserrat"/>
          <w:b w:val="0"/>
          <w:bCs w:val="0"/>
          <w:i w:val="0"/>
          <w:iCs/>
        </w:rPr>
      </w:pPr>
    </w:p>
    <w:p w14:paraId="1ED5CFFD" w14:textId="6D960116" w:rsidR="003F55AE" w:rsidRPr="003F55AE" w:rsidRDefault="003F55AE" w:rsidP="003F55AE">
      <w:pPr>
        <w:pStyle w:val="Lgende"/>
        <w:spacing w:after="0" w:line="240" w:lineRule="auto"/>
        <w:jc w:val="center"/>
        <w:rPr>
          <w:rFonts w:ascii="Montserrat" w:hAnsi="Montserrat"/>
        </w:rPr>
      </w:pPr>
      <w:bookmarkStart w:id="21" w:name="_Toc227768376"/>
      <w:r w:rsidRPr="003F55AE">
        <w:rPr>
          <w:rFonts w:ascii="Montserrat" w:hAnsi="Montserrat"/>
          <w:i w:val="0"/>
          <w:iCs/>
        </w:rPr>
        <w:t xml:space="preserve">Tableau </w:t>
      </w:r>
      <w:r w:rsidRPr="003F55AE">
        <w:rPr>
          <w:rFonts w:ascii="Montserrat" w:hAnsi="Montserrat"/>
          <w:iCs/>
        </w:rPr>
        <w:fldChar w:fldCharType="begin"/>
      </w:r>
      <w:r w:rsidRPr="003F55AE">
        <w:rPr>
          <w:rFonts w:ascii="Montserrat" w:hAnsi="Montserrat"/>
          <w:i w:val="0"/>
          <w:iCs/>
        </w:rPr>
        <w:instrText xml:space="preserve"> SEQ Tableau \* ARABIC </w:instrText>
      </w:r>
      <w:r w:rsidRPr="003F55AE">
        <w:rPr>
          <w:rFonts w:ascii="Montserrat" w:hAnsi="Montserrat"/>
          <w:iCs/>
        </w:rPr>
        <w:fldChar w:fldCharType="separate"/>
      </w:r>
      <w:r>
        <w:rPr>
          <w:rFonts w:ascii="Montserrat" w:hAnsi="Montserrat"/>
          <w:i w:val="0"/>
          <w:iCs/>
          <w:noProof/>
        </w:rPr>
        <w:t>4</w:t>
      </w:r>
      <w:r w:rsidRPr="003F55AE">
        <w:rPr>
          <w:rFonts w:ascii="Montserrat" w:hAnsi="Montserrat"/>
          <w:iCs/>
        </w:rPr>
        <w:fldChar w:fldCharType="end"/>
      </w:r>
      <w:r w:rsidRPr="003F55AE">
        <w:rPr>
          <w:rFonts w:ascii="Montserrat" w:hAnsi="Montserrat"/>
          <w:b w:val="0"/>
          <w:bCs w:val="0"/>
          <w:i w:val="0"/>
          <w:iCs/>
        </w:rPr>
        <w:t> : Description et criticité des activités métiers</w:t>
      </w:r>
      <w:bookmarkEnd w:id="21"/>
    </w:p>
    <w:p w14:paraId="1901CADA" w14:textId="77777777" w:rsidR="00720E3F" w:rsidRPr="0060375A" w:rsidRDefault="00720E3F" w:rsidP="00720E3F">
      <w:pPr>
        <w:pStyle w:val="Text"/>
        <w:ind w:left="1440"/>
        <w:rPr>
          <w:rFonts w:ascii="Montserrat" w:hAnsi="Montserrat"/>
        </w:rPr>
      </w:pPr>
    </w:p>
    <w:tbl>
      <w:tblPr>
        <w:tblW w:w="5000" w:type="pct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53"/>
        <w:gridCol w:w="2141"/>
        <w:gridCol w:w="4267"/>
        <w:gridCol w:w="1367"/>
      </w:tblGrid>
      <w:tr w:rsidR="00720E3F" w:rsidRPr="0060375A" w14:paraId="1B96D3C2" w14:textId="77777777" w:rsidTr="000E5F67">
        <w:trPr>
          <w:trHeight w:val="470"/>
          <w:jc w:val="center"/>
        </w:trPr>
        <w:tc>
          <w:tcPr>
            <w:tcW w:w="1028" w:type="pct"/>
            <w:shd w:val="clear" w:color="auto" w:fill="BFBFBF"/>
            <w:vAlign w:val="center"/>
          </w:tcPr>
          <w:p w14:paraId="74CFC277" w14:textId="77777777" w:rsidR="00720E3F" w:rsidRPr="004A4FEF" w:rsidRDefault="00720E3F" w:rsidP="00200006">
            <w:pPr>
              <w:jc w:val="center"/>
              <w:rPr>
                <w:rFonts w:ascii="Montserrat" w:hAnsi="Montserrat"/>
                <w:b/>
                <w:bCs/>
                <w:color w:val="auto"/>
                <w:szCs w:val="18"/>
              </w:rPr>
            </w:pPr>
            <w:r w:rsidRPr="004A4FEF">
              <w:rPr>
                <w:rFonts w:ascii="Montserrat" w:hAnsi="Montserrat"/>
                <w:b/>
                <w:bCs/>
                <w:color w:val="auto"/>
                <w:szCs w:val="18"/>
              </w:rPr>
              <w:t>Activité</w:t>
            </w:r>
          </w:p>
        </w:tc>
        <w:tc>
          <w:tcPr>
            <w:tcW w:w="1178" w:type="pct"/>
            <w:shd w:val="clear" w:color="auto" w:fill="BFBFBF"/>
            <w:vAlign w:val="center"/>
          </w:tcPr>
          <w:p w14:paraId="6164550D" w14:textId="5FBE3883" w:rsidR="00720E3F" w:rsidRPr="004A4FEF" w:rsidRDefault="00EB7A5B" w:rsidP="00200006">
            <w:pPr>
              <w:jc w:val="center"/>
              <w:rPr>
                <w:rFonts w:ascii="Montserrat" w:hAnsi="Montserrat"/>
                <w:b/>
                <w:bCs/>
                <w:color w:val="auto"/>
                <w:szCs w:val="18"/>
              </w:rPr>
            </w:pPr>
            <w:r w:rsidRPr="004A4FEF">
              <w:rPr>
                <w:rFonts w:ascii="Montserrat" w:hAnsi="Montserrat"/>
                <w:b/>
                <w:bCs/>
                <w:color w:val="auto"/>
                <w:szCs w:val="18"/>
              </w:rPr>
              <w:t>Ressources utilisées</w:t>
            </w:r>
            <w:r w:rsidR="00720E3F" w:rsidRPr="004A4FEF">
              <w:rPr>
                <w:rFonts w:ascii="Montserrat" w:hAnsi="Montserrat"/>
                <w:b/>
                <w:bCs/>
                <w:color w:val="auto"/>
                <w:szCs w:val="18"/>
              </w:rPr>
              <w:t xml:space="preserve"> </w:t>
            </w:r>
          </w:p>
        </w:tc>
        <w:tc>
          <w:tcPr>
            <w:tcW w:w="2282" w:type="pct"/>
            <w:shd w:val="clear" w:color="auto" w:fill="BFBFBF"/>
            <w:vAlign w:val="center"/>
          </w:tcPr>
          <w:p w14:paraId="611FBD72" w14:textId="77777777" w:rsidR="00720E3F" w:rsidRPr="004A4FEF" w:rsidRDefault="00720E3F" w:rsidP="00200006">
            <w:pPr>
              <w:jc w:val="center"/>
              <w:rPr>
                <w:rFonts w:ascii="Montserrat" w:hAnsi="Montserrat"/>
                <w:b/>
                <w:bCs/>
                <w:color w:val="auto"/>
                <w:szCs w:val="18"/>
              </w:rPr>
            </w:pPr>
            <w:r w:rsidRPr="004A4FEF">
              <w:rPr>
                <w:rFonts w:ascii="Montserrat" w:hAnsi="Montserrat"/>
                <w:b/>
                <w:bCs/>
                <w:color w:val="auto"/>
                <w:szCs w:val="18"/>
              </w:rPr>
              <w:t>Période critique</w:t>
            </w:r>
          </w:p>
        </w:tc>
        <w:tc>
          <w:tcPr>
            <w:tcW w:w="512" w:type="pct"/>
            <w:shd w:val="clear" w:color="auto" w:fill="BFBFBF"/>
            <w:vAlign w:val="center"/>
          </w:tcPr>
          <w:p w14:paraId="19B3A392" w14:textId="77777777" w:rsidR="00720E3F" w:rsidRPr="004A4FEF" w:rsidRDefault="00720E3F" w:rsidP="00200006">
            <w:pPr>
              <w:jc w:val="center"/>
              <w:rPr>
                <w:rFonts w:ascii="Montserrat" w:hAnsi="Montserrat"/>
                <w:b/>
                <w:bCs/>
                <w:color w:val="auto"/>
                <w:szCs w:val="18"/>
              </w:rPr>
            </w:pPr>
            <w:r w:rsidRPr="004A4FEF">
              <w:rPr>
                <w:rFonts w:ascii="Montserrat" w:hAnsi="Montserrat"/>
                <w:b/>
                <w:bCs/>
                <w:color w:val="auto"/>
                <w:szCs w:val="18"/>
              </w:rPr>
              <w:t>Criticité</w:t>
            </w:r>
          </w:p>
        </w:tc>
      </w:tr>
      <w:tr w:rsidR="008801FB" w:rsidRPr="0060375A" w14:paraId="19140DEB" w14:textId="77777777" w:rsidTr="000E5F67">
        <w:trPr>
          <w:trHeight w:val="1846"/>
          <w:jc w:val="center"/>
        </w:trPr>
        <w:tc>
          <w:tcPr>
            <w:tcW w:w="1028" w:type="pct"/>
            <w:vAlign w:val="center"/>
          </w:tcPr>
          <w:p w14:paraId="04468A67" w14:textId="29A10D2B" w:rsidR="008801FB" w:rsidRPr="003F55AE" w:rsidRDefault="00F74836" w:rsidP="008801FB">
            <w:pPr>
              <w:pStyle w:val="Paragraphedeliste"/>
              <w:spacing w:after="200" w:line="360" w:lineRule="auto"/>
              <w:ind w:left="0"/>
              <w:rPr>
                <w:rFonts w:ascii="Montserrat" w:hAnsi="Montserrat" w:cstheme="majorHAnsi"/>
                <w:sz w:val="16"/>
                <w:szCs w:val="16"/>
              </w:rPr>
            </w:pPr>
            <w:r>
              <w:rPr>
                <w:rFonts w:ascii="Montserrat" w:hAnsi="Montserrat" w:cstheme="majorHAnsi"/>
                <w:sz w:val="16"/>
                <w:szCs w:val="16"/>
                <w:lang w:val="en-US"/>
              </w:rPr>
              <w:t>Structure reporting métiers et transverses</w:t>
            </w:r>
          </w:p>
        </w:tc>
        <w:tc>
          <w:tcPr>
            <w:tcW w:w="1178" w:type="pct"/>
            <w:vAlign w:val="center"/>
          </w:tcPr>
          <w:p w14:paraId="09A87C6B" w14:textId="77777777" w:rsidR="008801FB" w:rsidRPr="003F55AE" w:rsidRDefault="008801FB" w:rsidP="008801FB">
            <w:pPr>
              <w:pStyle w:val="Paragraphedeliste"/>
              <w:numPr>
                <w:ilvl w:val="0"/>
                <w:numId w:val="19"/>
              </w:numPr>
              <w:ind w:left="176" w:hanging="176"/>
              <w:rPr>
                <w:rFonts w:ascii="Montserrat" w:hAnsi="Montserrat" w:cstheme="majorHAnsi"/>
                <w:sz w:val="16"/>
                <w:szCs w:val="16"/>
              </w:rPr>
            </w:pPr>
            <w:r w:rsidRPr="003F55AE">
              <w:rPr>
                <w:rFonts w:ascii="Montserrat" w:hAnsi="Montserrat" w:cstheme="majorHAnsi"/>
                <w:sz w:val="16"/>
                <w:szCs w:val="16"/>
              </w:rPr>
              <w:t xml:space="preserve">Téléphone </w:t>
            </w:r>
          </w:p>
          <w:p w14:paraId="1FB9D14E" w14:textId="77777777" w:rsidR="008801FB" w:rsidRPr="003F55AE" w:rsidRDefault="008801FB" w:rsidP="008801FB">
            <w:pPr>
              <w:pStyle w:val="Paragraphedeliste"/>
              <w:numPr>
                <w:ilvl w:val="0"/>
                <w:numId w:val="19"/>
              </w:numPr>
              <w:ind w:left="176" w:hanging="176"/>
              <w:rPr>
                <w:rFonts w:ascii="Montserrat" w:hAnsi="Montserrat" w:cstheme="majorHAnsi"/>
                <w:sz w:val="16"/>
                <w:szCs w:val="16"/>
              </w:rPr>
            </w:pPr>
            <w:r w:rsidRPr="003F55AE">
              <w:rPr>
                <w:rFonts w:ascii="Montserrat" w:hAnsi="Montserrat" w:cstheme="majorHAnsi"/>
                <w:sz w:val="16"/>
                <w:szCs w:val="16"/>
              </w:rPr>
              <w:t xml:space="preserve">Office </w:t>
            </w:r>
          </w:p>
          <w:p w14:paraId="369F508D" w14:textId="77777777" w:rsidR="008801FB" w:rsidRPr="003F55AE" w:rsidRDefault="008801FB" w:rsidP="008801FB">
            <w:pPr>
              <w:pStyle w:val="Paragraphedeliste"/>
              <w:numPr>
                <w:ilvl w:val="0"/>
                <w:numId w:val="19"/>
              </w:numPr>
              <w:ind w:left="176" w:hanging="176"/>
              <w:rPr>
                <w:rFonts w:ascii="Montserrat" w:hAnsi="Montserrat" w:cstheme="majorHAnsi"/>
                <w:sz w:val="16"/>
                <w:szCs w:val="16"/>
              </w:rPr>
            </w:pPr>
            <w:r w:rsidRPr="003F55AE">
              <w:rPr>
                <w:rFonts w:ascii="Montserrat" w:hAnsi="Montserrat" w:cstheme="majorHAnsi"/>
                <w:sz w:val="16"/>
                <w:szCs w:val="16"/>
              </w:rPr>
              <w:t xml:space="preserve">Mail </w:t>
            </w:r>
          </w:p>
          <w:p w14:paraId="18E1FDB1" w14:textId="77777777" w:rsidR="008801FB" w:rsidRPr="003F55AE" w:rsidRDefault="008801FB" w:rsidP="008801FB">
            <w:pPr>
              <w:pStyle w:val="Paragraphedeliste"/>
              <w:numPr>
                <w:ilvl w:val="0"/>
                <w:numId w:val="19"/>
              </w:numPr>
              <w:ind w:left="176" w:hanging="176"/>
              <w:rPr>
                <w:rFonts w:ascii="Montserrat" w:hAnsi="Montserrat" w:cstheme="majorHAnsi"/>
                <w:sz w:val="16"/>
                <w:szCs w:val="16"/>
              </w:rPr>
            </w:pPr>
            <w:r w:rsidRPr="003F55AE">
              <w:rPr>
                <w:rFonts w:ascii="Montserrat" w:hAnsi="Montserrat" w:cstheme="majorHAnsi"/>
                <w:sz w:val="16"/>
                <w:szCs w:val="16"/>
              </w:rPr>
              <w:t>PI</w:t>
            </w:r>
          </w:p>
          <w:p w14:paraId="30CE1D9C" w14:textId="77777777" w:rsidR="008801FB" w:rsidRPr="003F55AE" w:rsidRDefault="008801FB" w:rsidP="008801FB">
            <w:pPr>
              <w:pStyle w:val="Paragraphedeliste"/>
              <w:numPr>
                <w:ilvl w:val="0"/>
                <w:numId w:val="19"/>
              </w:numPr>
              <w:ind w:left="176" w:hanging="176"/>
              <w:rPr>
                <w:rFonts w:ascii="Montserrat" w:hAnsi="Montserrat" w:cstheme="majorHAnsi"/>
                <w:sz w:val="16"/>
                <w:szCs w:val="16"/>
              </w:rPr>
            </w:pPr>
            <w:r w:rsidRPr="003F55AE">
              <w:rPr>
                <w:rFonts w:ascii="Montserrat" w:hAnsi="Montserrat" w:cstheme="majorHAnsi"/>
                <w:sz w:val="16"/>
                <w:szCs w:val="16"/>
              </w:rPr>
              <w:t xml:space="preserve">IRDS </w:t>
            </w:r>
          </w:p>
          <w:p w14:paraId="6E52A6E3" w14:textId="77777777" w:rsidR="008801FB" w:rsidRPr="003F55AE" w:rsidRDefault="008801FB" w:rsidP="008801FB">
            <w:pPr>
              <w:pStyle w:val="Paragraphedeliste"/>
              <w:numPr>
                <w:ilvl w:val="0"/>
                <w:numId w:val="19"/>
              </w:numPr>
              <w:ind w:left="176" w:hanging="176"/>
              <w:rPr>
                <w:rFonts w:ascii="Montserrat" w:hAnsi="Montserrat" w:cstheme="majorHAnsi"/>
                <w:sz w:val="16"/>
                <w:szCs w:val="16"/>
              </w:rPr>
            </w:pPr>
            <w:r w:rsidRPr="003F55AE">
              <w:rPr>
                <w:rFonts w:ascii="Montserrat" w:hAnsi="Montserrat" w:cstheme="majorHAnsi"/>
                <w:sz w:val="16"/>
                <w:szCs w:val="16"/>
              </w:rPr>
              <w:t xml:space="preserve">Transport </w:t>
            </w:r>
          </w:p>
          <w:p w14:paraId="6FD2C37E" w14:textId="77777777" w:rsidR="008801FB" w:rsidRPr="003F55AE" w:rsidRDefault="008801FB" w:rsidP="008801FB">
            <w:pPr>
              <w:pStyle w:val="Paragraphedeliste"/>
              <w:numPr>
                <w:ilvl w:val="0"/>
                <w:numId w:val="19"/>
              </w:numPr>
              <w:ind w:left="176" w:hanging="176"/>
              <w:rPr>
                <w:rFonts w:ascii="Montserrat" w:hAnsi="Montserrat" w:cstheme="majorHAnsi"/>
                <w:sz w:val="16"/>
                <w:szCs w:val="16"/>
              </w:rPr>
            </w:pPr>
            <w:r w:rsidRPr="003F55AE">
              <w:rPr>
                <w:rFonts w:ascii="Montserrat" w:hAnsi="Montserrat" w:cstheme="majorHAnsi"/>
                <w:sz w:val="16"/>
                <w:szCs w:val="16"/>
              </w:rPr>
              <w:t>PROASSUR</w:t>
            </w:r>
          </w:p>
          <w:p w14:paraId="21384B7D" w14:textId="15591513" w:rsidR="00862E6A" w:rsidRPr="003F55AE" w:rsidRDefault="008801FB" w:rsidP="00862E6A">
            <w:pPr>
              <w:pStyle w:val="Paragraphedeliste"/>
              <w:numPr>
                <w:ilvl w:val="0"/>
                <w:numId w:val="19"/>
              </w:numPr>
              <w:ind w:left="176" w:hanging="176"/>
              <w:rPr>
                <w:rFonts w:ascii="Montserrat" w:hAnsi="Montserrat" w:cstheme="majorHAnsi"/>
                <w:sz w:val="16"/>
                <w:szCs w:val="16"/>
              </w:rPr>
            </w:pPr>
            <w:r w:rsidRPr="003F55AE">
              <w:rPr>
                <w:rFonts w:ascii="Montserrat" w:hAnsi="Montserrat" w:cstheme="majorHAnsi"/>
                <w:sz w:val="16"/>
                <w:szCs w:val="16"/>
              </w:rPr>
              <w:t>COMMUN Reporting (serveur de fichiers)</w:t>
            </w:r>
          </w:p>
        </w:tc>
        <w:tc>
          <w:tcPr>
            <w:tcW w:w="2282" w:type="pct"/>
            <w:vAlign w:val="center"/>
          </w:tcPr>
          <w:p w14:paraId="07B4CB7D" w14:textId="2D06A0E3" w:rsidR="008801FB" w:rsidRPr="003F55AE" w:rsidRDefault="008801FB" w:rsidP="00FF4360">
            <w:pPr>
              <w:rPr>
                <w:rFonts w:ascii="Montserrat" w:hAnsi="Montserrat" w:cstheme="majorHAnsi"/>
                <w:sz w:val="16"/>
                <w:szCs w:val="16"/>
              </w:rPr>
            </w:pPr>
            <w:r w:rsidRPr="003F55AE">
              <w:rPr>
                <w:rFonts w:ascii="Montserrat" w:hAnsi="Montserrat" w:cstheme="majorHAnsi"/>
                <w:sz w:val="16"/>
                <w:szCs w:val="16"/>
              </w:rPr>
              <w:t>Mars, avril</w:t>
            </w:r>
            <w:r w:rsidR="00862E6A" w:rsidRPr="003F55AE">
              <w:rPr>
                <w:rFonts w:ascii="Montserrat" w:hAnsi="Montserrat" w:cstheme="majorHAnsi"/>
                <w:sz w:val="16"/>
                <w:szCs w:val="16"/>
              </w:rPr>
              <w:t>, juillet</w:t>
            </w:r>
            <w:r w:rsidRPr="003F55AE">
              <w:rPr>
                <w:rFonts w:ascii="Montserrat" w:hAnsi="Montserrat" w:cstheme="majorHAnsi"/>
                <w:sz w:val="16"/>
                <w:szCs w:val="16"/>
              </w:rPr>
              <w:t xml:space="preserve"> et septembre</w:t>
            </w:r>
          </w:p>
        </w:tc>
        <w:tc>
          <w:tcPr>
            <w:tcW w:w="512" w:type="pct"/>
            <w:vAlign w:val="center"/>
          </w:tcPr>
          <w:p w14:paraId="4FE0D177" w14:textId="77777777" w:rsidR="008801FB" w:rsidRPr="003F55AE" w:rsidRDefault="008801FB" w:rsidP="003F55AE">
            <w:pPr>
              <w:rPr>
                <w:rFonts w:ascii="Montserrat" w:hAnsi="Montserrat"/>
                <w:b/>
                <w:sz w:val="16"/>
                <w:szCs w:val="16"/>
              </w:rPr>
            </w:pPr>
            <w:r w:rsidRPr="003F55AE">
              <w:rPr>
                <w:rFonts w:ascii="Montserrat" w:hAnsi="Montserrat"/>
                <w:b/>
                <w:sz w:val="16"/>
                <w:szCs w:val="16"/>
              </w:rPr>
              <w:t>Faible</w:t>
            </w:r>
            <w:r w:rsidR="0051483F" w:rsidRPr="003F55AE">
              <w:rPr>
                <w:rFonts w:ascii="Montserrat" w:hAnsi="Montserrat"/>
                <w:b/>
                <w:sz w:val="16"/>
                <w:szCs w:val="16"/>
              </w:rPr>
              <w:t> </w:t>
            </w:r>
            <w:r w:rsidR="0051483F" w:rsidRPr="003F55AE">
              <w:rPr>
                <w:rFonts w:ascii="Montserrat" w:hAnsi="Montserrat"/>
                <w:bCs/>
                <w:sz w:val="16"/>
                <w:szCs w:val="16"/>
              </w:rPr>
              <w:t>: pour les reporting en interne</w:t>
            </w:r>
          </w:p>
          <w:p w14:paraId="3DEF1C0E" w14:textId="48B6C0BB" w:rsidR="0051483F" w:rsidRPr="003F55AE" w:rsidRDefault="0051483F" w:rsidP="003F55AE">
            <w:pPr>
              <w:rPr>
                <w:rFonts w:ascii="Montserrat" w:hAnsi="Montserrat"/>
                <w:sz w:val="16"/>
                <w:szCs w:val="16"/>
              </w:rPr>
            </w:pPr>
            <w:r w:rsidRPr="003F55AE">
              <w:rPr>
                <w:rFonts w:ascii="Montserrat" w:hAnsi="Montserrat"/>
                <w:b/>
                <w:sz w:val="16"/>
                <w:szCs w:val="16"/>
              </w:rPr>
              <w:t>Moyenne</w:t>
            </w:r>
            <w:r w:rsidR="003F55AE">
              <w:rPr>
                <w:rFonts w:ascii="Montserrat" w:hAnsi="Montserrat"/>
                <w:sz w:val="16"/>
                <w:szCs w:val="16"/>
              </w:rPr>
              <w:t xml:space="preserve"> : </w:t>
            </w:r>
            <w:r w:rsidRPr="003F55AE">
              <w:rPr>
                <w:rFonts w:ascii="Montserrat" w:hAnsi="Montserrat"/>
                <w:sz w:val="16"/>
                <w:szCs w:val="16"/>
              </w:rPr>
              <w:t xml:space="preserve">pour les reportings </w:t>
            </w:r>
            <w:r w:rsidR="003F55AE" w:rsidRPr="003F55AE">
              <w:rPr>
                <w:rFonts w:ascii="Montserrat" w:hAnsi="Montserrat"/>
                <w:sz w:val="16"/>
                <w:szCs w:val="16"/>
              </w:rPr>
              <w:t>règlementaires</w:t>
            </w:r>
          </w:p>
        </w:tc>
      </w:tr>
      <w:tr w:rsidR="008801FB" w:rsidRPr="0060375A" w14:paraId="5B1B4EA7" w14:textId="77777777" w:rsidTr="003F55AE">
        <w:trPr>
          <w:trHeight w:val="1679"/>
          <w:jc w:val="center"/>
        </w:trPr>
        <w:tc>
          <w:tcPr>
            <w:tcW w:w="1028" w:type="pct"/>
            <w:vAlign w:val="center"/>
          </w:tcPr>
          <w:p w14:paraId="3166B921" w14:textId="2E787173" w:rsidR="008801FB" w:rsidRPr="003F55AE" w:rsidRDefault="008801FB" w:rsidP="008801FB">
            <w:pPr>
              <w:pStyle w:val="Paragraphedeliste"/>
              <w:spacing w:after="200" w:line="360" w:lineRule="auto"/>
              <w:ind w:left="0"/>
              <w:rPr>
                <w:rFonts w:ascii="Montserrat" w:hAnsi="Montserrat" w:cstheme="majorHAnsi"/>
                <w:sz w:val="16"/>
                <w:szCs w:val="16"/>
              </w:rPr>
            </w:pPr>
            <w:r w:rsidRPr="003F55AE">
              <w:rPr>
                <w:rFonts w:ascii="Montserrat" w:hAnsi="Montserrat" w:cstheme="majorHAnsi"/>
                <w:sz w:val="16"/>
                <w:szCs w:val="16"/>
              </w:rPr>
              <w:t>Structure contrôle des dépenses </w:t>
            </w:r>
          </w:p>
        </w:tc>
        <w:tc>
          <w:tcPr>
            <w:tcW w:w="1178" w:type="pct"/>
            <w:vAlign w:val="center"/>
          </w:tcPr>
          <w:p w14:paraId="21D208B9" w14:textId="77777777" w:rsidR="008801FB" w:rsidRPr="003F55AE" w:rsidRDefault="008801FB" w:rsidP="008801FB">
            <w:pPr>
              <w:pStyle w:val="Paragraphedeliste"/>
              <w:numPr>
                <w:ilvl w:val="0"/>
                <w:numId w:val="19"/>
              </w:numPr>
              <w:ind w:left="176" w:hanging="176"/>
              <w:rPr>
                <w:rFonts w:ascii="Montserrat" w:hAnsi="Montserrat" w:cstheme="majorHAnsi"/>
                <w:sz w:val="16"/>
                <w:szCs w:val="16"/>
              </w:rPr>
            </w:pPr>
            <w:r w:rsidRPr="003F55AE">
              <w:rPr>
                <w:rFonts w:ascii="Montserrat" w:hAnsi="Montserrat" w:cstheme="majorHAnsi"/>
                <w:sz w:val="16"/>
                <w:szCs w:val="16"/>
              </w:rPr>
              <w:t xml:space="preserve">Téléphone </w:t>
            </w:r>
          </w:p>
          <w:p w14:paraId="11A55429" w14:textId="77777777" w:rsidR="008801FB" w:rsidRPr="003F55AE" w:rsidRDefault="008801FB" w:rsidP="008801FB">
            <w:pPr>
              <w:pStyle w:val="Paragraphedeliste"/>
              <w:numPr>
                <w:ilvl w:val="0"/>
                <w:numId w:val="19"/>
              </w:numPr>
              <w:ind w:left="176" w:hanging="176"/>
              <w:rPr>
                <w:rFonts w:ascii="Montserrat" w:hAnsi="Montserrat" w:cstheme="majorHAnsi"/>
                <w:sz w:val="16"/>
                <w:szCs w:val="16"/>
              </w:rPr>
            </w:pPr>
            <w:r w:rsidRPr="003F55AE">
              <w:rPr>
                <w:rFonts w:ascii="Montserrat" w:hAnsi="Montserrat" w:cstheme="majorHAnsi"/>
                <w:sz w:val="16"/>
                <w:szCs w:val="16"/>
              </w:rPr>
              <w:t xml:space="preserve">Office </w:t>
            </w:r>
          </w:p>
          <w:p w14:paraId="0E9A7028" w14:textId="77777777" w:rsidR="008801FB" w:rsidRPr="003F55AE" w:rsidRDefault="008801FB" w:rsidP="008801FB">
            <w:pPr>
              <w:pStyle w:val="Paragraphedeliste"/>
              <w:numPr>
                <w:ilvl w:val="0"/>
                <w:numId w:val="19"/>
              </w:numPr>
              <w:ind w:left="176" w:hanging="176"/>
              <w:rPr>
                <w:rFonts w:ascii="Montserrat" w:hAnsi="Montserrat" w:cstheme="majorHAnsi"/>
                <w:sz w:val="16"/>
                <w:szCs w:val="16"/>
              </w:rPr>
            </w:pPr>
            <w:r w:rsidRPr="003F55AE">
              <w:rPr>
                <w:rFonts w:ascii="Montserrat" w:hAnsi="Montserrat" w:cstheme="majorHAnsi"/>
                <w:sz w:val="16"/>
                <w:szCs w:val="16"/>
              </w:rPr>
              <w:t xml:space="preserve">Mail </w:t>
            </w:r>
          </w:p>
          <w:p w14:paraId="55CD580A" w14:textId="5484B560" w:rsidR="008801FB" w:rsidRPr="003F55AE" w:rsidRDefault="00862E6A" w:rsidP="008801FB">
            <w:pPr>
              <w:pStyle w:val="Paragraphedeliste"/>
              <w:numPr>
                <w:ilvl w:val="0"/>
                <w:numId w:val="19"/>
              </w:numPr>
              <w:ind w:left="176" w:hanging="176"/>
              <w:rPr>
                <w:rFonts w:ascii="Montserrat" w:hAnsi="Montserrat" w:cstheme="majorHAnsi"/>
                <w:sz w:val="16"/>
                <w:szCs w:val="16"/>
              </w:rPr>
            </w:pPr>
            <w:r w:rsidRPr="003F55AE">
              <w:rPr>
                <w:rFonts w:ascii="Montserrat" w:hAnsi="Montserrat" w:cstheme="majorHAnsi"/>
                <w:sz w:val="16"/>
                <w:szCs w:val="16"/>
              </w:rPr>
              <w:t>Sage</w:t>
            </w:r>
          </w:p>
          <w:p w14:paraId="4CD8E8C6" w14:textId="41B76999" w:rsidR="008801FB" w:rsidRPr="003F55AE" w:rsidRDefault="008801FB" w:rsidP="008801FB">
            <w:pPr>
              <w:pStyle w:val="Paragraphedeliste"/>
              <w:numPr>
                <w:ilvl w:val="0"/>
                <w:numId w:val="19"/>
              </w:numPr>
              <w:ind w:left="176" w:hanging="176"/>
              <w:rPr>
                <w:rFonts w:ascii="Montserrat" w:hAnsi="Montserrat" w:cstheme="majorHAnsi"/>
                <w:sz w:val="16"/>
                <w:szCs w:val="16"/>
              </w:rPr>
            </w:pPr>
            <w:r w:rsidRPr="003F55AE">
              <w:rPr>
                <w:rFonts w:ascii="Montserrat" w:hAnsi="Montserrat" w:cstheme="majorHAnsi"/>
                <w:sz w:val="16"/>
                <w:szCs w:val="16"/>
              </w:rPr>
              <w:t>COMMUN Reporting (serveur de fichiers)</w:t>
            </w:r>
          </w:p>
        </w:tc>
        <w:tc>
          <w:tcPr>
            <w:tcW w:w="2282" w:type="pct"/>
            <w:vAlign w:val="center"/>
          </w:tcPr>
          <w:p w14:paraId="3866E034" w14:textId="04C0A71D" w:rsidR="008801FB" w:rsidRPr="003F55AE" w:rsidRDefault="008801FB" w:rsidP="00FF4360">
            <w:p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3F55AE">
              <w:rPr>
                <w:rFonts w:ascii="Montserrat" w:hAnsi="Montserrat" w:cstheme="majorHAnsi"/>
                <w:sz w:val="16"/>
                <w:szCs w:val="16"/>
              </w:rPr>
              <w:t>Mars</w:t>
            </w:r>
            <w:r w:rsidR="00FF4360" w:rsidRPr="003F55AE">
              <w:rPr>
                <w:rFonts w:ascii="Montserrat" w:hAnsi="Montserrat" w:cstheme="majorHAnsi"/>
                <w:sz w:val="16"/>
                <w:szCs w:val="16"/>
              </w:rPr>
              <w:t xml:space="preserve">, </w:t>
            </w:r>
            <w:r w:rsidRPr="003F55AE">
              <w:rPr>
                <w:rFonts w:ascii="Montserrat" w:hAnsi="Montserrat" w:cstheme="majorHAnsi"/>
                <w:sz w:val="16"/>
                <w:szCs w:val="16"/>
              </w:rPr>
              <w:t>Avril</w:t>
            </w:r>
            <w:r w:rsidR="00862E6A" w:rsidRPr="003F55AE">
              <w:rPr>
                <w:rFonts w:ascii="Montserrat" w:hAnsi="Montserrat" w:cstheme="majorHAnsi"/>
                <w:sz w:val="16"/>
                <w:szCs w:val="16"/>
              </w:rPr>
              <w:t>, juillet</w:t>
            </w:r>
            <w:r w:rsidRPr="003F55AE">
              <w:rPr>
                <w:rFonts w:ascii="Montserrat" w:hAnsi="Montserrat" w:cstheme="majorHAnsi"/>
                <w:sz w:val="16"/>
                <w:szCs w:val="16"/>
              </w:rPr>
              <w:t xml:space="preserve"> et septembre</w:t>
            </w:r>
          </w:p>
        </w:tc>
        <w:tc>
          <w:tcPr>
            <w:tcW w:w="512" w:type="pct"/>
            <w:vAlign w:val="center"/>
          </w:tcPr>
          <w:p w14:paraId="5DB3F06C" w14:textId="7DC565E5" w:rsidR="008801FB" w:rsidRPr="003F55AE" w:rsidRDefault="008801FB" w:rsidP="008801FB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3F55AE">
              <w:rPr>
                <w:rFonts w:ascii="Montserrat" w:hAnsi="Montserrat"/>
                <w:b/>
                <w:sz w:val="16"/>
                <w:szCs w:val="16"/>
              </w:rPr>
              <w:t>Moyenne</w:t>
            </w:r>
          </w:p>
        </w:tc>
      </w:tr>
    </w:tbl>
    <w:p w14:paraId="24F0D3D0" w14:textId="4D3E2DA9" w:rsidR="003F55AE" w:rsidRDefault="003F55AE" w:rsidP="003F55AE">
      <w:pPr>
        <w:pStyle w:val="Titre1"/>
        <w:numPr>
          <w:ilvl w:val="0"/>
          <w:numId w:val="0"/>
        </w:numPr>
        <w:rPr>
          <w:rFonts w:ascii="Montserrat" w:hAnsi="Montserrat"/>
          <w:color w:val="auto"/>
        </w:rPr>
      </w:pPr>
      <w:bookmarkStart w:id="22" w:name="_Toc388004593"/>
      <w:bookmarkStart w:id="23" w:name="_Toc411496371"/>
      <w:bookmarkStart w:id="24" w:name="_Toc411497012"/>
      <w:bookmarkStart w:id="25" w:name="_Toc227158848"/>
    </w:p>
    <w:p w14:paraId="656A7A65" w14:textId="77777777" w:rsidR="003F55AE" w:rsidRDefault="003F55AE">
      <w:pPr>
        <w:spacing w:after="200" w:line="276" w:lineRule="auto"/>
        <w:rPr>
          <w:rFonts w:ascii="Montserrat" w:eastAsiaTheme="majorEastAsia" w:hAnsi="Montserrat" w:cstheme="majorBidi"/>
          <w:b/>
          <w:bCs/>
          <w:color w:val="auto"/>
          <w:sz w:val="36"/>
          <w:szCs w:val="36"/>
        </w:rPr>
      </w:pPr>
      <w:r>
        <w:rPr>
          <w:rFonts w:ascii="Montserrat" w:hAnsi="Montserrat"/>
          <w:color w:val="auto"/>
        </w:rPr>
        <w:br w:type="page"/>
      </w:r>
    </w:p>
    <w:p w14:paraId="70FB7DA6" w14:textId="0BF72FC8" w:rsidR="00720E3F" w:rsidRPr="004A4FEF" w:rsidRDefault="00720E3F" w:rsidP="004A4FEF">
      <w:pPr>
        <w:pStyle w:val="Titre1"/>
        <w:ind w:left="0"/>
        <w:rPr>
          <w:rFonts w:ascii="Montserrat" w:hAnsi="Montserrat"/>
          <w:color w:val="auto"/>
        </w:rPr>
      </w:pPr>
      <w:r w:rsidRPr="004A4FEF">
        <w:rPr>
          <w:rFonts w:ascii="Montserrat" w:hAnsi="Montserrat"/>
          <w:color w:val="auto"/>
        </w:rPr>
        <w:lastRenderedPageBreak/>
        <w:t>Métrique d’impact pour les processus métier</w:t>
      </w:r>
      <w:bookmarkEnd w:id="22"/>
      <w:bookmarkEnd w:id="23"/>
      <w:bookmarkEnd w:id="24"/>
      <w:bookmarkEnd w:id="25"/>
    </w:p>
    <w:p w14:paraId="7B104648" w14:textId="77777777" w:rsidR="00CA00A3" w:rsidRPr="0060375A" w:rsidRDefault="00CA00A3" w:rsidP="00031A0A">
      <w:pPr>
        <w:pStyle w:val="Titre2"/>
        <w:rPr>
          <w:rFonts w:ascii="Montserrat" w:hAnsi="Montserrat"/>
        </w:rPr>
      </w:pPr>
      <w:bookmarkStart w:id="26" w:name="_Matrice_d’impact"/>
      <w:bookmarkStart w:id="27" w:name="_Toc388004594"/>
      <w:bookmarkStart w:id="28" w:name="_Toc411496372"/>
      <w:bookmarkStart w:id="29" w:name="_Toc411497013"/>
      <w:bookmarkStart w:id="30" w:name="_Toc227158849"/>
      <w:bookmarkEnd w:id="26"/>
      <w:r w:rsidRPr="0060375A">
        <w:rPr>
          <w:rFonts w:ascii="Montserrat" w:hAnsi="Montserrat"/>
        </w:rPr>
        <w:t>Matrice d’impact</w:t>
      </w:r>
      <w:bookmarkEnd w:id="27"/>
      <w:bookmarkEnd w:id="28"/>
      <w:bookmarkEnd w:id="29"/>
      <w:bookmarkEnd w:id="30"/>
    </w:p>
    <w:p w14:paraId="3A653776" w14:textId="77777777" w:rsidR="00CA00A3" w:rsidRDefault="00CA00A3" w:rsidP="00CA00A3">
      <w:pPr>
        <w:pStyle w:val="Body"/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</w:pPr>
      <w:bookmarkStart w:id="31" w:name="_Toc388004595"/>
      <w:bookmarkStart w:id="32" w:name="_Toc411496373"/>
      <w:bookmarkStart w:id="33" w:name="_Toc411497014"/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Le tableau suivant présente la matrice d’impact qui va être utilisée durant toute la phase d’analyse des impacts métiers.</w:t>
      </w:r>
    </w:p>
    <w:p w14:paraId="4F6B7103" w14:textId="224C8B95" w:rsidR="003F55AE" w:rsidRPr="004A4FEF" w:rsidRDefault="003F55AE" w:rsidP="003F55AE">
      <w:pPr>
        <w:pStyle w:val="Lgende"/>
        <w:jc w:val="center"/>
        <w:rPr>
          <w:rFonts w:ascii="Montserrat" w:hAnsi="Montserrat"/>
          <w:b w:val="0"/>
          <w:bCs w:val="0"/>
          <w:i w:val="0"/>
          <w:iCs/>
          <w:color w:val="56555A" w:themeColor="text1"/>
          <w:sz w:val="18"/>
        </w:rPr>
      </w:pPr>
      <w:bookmarkStart w:id="34" w:name="_Toc227768377"/>
      <w:r w:rsidRPr="003F55AE">
        <w:rPr>
          <w:rFonts w:ascii="Montserrat" w:hAnsi="Montserrat"/>
          <w:i w:val="0"/>
          <w:iCs/>
        </w:rPr>
        <w:t xml:space="preserve">Tableau </w:t>
      </w:r>
      <w:r w:rsidRPr="003F55AE">
        <w:rPr>
          <w:rFonts w:ascii="Montserrat" w:hAnsi="Montserrat"/>
          <w:i w:val="0"/>
          <w:iCs/>
        </w:rPr>
        <w:fldChar w:fldCharType="begin"/>
      </w:r>
      <w:r w:rsidRPr="003F55AE">
        <w:rPr>
          <w:rFonts w:ascii="Montserrat" w:hAnsi="Montserrat"/>
          <w:i w:val="0"/>
          <w:iCs/>
        </w:rPr>
        <w:instrText xml:space="preserve"> SEQ Tableau \* ARABIC </w:instrText>
      </w:r>
      <w:r w:rsidRPr="003F55AE">
        <w:rPr>
          <w:rFonts w:ascii="Montserrat" w:hAnsi="Montserrat"/>
          <w:i w:val="0"/>
          <w:iCs/>
        </w:rPr>
        <w:fldChar w:fldCharType="separate"/>
      </w:r>
      <w:r>
        <w:rPr>
          <w:rFonts w:ascii="Montserrat" w:hAnsi="Montserrat"/>
          <w:i w:val="0"/>
          <w:iCs/>
          <w:noProof/>
        </w:rPr>
        <w:t>5</w:t>
      </w:r>
      <w:r w:rsidRPr="003F55AE">
        <w:rPr>
          <w:rFonts w:ascii="Montserrat" w:hAnsi="Montserrat"/>
          <w:i w:val="0"/>
          <w:iCs/>
        </w:rPr>
        <w:fldChar w:fldCharType="end"/>
      </w:r>
      <w:r w:rsidRPr="0060375A">
        <w:rPr>
          <w:rFonts w:ascii="Montserrat" w:hAnsi="Montserrat"/>
          <w:b w:val="0"/>
          <w:bCs w:val="0"/>
          <w:i w:val="0"/>
          <w:iCs/>
        </w:rPr>
        <w:t> : Matrice d’impact</w:t>
      </w:r>
      <w:bookmarkEnd w:id="34"/>
    </w:p>
    <w:tbl>
      <w:tblPr>
        <w:tblW w:w="5000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714"/>
        <w:gridCol w:w="686"/>
        <w:gridCol w:w="1327"/>
        <w:gridCol w:w="1315"/>
        <w:gridCol w:w="1479"/>
        <w:gridCol w:w="1479"/>
        <w:gridCol w:w="1628"/>
      </w:tblGrid>
      <w:tr w:rsidR="00231B9E" w:rsidRPr="004A4FEF" w14:paraId="7500DE18" w14:textId="77777777" w:rsidTr="003F55AE">
        <w:trPr>
          <w:trHeight w:val="510"/>
        </w:trPr>
        <w:tc>
          <w:tcPr>
            <w:tcW w:w="890" w:type="pct"/>
            <w:shd w:val="clear" w:color="auto" w:fill="BFBFBF"/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1743A24B" w14:textId="77777777" w:rsidR="00231B9E" w:rsidRPr="004A4FEF" w:rsidRDefault="00231B9E" w:rsidP="004A4FEF">
            <w:pPr>
              <w:jc w:val="center"/>
              <w:rPr>
                <w:rFonts w:ascii="Montserrat" w:hAnsi="Montserrat"/>
                <w:b/>
                <w:bCs/>
                <w:color w:val="auto"/>
                <w:szCs w:val="18"/>
              </w:rPr>
            </w:pPr>
            <w:r w:rsidRPr="004A4FEF">
              <w:rPr>
                <w:rFonts w:ascii="Montserrat" w:hAnsi="Montserrat"/>
                <w:b/>
                <w:bCs/>
                <w:color w:val="auto"/>
                <w:szCs w:val="18"/>
              </w:rPr>
              <w:t>Impacts / Sévérité</w:t>
            </w:r>
          </w:p>
        </w:tc>
        <w:tc>
          <w:tcPr>
            <w:tcW w:w="356" w:type="pct"/>
            <w:shd w:val="clear" w:color="auto" w:fill="BFBFBF"/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18B5DCDB" w14:textId="77777777" w:rsidR="00231B9E" w:rsidRPr="004A4FEF" w:rsidRDefault="00231B9E" w:rsidP="004A4FEF">
            <w:pPr>
              <w:jc w:val="center"/>
              <w:rPr>
                <w:rFonts w:ascii="Montserrat" w:hAnsi="Montserrat"/>
                <w:b/>
                <w:bCs/>
                <w:color w:val="auto"/>
                <w:szCs w:val="18"/>
              </w:rPr>
            </w:pPr>
            <w:r w:rsidRPr="004A4FEF">
              <w:rPr>
                <w:rFonts w:ascii="Montserrat" w:hAnsi="Montserrat"/>
                <w:b/>
                <w:bCs/>
                <w:color w:val="auto"/>
                <w:szCs w:val="18"/>
              </w:rPr>
              <w:t>Poids</w:t>
            </w:r>
          </w:p>
        </w:tc>
        <w:tc>
          <w:tcPr>
            <w:tcW w:w="689" w:type="pct"/>
            <w:shd w:val="clear" w:color="auto" w:fill="BFBFBF"/>
            <w:vAlign w:val="center"/>
          </w:tcPr>
          <w:p w14:paraId="2C905FDD" w14:textId="274ED99F" w:rsidR="00231B9E" w:rsidRPr="004A4FEF" w:rsidRDefault="00231B9E" w:rsidP="004A4FEF">
            <w:pPr>
              <w:jc w:val="center"/>
              <w:rPr>
                <w:rFonts w:ascii="Montserrat" w:hAnsi="Montserrat"/>
                <w:b/>
                <w:bCs/>
                <w:color w:val="auto"/>
                <w:szCs w:val="18"/>
              </w:rPr>
            </w:pPr>
            <w:r w:rsidRPr="004A4FEF">
              <w:rPr>
                <w:rFonts w:ascii="Montserrat" w:hAnsi="Montserrat"/>
                <w:b/>
                <w:bCs/>
                <w:color w:val="auto"/>
                <w:szCs w:val="18"/>
              </w:rPr>
              <w:t>Description</w:t>
            </w:r>
          </w:p>
        </w:tc>
        <w:tc>
          <w:tcPr>
            <w:tcW w:w="683" w:type="pct"/>
            <w:shd w:val="clear" w:color="auto" w:fill="BFBFBF"/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13E68D96" w14:textId="41CE90A8" w:rsidR="00231B9E" w:rsidRPr="004A4FEF" w:rsidRDefault="00231B9E" w:rsidP="004A4FEF">
            <w:pPr>
              <w:jc w:val="center"/>
              <w:rPr>
                <w:rFonts w:ascii="Montserrat" w:hAnsi="Montserrat"/>
                <w:b/>
                <w:bCs/>
                <w:color w:val="auto"/>
                <w:szCs w:val="18"/>
              </w:rPr>
            </w:pPr>
            <w:r w:rsidRPr="004A4FEF">
              <w:rPr>
                <w:rFonts w:ascii="Montserrat" w:hAnsi="Montserrat"/>
                <w:b/>
                <w:bCs/>
                <w:color w:val="auto"/>
                <w:szCs w:val="18"/>
              </w:rPr>
              <w:t>Niveau 1</w:t>
            </w:r>
          </w:p>
          <w:p w14:paraId="0ED266AC" w14:textId="77777777" w:rsidR="00231B9E" w:rsidRPr="004A4FEF" w:rsidRDefault="00231B9E" w:rsidP="004A4FEF">
            <w:pPr>
              <w:jc w:val="center"/>
              <w:rPr>
                <w:rFonts w:ascii="Montserrat" w:hAnsi="Montserrat"/>
                <w:b/>
                <w:bCs/>
                <w:color w:val="auto"/>
                <w:szCs w:val="18"/>
              </w:rPr>
            </w:pPr>
            <w:r w:rsidRPr="004A4FEF">
              <w:rPr>
                <w:rFonts w:ascii="Montserrat" w:hAnsi="Montserrat"/>
                <w:b/>
                <w:bCs/>
                <w:color w:val="auto"/>
                <w:szCs w:val="18"/>
              </w:rPr>
              <w:t>Faible</w:t>
            </w:r>
          </w:p>
        </w:tc>
        <w:tc>
          <w:tcPr>
            <w:tcW w:w="768" w:type="pct"/>
            <w:shd w:val="clear" w:color="auto" w:fill="BFBFBF"/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38B98A49" w14:textId="77777777" w:rsidR="00231B9E" w:rsidRPr="004A4FEF" w:rsidRDefault="00231B9E" w:rsidP="004A4FEF">
            <w:pPr>
              <w:jc w:val="center"/>
              <w:rPr>
                <w:rFonts w:ascii="Montserrat" w:hAnsi="Montserrat"/>
                <w:b/>
                <w:bCs/>
                <w:color w:val="auto"/>
                <w:szCs w:val="18"/>
              </w:rPr>
            </w:pPr>
            <w:r w:rsidRPr="004A4FEF">
              <w:rPr>
                <w:rFonts w:ascii="Montserrat" w:hAnsi="Montserrat"/>
                <w:b/>
                <w:bCs/>
                <w:color w:val="auto"/>
                <w:szCs w:val="18"/>
              </w:rPr>
              <w:t>Niveau 2</w:t>
            </w:r>
          </w:p>
          <w:p w14:paraId="40FAD608" w14:textId="77777777" w:rsidR="00231B9E" w:rsidRPr="004A4FEF" w:rsidRDefault="00231B9E" w:rsidP="004A4FEF">
            <w:pPr>
              <w:jc w:val="center"/>
              <w:rPr>
                <w:rFonts w:ascii="Montserrat" w:hAnsi="Montserrat"/>
                <w:b/>
                <w:bCs/>
                <w:color w:val="auto"/>
                <w:szCs w:val="18"/>
              </w:rPr>
            </w:pPr>
            <w:r w:rsidRPr="004A4FEF">
              <w:rPr>
                <w:rFonts w:ascii="Montserrat" w:hAnsi="Montserrat"/>
                <w:b/>
                <w:bCs/>
                <w:color w:val="auto"/>
                <w:szCs w:val="18"/>
              </w:rPr>
              <w:t>Significatif</w:t>
            </w:r>
          </w:p>
        </w:tc>
        <w:tc>
          <w:tcPr>
            <w:tcW w:w="768" w:type="pct"/>
            <w:shd w:val="clear" w:color="auto" w:fill="BFBFBF"/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71F1BDA1" w14:textId="77777777" w:rsidR="00231B9E" w:rsidRPr="004A4FEF" w:rsidRDefault="00231B9E" w:rsidP="004A4FEF">
            <w:pPr>
              <w:jc w:val="center"/>
              <w:rPr>
                <w:rFonts w:ascii="Montserrat" w:hAnsi="Montserrat"/>
                <w:b/>
                <w:bCs/>
                <w:color w:val="auto"/>
                <w:szCs w:val="18"/>
              </w:rPr>
            </w:pPr>
            <w:r w:rsidRPr="004A4FEF">
              <w:rPr>
                <w:rFonts w:ascii="Montserrat" w:hAnsi="Montserrat"/>
                <w:b/>
                <w:bCs/>
                <w:color w:val="auto"/>
                <w:szCs w:val="18"/>
              </w:rPr>
              <w:t>Niveau 3</w:t>
            </w:r>
          </w:p>
          <w:p w14:paraId="6204C9B0" w14:textId="77777777" w:rsidR="00231B9E" w:rsidRPr="004A4FEF" w:rsidRDefault="00231B9E" w:rsidP="004A4FEF">
            <w:pPr>
              <w:jc w:val="center"/>
              <w:rPr>
                <w:rFonts w:ascii="Montserrat" w:hAnsi="Montserrat"/>
                <w:b/>
                <w:bCs/>
                <w:color w:val="auto"/>
                <w:szCs w:val="18"/>
              </w:rPr>
            </w:pPr>
            <w:r w:rsidRPr="004A4FEF">
              <w:rPr>
                <w:rFonts w:ascii="Montserrat" w:hAnsi="Montserrat"/>
                <w:b/>
                <w:bCs/>
                <w:color w:val="auto"/>
                <w:szCs w:val="18"/>
              </w:rPr>
              <w:t>Majeur</w:t>
            </w:r>
          </w:p>
        </w:tc>
        <w:tc>
          <w:tcPr>
            <w:tcW w:w="845" w:type="pct"/>
            <w:shd w:val="clear" w:color="auto" w:fill="BFBFBF"/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6CBA5D0C" w14:textId="77777777" w:rsidR="00231B9E" w:rsidRPr="004A4FEF" w:rsidRDefault="00231B9E" w:rsidP="004A4FEF">
            <w:pPr>
              <w:jc w:val="center"/>
              <w:rPr>
                <w:rFonts w:ascii="Montserrat" w:hAnsi="Montserrat"/>
                <w:b/>
                <w:bCs/>
                <w:color w:val="auto"/>
                <w:szCs w:val="18"/>
              </w:rPr>
            </w:pPr>
            <w:r w:rsidRPr="004A4FEF">
              <w:rPr>
                <w:rFonts w:ascii="Montserrat" w:hAnsi="Montserrat"/>
                <w:b/>
                <w:bCs/>
                <w:color w:val="auto"/>
                <w:szCs w:val="18"/>
              </w:rPr>
              <w:t>Niveau 4</w:t>
            </w:r>
          </w:p>
          <w:p w14:paraId="449075B8" w14:textId="77777777" w:rsidR="00231B9E" w:rsidRPr="004A4FEF" w:rsidRDefault="00231B9E" w:rsidP="004A4FEF">
            <w:pPr>
              <w:jc w:val="center"/>
              <w:rPr>
                <w:rFonts w:ascii="Montserrat" w:hAnsi="Montserrat"/>
                <w:b/>
                <w:bCs/>
                <w:color w:val="auto"/>
                <w:szCs w:val="18"/>
              </w:rPr>
            </w:pPr>
            <w:r w:rsidRPr="004A4FEF">
              <w:rPr>
                <w:rFonts w:ascii="Montserrat" w:hAnsi="Montserrat"/>
                <w:b/>
                <w:bCs/>
                <w:color w:val="auto"/>
                <w:szCs w:val="18"/>
              </w:rPr>
              <w:t>Catastrophique</w:t>
            </w:r>
          </w:p>
        </w:tc>
      </w:tr>
      <w:tr w:rsidR="00231B9E" w:rsidRPr="004A4FEF" w14:paraId="649A1A85" w14:textId="77777777" w:rsidTr="003F55AE">
        <w:trPr>
          <w:trHeight w:val="1120"/>
        </w:trPr>
        <w:tc>
          <w:tcPr>
            <w:tcW w:w="890" w:type="pct"/>
            <w:shd w:val="clear" w:color="auto" w:fill="F2F2F2"/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</w:tcPr>
          <w:p w14:paraId="0A40DB8C" w14:textId="372D2817" w:rsidR="00231B9E" w:rsidRPr="004A4FEF" w:rsidRDefault="00231B9E" w:rsidP="004A4FEF">
            <w:pPr>
              <w:jc w:val="center"/>
              <w:rPr>
                <w:rFonts w:ascii="Montserrat" w:hAnsi="Montserrat"/>
                <w:b/>
                <w:bCs/>
                <w:szCs w:val="18"/>
              </w:rPr>
            </w:pPr>
            <w:r w:rsidRPr="004A4FEF">
              <w:rPr>
                <w:rFonts w:ascii="Montserrat" w:hAnsi="Montserrat"/>
                <w:b/>
                <w:bCs/>
                <w:szCs w:val="18"/>
              </w:rPr>
              <w:t>Image de marque</w:t>
            </w:r>
          </w:p>
        </w:tc>
        <w:tc>
          <w:tcPr>
            <w:tcW w:w="356" w:type="pct"/>
            <w:shd w:val="clear" w:color="auto" w:fill="FFFFFF" w:themeFill="background1"/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</w:tcPr>
          <w:p w14:paraId="75332E32" w14:textId="15096BD1" w:rsidR="00231B9E" w:rsidRPr="004A4FEF" w:rsidRDefault="00231B9E" w:rsidP="00111B7B">
            <w:pPr>
              <w:pStyle w:val="Body"/>
              <w:jc w:val="center"/>
              <w:rPr>
                <w:rFonts w:ascii="Montserrat" w:hAnsi="Montserrat"/>
                <w:b/>
                <w:bCs/>
                <w:color w:val="56555A" w:themeColor="text1"/>
                <w:sz w:val="16"/>
                <w:szCs w:val="16"/>
              </w:rPr>
            </w:pPr>
            <w:r w:rsidRPr="004A4FEF">
              <w:rPr>
                <w:rFonts w:ascii="Montserrat" w:hAnsi="Montserrat"/>
                <w:b/>
                <w:bCs/>
                <w:color w:val="56555A" w:themeColor="text1"/>
                <w:sz w:val="16"/>
                <w:szCs w:val="16"/>
              </w:rPr>
              <w:t>4</w:t>
            </w:r>
          </w:p>
        </w:tc>
        <w:tc>
          <w:tcPr>
            <w:tcW w:w="689" w:type="pct"/>
            <w:shd w:val="clear" w:color="auto" w:fill="FFFFFF" w:themeFill="background1"/>
            <w:vAlign w:val="center"/>
          </w:tcPr>
          <w:p w14:paraId="65155C9D" w14:textId="77777777" w:rsidR="00231B9E" w:rsidRPr="004A4FEF" w:rsidRDefault="00231B9E" w:rsidP="004A4FEF">
            <w:pPr>
              <w:pStyle w:val="Body"/>
              <w:spacing w:after="0"/>
              <w:jc w:val="center"/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</w:pPr>
            <w:r w:rsidRPr="004A4FEF"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  <w:t>Perte de confiance</w:t>
            </w:r>
          </w:p>
          <w:p w14:paraId="3FAE07D8" w14:textId="3EACB768" w:rsidR="00231B9E" w:rsidRPr="004A4FEF" w:rsidRDefault="00231B9E" w:rsidP="004A4FEF">
            <w:pPr>
              <w:pStyle w:val="Body"/>
              <w:spacing w:after="0"/>
              <w:jc w:val="center"/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</w:pPr>
            <w:r w:rsidRPr="004A4FEF"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  <w:t>Perte de clientèle</w:t>
            </w:r>
          </w:p>
        </w:tc>
        <w:tc>
          <w:tcPr>
            <w:tcW w:w="683" w:type="pct"/>
            <w:shd w:val="clear" w:color="auto" w:fill="FFFFFF" w:themeFill="background1"/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</w:tcPr>
          <w:p w14:paraId="4780380A" w14:textId="2FD2673E" w:rsidR="00231B9E" w:rsidRPr="004A4FEF" w:rsidRDefault="00231B9E" w:rsidP="004A4FEF">
            <w:pPr>
              <w:pStyle w:val="Body"/>
              <w:spacing w:after="0"/>
              <w:jc w:val="center"/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</w:pPr>
            <w:r w:rsidRPr="004A4FEF"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  <w:t>Faible nuisance</w:t>
            </w:r>
            <w:r w:rsidR="0007402B" w:rsidRPr="004A4FEF"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  <w:t xml:space="preserve"> nécessitant quelques jours pour être résorbées</w:t>
            </w:r>
          </w:p>
        </w:tc>
        <w:tc>
          <w:tcPr>
            <w:tcW w:w="768" w:type="pct"/>
            <w:shd w:val="clear" w:color="auto" w:fill="FFFFFF" w:themeFill="background1"/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</w:tcPr>
          <w:p w14:paraId="1CF2A57C" w14:textId="5197E571" w:rsidR="00231B9E" w:rsidRPr="004A4FEF" w:rsidRDefault="00231B9E" w:rsidP="004A4FEF">
            <w:pPr>
              <w:pStyle w:val="Body"/>
              <w:spacing w:after="0"/>
              <w:jc w:val="center"/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</w:pPr>
            <w:r w:rsidRPr="004A4FEF"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  <w:t>Nuisance significative sur le Front Office et dégradation de l’image en interne</w:t>
            </w:r>
          </w:p>
        </w:tc>
        <w:tc>
          <w:tcPr>
            <w:tcW w:w="768" w:type="pct"/>
            <w:shd w:val="clear" w:color="auto" w:fill="FFFFFF" w:themeFill="background1"/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</w:tcPr>
          <w:p w14:paraId="4B49F984" w14:textId="77777777" w:rsidR="00231B9E" w:rsidRPr="004A4FEF" w:rsidRDefault="00231B9E" w:rsidP="004A4FEF">
            <w:pPr>
              <w:pStyle w:val="Body"/>
              <w:spacing w:after="0"/>
              <w:jc w:val="center"/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</w:pPr>
            <w:r w:rsidRPr="004A4FEF"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  <w:t>Nuisance grave sur la société</w:t>
            </w:r>
          </w:p>
          <w:p w14:paraId="6FF61225" w14:textId="77777777" w:rsidR="00231B9E" w:rsidRPr="004A4FEF" w:rsidRDefault="00231B9E" w:rsidP="004A4FEF">
            <w:pPr>
              <w:pStyle w:val="Body"/>
              <w:spacing w:after="0"/>
              <w:jc w:val="center"/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</w:pPr>
            <w:r w:rsidRPr="004A4FEF"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  <w:t>Dégradation auprès des tiers (fournisseur, régulateur, …)</w:t>
            </w:r>
          </w:p>
          <w:p w14:paraId="23C35553" w14:textId="4E230370" w:rsidR="00231B9E" w:rsidRPr="004A4FEF" w:rsidRDefault="00231B9E" w:rsidP="004A4FEF">
            <w:pPr>
              <w:pStyle w:val="Body"/>
              <w:spacing w:after="0"/>
              <w:jc w:val="center"/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</w:pPr>
            <w:r w:rsidRPr="004A4FEF"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  <w:t>Couverture médiatique négative limitée dans le temps</w:t>
            </w:r>
          </w:p>
        </w:tc>
        <w:tc>
          <w:tcPr>
            <w:tcW w:w="845" w:type="pct"/>
            <w:shd w:val="clear" w:color="auto" w:fill="FFFFFF" w:themeFill="background1"/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</w:tcPr>
          <w:p w14:paraId="3047AC0A" w14:textId="77777777" w:rsidR="00231B9E" w:rsidRPr="004A4FEF" w:rsidRDefault="00231B9E" w:rsidP="004A4FEF">
            <w:pPr>
              <w:pStyle w:val="Body"/>
              <w:spacing w:after="0"/>
              <w:jc w:val="center"/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</w:pPr>
            <w:r w:rsidRPr="004A4FEF"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  <w:t>Vaste couverture médiatique négative</w:t>
            </w:r>
          </w:p>
          <w:p w14:paraId="17AD0B60" w14:textId="489FD8FE" w:rsidR="00231B9E" w:rsidRPr="004A4FEF" w:rsidRDefault="00231B9E" w:rsidP="004A4FEF">
            <w:pPr>
              <w:pStyle w:val="Body"/>
              <w:spacing w:after="0"/>
              <w:jc w:val="center"/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</w:pPr>
            <w:r w:rsidRPr="004A4FEF"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  <w:t>Perte de confiance dans la société</w:t>
            </w:r>
          </w:p>
        </w:tc>
      </w:tr>
      <w:tr w:rsidR="008A7655" w:rsidRPr="004A4FEF" w14:paraId="41008216" w14:textId="77777777" w:rsidTr="003F55AE">
        <w:trPr>
          <w:trHeight w:val="1120"/>
        </w:trPr>
        <w:tc>
          <w:tcPr>
            <w:tcW w:w="890" w:type="pct"/>
            <w:shd w:val="clear" w:color="auto" w:fill="F2F2F2"/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3D553F25" w14:textId="77777777" w:rsidR="008A7655" w:rsidRPr="004A4FEF" w:rsidRDefault="008A7655" w:rsidP="004A4FEF">
            <w:pPr>
              <w:jc w:val="center"/>
              <w:rPr>
                <w:rFonts w:ascii="Montserrat" w:hAnsi="Montserrat"/>
                <w:b/>
                <w:bCs/>
                <w:szCs w:val="18"/>
              </w:rPr>
            </w:pPr>
            <w:r w:rsidRPr="004A4FEF">
              <w:rPr>
                <w:rFonts w:ascii="Montserrat" w:hAnsi="Montserrat"/>
                <w:b/>
                <w:bCs/>
                <w:szCs w:val="18"/>
              </w:rPr>
              <w:t>Désorganisation interne</w:t>
            </w:r>
          </w:p>
        </w:tc>
        <w:tc>
          <w:tcPr>
            <w:tcW w:w="356" w:type="pct"/>
            <w:shd w:val="clear" w:color="auto" w:fill="FFFFFF" w:themeFill="background1"/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0A64552C" w14:textId="77777777" w:rsidR="008A7655" w:rsidRPr="004A4FEF" w:rsidRDefault="008A7655" w:rsidP="008A7655">
            <w:pPr>
              <w:pStyle w:val="Body"/>
              <w:jc w:val="center"/>
              <w:rPr>
                <w:rFonts w:ascii="Montserrat" w:hAnsi="Montserrat"/>
                <w:color w:val="56555A" w:themeColor="text1"/>
                <w:sz w:val="16"/>
                <w:szCs w:val="16"/>
              </w:rPr>
            </w:pPr>
            <w:r w:rsidRPr="004A4FEF">
              <w:rPr>
                <w:rFonts w:ascii="Montserrat" w:hAnsi="Montserrat"/>
                <w:b/>
                <w:bCs/>
                <w:color w:val="56555A" w:themeColor="text1"/>
                <w:sz w:val="16"/>
                <w:szCs w:val="16"/>
              </w:rPr>
              <w:t>1</w:t>
            </w:r>
          </w:p>
        </w:tc>
        <w:tc>
          <w:tcPr>
            <w:tcW w:w="689" w:type="pct"/>
            <w:shd w:val="clear" w:color="auto" w:fill="FFFFFF" w:themeFill="background1"/>
            <w:vAlign w:val="center"/>
          </w:tcPr>
          <w:p w14:paraId="0C761505" w14:textId="33088413" w:rsidR="008A7655" w:rsidRPr="004A4FEF" w:rsidRDefault="008A7655" w:rsidP="004A4FEF">
            <w:pPr>
              <w:pStyle w:val="Body"/>
              <w:spacing w:after="0"/>
              <w:jc w:val="center"/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</w:pPr>
            <w:r w:rsidRPr="004A4FEF"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  <w:t>Désorganisation liée au fonctionnement dégradé</w:t>
            </w:r>
          </w:p>
          <w:p w14:paraId="63E3E809" w14:textId="4A33BB14" w:rsidR="008A7655" w:rsidRPr="004A4FEF" w:rsidRDefault="008A7655" w:rsidP="004A4FEF">
            <w:pPr>
              <w:pStyle w:val="Body"/>
              <w:spacing w:after="0"/>
              <w:jc w:val="center"/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</w:pPr>
            <w:r w:rsidRPr="004A4FEF"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  <w:t>Surcharge pour rattraper le retard</w:t>
            </w:r>
          </w:p>
        </w:tc>
        <w:tc>
          <w:tcPr>
            <w:tcW w:w="683" w:type="pct"/>
            <w:shd w:val="clear" w:color="auto" w:fill="FFFFFF" w:themeFill="background1"/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46242D96" w14:textId="6C3DECB0" w:rsidR="008A7655" w:rsidRPr="004A4FEF" w:rsidRDefault="008A7655" w:rsidP="004A4FEF">
            <w:pPr>
              <w:pStyle w:val="Body"/>
              <w:spacing w:after="0"/>
              <w:jc w:val="center"/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</w:pPr>
            <w:r w:rsidRPr="004A4FEF"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  <w:t>Faible nuisance interne à l’entité</w:t>
            </w:r>
          </w:p>
        </w:tc>
        <w:tc>
          <w:tcPr>
            <w:tcW w:w="768" w:type="pct"/>
            <w:shd w:val="clear" w:color="auto" w:fill="FFFFFF" w:themeFill="background1"/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74F59A99" w14:textId="14B48E48" w:rsidR="008A7655" w:rsidRPr="004A4FEF" w:rsidRDefault="008A7655" w:rsidP="004A4FEF">
            <w:pPr>
              <w:pStyle w:val="Body"/>
              <w:spacing w:after="0"/>
              <w:jc w:val="center"/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</w:pPr>
            <w:r w:rsidRPr="004A4FEF"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  <w:t>Désorganisation significative limitée à un service</w:t>
            </w:r>
          </w:p>
        </w:tc>
        <w:tc>
          <w:tcPr>
            <w:tcW w:w="768" w:type="pct"/>
            <w:shd w:val="clear" w:color="auto" w:fill="FFFFFF" w:themeFill="background1"/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71590E10" w14:textId="77777777" w:rsidR="008A7655" w:rsidRPr="004A4FEF" w:rsidRDefault="008A7655" w:rsidP="004A4FEF">
            <w:pPr>
              <w:pStyle w:val="Body"/>
              <w:spacing w:after="0"/>
              <w:jc w:val="center"/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</w:pPr>
            <w:r w:rsidRPr="004A4FEF"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  <w:t>Désorganisation durable</w:t>
            </w:r>
          </w:p>
          <w:p w14:paraId="5658FCF2" w14:textId="007D6863" w:rsidR="008A7655" w:rsidRPr="004A4FEF" w:rsidRDefault="008A7655" w:rsidP="004A4FEF">
            <w:pPr>
              <w:pStyle w:val="Body"/>
              <w:spacing w:after="0"/>
              <w:jc w:val="center"/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</w:pPr>
            <w:r w:rsidRPr="004A4FEF"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  <w:t>Détérioration du climat social</w:t>
            </w:r>
          </w:p>
        </w:tc>
        <w:tc>
          <w:tcPr>
            <w:tcW w:w="845" w:type="pct"/>
            <w:shd w:val="clear" w:color="auto" w:fill="FFFFFF" w:themeFill="background1"/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1BD86089" w14:textId="77777777" w:rsidR="008A7655" w:rsidRPr="004A4FEF" w:rsidRDefault="008A7655" w:rsidP="004A4FEF">
            <w:pPr>
              <w:pStyle w:val="Body"/>
              <w:spacing w:after="0"/>
              <w:jc w:val="center"/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</w:pPr>
            <w:r w:rsidRPr="004A4FEF"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  <w:t>Chômage technique d’une importante proportion du personnel</w:t>
            </w:r>
          </w:p>
          <w:p w14:paraId="49B1B1D8" w14:textId="56FC27E8" w:rsidR="008A7655" w:rsidRPr="004A4FEF" w:rsidRDefault="008A7655" w:rsidP="004A4FEF">
            <w:pPr>
              <w:pStyle w:val="Body"/>
              <w:spacing w:after="0"/>
              <w:jc w:val="center"/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</w:pPr>
            <w:r w:rsidRPr="004A4FEF"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  <w:t>Incapacité à résorber le travail en retard</w:t>
            </w:r>
          </w:p>
        </w:tc>
      </w:tr>
      <w:tr w:rsidR="008A7655" w:rsidRPr="004A4FEF" w14:paraId="70BE7274" w14:textId="77777777" w:rsidTr="003F55AE">
        <w:trPr>
          <w:trHeight w:val="871"/>
        </w:trPr>
        <w:tc>
          <w:tcPr>
            <w:tcW w:w="890" w:type="pct"/>
            <w:shd w:val="clear" w:color="auto" w:fill="F2F2F2"/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11BB699F" w14:textId="77777777" w:rsidR="008A7655" w:rsidRPr="004A4FEF" w:rsidRDefault="008A7655" w:rsidP="004A4FEF">
            <w:pPr>
              <w:jc w:val="center"/>
              <w:rPr>
                <w:rFonts w:ascii="Montserrat" w:hAnsi="Montserrat"/>
                <w:b/>
                <w:bCs/>
                <w:szCs w:val="18"/>
              </w:rPr>
            </w:pPr>
            <w:r w:rsidRPr="004A4FEF">
              <w:rPr>
                <w:rFonts w:ascii="Montserrat" w:hAnsi="Montserrat"/>
                <w:b/>
                <w:bCs/>
                <w:szCs w:val="18"/>
              </w:rPr>
              <w:t>Réglementaire</w:t>
            </w:r>
          </w:p>
        </w:tc>
        <w:tc>
          <w:tcPr>
            <w:tcW w:w="356" w:type="pct"/>
            <w:shd w:val="clear" w:color="auto" w:fill="FFFFFF" w:themeFill="background1"/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5DCFAF75" w14:textId="77777777" w:rsidR="008A7655" w:rsidRPr="004A4FEF" w:rsidRDefault="008A7655" w:rsidP="008A7655">
            <w:pPr>
              <w:pStyle w:val="Body"/>
              <w:jc w:val="center"/>
              <w:rPr>
                <w:rFonts w:ascii="Montserrat" w:hAnsi="Montserrat"/>
                <w:color w:val="56555A" w:themeColor="text1"/>
                <w:sz w:val="16"/>
                <w:szCs w:val="16"/>
              </w:rPr>
            </w:pPr>
            <w:r w:rsidRPr="004A4FEF">
              <w:rPr>
                <w:rFonts w:ascii="Montserrat" w:hAnsi="Montserrat"/>
                <w:b/>
                <w:bCs/>
                <w:color w:val="56555A" w:themeColor="text1"/>
                <w:sz w:val="16"/>
                <w:szCs w:val="16"/>
              </w:rPr>
              <w:t>2</w:t>
            </w:r>
          </w:p>
        </w:tc>
        <w:tc>
          <w:tcPr>
            <w:tcW w:w="689" w:type="pct"/>
            <w:shd w:val="clear" w:color="auto" w:fill="FFFFFF" w:themeFill="background1"/>
            <w:vAlign w:val="center"/>
          </w:tcPr>
          <w:p w14:paraId="5415C68F" w14:textId="4EB087CE" w:rsidR="008A7655" w:rsidRPr="004A4FEF" w:rsidRDefault="008A7655" w:rsidP="004A4FEF">
            <w:pPr>
              <w:pStyle w:val="Body"/>
              <w:spacing w:after="0"/>
              <w:jc w:val="center"/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</w:pPr>
            <w:r w:rsidRPr="004A4FEF"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  <w:t>Non-respect des obligations contractuelle</w:t>
            </w:r>
            <w:r w:rsidR="00F74836"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  <w:t>s</w:t>
            </w:r>
            <w:r w:rsidRPr="004A4FEF"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  <w:t xml:space="preserve">, réglementaires </w:t>
            </w:r>
          </w:p>
        </w:tc>
        <w:tc>
          <w:tcPr>
            <w:tcW w:w="683" w:type="pct"/>
            <w:shd w:val="clear" w:color="auto" w:fill="FFFFFF" w:themeFill="background1"/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038B0C46" w14:textId="7B121B71" w:rsidR="008A7655" w:rsidRPr="004A4FEF" w:rsidRDefault="008A7655" w:rsidP="004A4FEF">
            <w:pPr>
              <w:pStyle w:val="Body"/>
              <w:spacing w:after="0"/>
              <w:jc w:val="center"/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</w:pPr>
            <w:r w:rsidRPr="004A4FEF"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  <w:t>Faible</w:t>
            </w:r>
          </w:p>
        </w:tc>
        <w:tc>
          <w:tcPr>
            <w:tcW w:w="768" w:type="pct"/>
            <w:shd w:val="clear" w:color="auto" w:fill="FFFFFF" w:themeFill="background1"/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08629B12" w14:textId="095783A5" w:rsidR="008A7655" w:rsidRPr="004A4FEF" w:rsidRDefault="008A7655" w:rsidP="004A4FEF">
            <w:pPr>
              <w:pStyle w:val="Body"/>
              <w:spacing w:after="0"/>
              <w:jc w:val="center"/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</w:pPr>
            <w:r w:rsidRPr="004A4FEF"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  <w:t>Non-respect de la réglementation comptable, fiscale…</w:t>
            </w:r>
          </w:p>
        </w:tc>
        <w:tc>
          <w:tcPr>
            <w:tcW w:w="768" w:type="pct"/>
            <w:shd w:val="clear" w:color="auto" w:fill="FFFFFF" w:themeFill="background1"/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49E3B983" w14:textId="33CEFFDD" w:rsidR="008A7655" w:rsidRPr="004A4FEF" w:rsidRDefault="008A7655" w:rsidP="004A4FEF">
            <w:pPr>
              <w:pStyle w:val="Body"/>
              <w:spacing w:after="0"/>
              <w:jc w:val="center"/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</w:pPr>
            <w:r w:rsidRPr="004A4FEF"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  <w:t>Infraction majeure à la législation</w:t>
            </w:r>
          </w:p>
        </w:tc>
        <w:tc>
          <w:tcPr>
            <w:tcW w:w="845" w:type="pct"/>
            <w:shd w:val="clear" w:color="auto" w:fill="FFFFFF" w:themeFill="background1"/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4050A45E" w14:textId="0F8E9E97" w:rsidR="008A7655" w:rsidRPr="004A4FEF" w:rsidRDefault="008A7655" w:rsidP="004A4FEF">
            <w:pPr>
              <w:pStyle w:val="Body"/>
              <w:spacing w:after="0"/>
              <w:jc w:val="center"/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</w:pPr>
            <w:r w:rsidRPr="004A4FEF"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  <w:t>Sanction judiciaire</w:t>
            </w:r>
          </w:p>
        </w:tc>
      </w:tr>
      <w:tr w:rsidR="008A7655" w:rsidRPr="004A4FEF" w14:paraId="5328A706" w14:textId="77777777" w:rsidTr="003F55AE">
        <w:trPr>
          <w:trHeight w:val="1656"/>
        </w:trPr>
        <w:tc>
          <w:tcPr>
            <w:tcW w:w="890" w:type="pct"/>
            <w:shd w:val="clear" w:color="auto" w:fill="F2F2F2"/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</w:tcPr>
          <w:p w14:paraId="5539B0D8" w14:textId="0AE2A775" w:rsidR="008A7655" w:rsidRPr="004A4FEF" w:rsidRDefault="008A7655" w:rsidP="004A4FEF">
            <w:pPr>
              <w:jc w:val="center"/>
              <w:rPr>
                <w:rFonts w:ascii="Montserrat" w:hAnsi="Montserrat"/>
                <w:b/>
                <w:bCs/>
                <w:szCs w:val="18"/>
              </w:rPr>
            </w:pPr>
            <w:r w:rsidRPr="004A4FEF">
              <w:rPr>
                <w:rFonts w:ascii="Montserrat" w:hAnsi="Montserrat"/>
                <w:b/>
                <w:bCs/>
                <w:szCs w:val="18"/>
              </w:rPr>
              <w:t>Financier</w:t>
            </w:r>
          </w:p>
        </w:tc>
        <w:tc>
          <w:tcPr>
            <w:tcW w:w="356" w:type="pct"/>
            <w:shd w:val="clear" w:color="auto" w:fill="FFFFFF" w:themeFill="background1"/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</w:tcPr>
          <w:p w14:paraId="21422D1B" w14:textId="343ED9A5" w:rsidR="008A7655" w:rsidRPr="004A4FEF" w:rsidRDefault="008A7655" w:rsidP="008A7655">
            <w:pPr>
              <w:pStyle w:val="Body"/>
              <w:jc w:val="center"/>
              <w:rPr>
                <w:rFonts w:ascii="Montserrat" w:hAnsi="Montserrat"/>
                <w:color w:val="56555A" w:themeColor="text1"/>
                <w:sz w:val="16"/>
                <w:szCs w:val="16"/>
              </w:rPr>
            </w:pPr>
            <w:r w:rsidRPr="004A4FEF">
              <w:rPr>
                <w:rFonts w:ascii="Montserrat" w:hAnsi="Montserrat"/>
                <w:b/>
                <w:bCs/>
                <w:color w:val="56555A" w:themeColor="text1"/>
                <w:sz w:val="16"/>
                <w:szCs w:val="16"/>
              </w:rPr>
              <w:t>3</w:t>
            </w:r>
          </w:p>
        </w:tc>
        <w:tc>
          <w:tcPr>
            <w:tcW w:w="689" w:type="pct"/>
            <w:shd w:val="clear" w:color="auto" w:fill="FFFFFF" w:themeFill="background1"/>
            <w:vAlign w:val="center"/>
          </w:tcPr>
          <w:p w14:paraId="2C8AC9F1" w14:textId="6B5707B3" w:rsidR="008A7655" w:rsidRPr="004A4FEF" w:rsidRDefault="008A7655" w:rsidP="004A4FEF">
            <w:pPr>
              <w:pStyle w:val="Body"/>
              <w:spacing w:after="0"/>
              <w:jc w:val="center"/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</w:pPr>
            <w:r w:rsidRPr="004A4FEF"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  <w:t>Manque à gagner</w:t>
            </w:r>
          </w:p>
          <w:p w14:paraId="5E304669" w14:textId="3B15BCBC" w:rsidR="008A7655" w:rsidRPr="004A4FEF" w:rsidRDefault="008A7655" w:rsidP="004A4FEF">
            <w:pPr>
              <w:pStyle w:val="Body"/>
              <w:spacing w:after="0"/>
              <w:jc w:val="center"/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</w:pPr>
            <w:r w:rsidRPr="004A4FEF"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  <w:t>Pénalité de retard</w:t>
            </w:r>
          </w:p>
        </w:tc>
        <w:tc>
          <w:tcPr>
            <w:tcW w:w="683" w:type="pct"/>
            <w:shd w:val="clear" w:color="auto" w:fill="FFFFFF" w:themeFill="background1"/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</w:tcPr>
          <w:p w14:paraId="02C92819" w14:textId="65CB7460" w:rsidR="008A7655" w:rsidRPr="004A4FEF" w:rsidRDefault="008A7655" w:rsidP="004A4FEF">
            <w:pPr>
              <w:pStyle w:val="Body"/>
              <w:spacing w:after="0"/>
              <w:jc w:val="center"/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</w:pPr>
            <w:r w:rsidRPr="004A4FEF"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  <w:t>Perte inférieure à 10.000 DT</w:t>
            </w:r>
          </w:p>
        </w:tc>
        <w:tc>
          <w:tcPr>
            <w:tcW w:w="768" w:type="pct"/>
            <w:shd w:val="clear" w:color="auto" w:fill="FFFFFF" w:themeFill="background1"/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</w:tcPr>
          <w:p w14:paraId="7A13FEE7" w14:textId="2DD56CF4" w:rsidR="008A7655" w:rsidRPr="004A4FEF" w:rsidRDefault="008A7655" w:rsidP="004A4FEF">
            <w:pPr>
              <w:pStyle w:val="Body"/>
              <w:spacing w:after="0"/>
              <w:jc w:val="center"/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</w:pPr>
            <w:r w:rsidRPr="004A4FEF"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  <w:t>Perte entre 10.000 et 50.000 DT</w:t>
            </w:r>
          </w:p>
        </w:tc>
        <w:tc>
          <w:tcPr>
            <w:tcW w:w="768" w:type="pct"/>
            <w:shd w:val="clear" w:color="auto" w:fill="FFFFFF" w:themeFill="background1"/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</w:tcPr>
          <w:p w14:paraId="4EED5C65" w14:textId="7164C224" w:rsidR="008A7655" w:rsidRPr="004A4FEF" w:rsidRDefault="008A7655" w:rsidP="004A4FEF">
            <w:pPr>
              <w:pStyle w:val="Body"/>
              <w:spacing w:after="0"/>
              <w:jc w:val="center"/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</w:pPr>
            <w:r w:rsidRPr="004A4FEF"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  <w:t>Perte entre 50.000 et 100.000 DT</w:t>
            </w:r>
          </w:p>
        </w:tc>
        <w:tc>
          <w:tcPr>
            <w:tcW w:w="845" w:type="pct"/>
            <w:shd w:val="clear" w:color="auto" w:fill="FFFFFF" w:themeFill="background1"/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</w:tcPr>
          <w:p w14:paraId="7750004E" w14:textId="51CD84ED" w:rsidR="008A7655" w:rsidRPr="004A4FEF" w:rsidRDefault="008A7655" w:rsidP="004A4FEF">
            <w:pPr>
              <w:pStyle w:val="Body"/>
              <w:spacing w:after="0"/>
              <w:jc w:val="center"/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</w:pPr>
            <w:r w:rsidRPr="004A4FEF">
              <w:rPr>
                <w:rFonts w:ascii="Montserrat" w:hAnsi="Montserrat"/>
                <w:color w:val="56555A" w:themeColor="text1"/>
                <w:sz w:val="16"/>
                <w:szCs w:val="16"/>
                <w:lang w:val="fr-FR"/>
              </w:rPr>
              <w:t>Perte supérieure à 100.000 DT</w:t>
            </w:r>
          </w:p>
        </w:tc>
      </w:tr>
    </w:tbl>
    <w:p w14:paraId="6299DB47" w14:textId="5EAD26AB" w:rsidR="007D4BE4" w:rsidRPr="0060375A" w:rsidRDefault="003F7931" w:rsidP="00031A0A">
      <w:pPr>
        <w:pStyle w:val="Titre2"/>
        <w:rPr>
          <w:rFonts w:ascii="Montserrat" w:hAnsi="Montserrat"/>
        </w:rPr>
      </w:pPr>
      <w:bookmarkStart w:id="35" w:name="_Toc227158850"/>
      <w:r w:rsidRPr="0060375A">
        <w:rPr>
          <w:rFonts w:ascii="Montserrat" w:hAnsi="Montserrat"/>
          <w:w w:val="102"/>
        </w:rPr>
        <w:t>É</w:t>
      </w:r>
      <w:r w:rsidR="00CA00A3" w:rsidRPr="0060375A">
        <w:rPr>
          <w:rFonts w:ascii="Montserrat" w:hAnsi="Montserrat"/>
        </w:rPr>
        <w:t>valuation des impacts</w:t>
      </w:r>
      <w:bookmarkEnd w:id="31"/>
      <w:bookmarkEnd w:id="32"/>
      <w:bookmarkEnd w:id="33"/>
      <w:bookmarkEnd w:id="35"/>
    </w:p>
    <w:p w14:paraId="437E1ADE" w14:textId="3FE74D9F" w:rsidR="00CA00A3" w:rsidRPr="0060375A" w:rsidRDefault="00CA00A3" w:rsidP="00CA00A3">
      <w:pPr>
        <w:pStyle w:val="Body"/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</w:pPr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Selon la matrice d’impact présentée ci-dessus (</w:t>
      </w:r>
      <w:r w:rsidR="00FB1CEF"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5.1</w:t>
      </w:r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 xml:space="preserve">), il faut préciser le niveau d’évaluation de l’impact d’arrêt des activités de </w:t>
      </w:r>
      <w:r w:rsidR="003F7931"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l’entité</w:t>
      </w:r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 xml:space="preserve"> (faible, significatif, majeur ou catastrophique) pour chacun des critères d’impact mentionnés dans la première colonne à gauche.</w:t>
      </w:r>
    </w:p>
    <w:p w14:paraId="5E564734" w14:textId="028198EC" w:rsidR="000E5F67" w:rsidRDefault="00CA00A3" w:rsidP="002A450D">
      <w:pPr>
        <w:pStyle w:val="Body"/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</w:pPr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Pour cela, il faut prendre en considération la période la plus critique (début ou fin de mois, journalier, autre).</w:t>
      </w:r>
    </w:p>
    <w:p w14:paraId="52BEF31E" w14:textId="0DF4821F" w:rsidR="00CA00A3" w:rsidRDefault="000E5F67" w:rsidP="000E5F67">
      <w:pPr>
        <w:spacing w:after="200" w:line="276" w:lineRule="auto"/>
        <w:rPr>
          <w:rFonts w:ascii="Montserrat" w:hAnsi="Montserrat"/>
        </w:rPr>
      </w:pPr>
      <w:r>
        <w:rPr>
          <w:rFonts w:ascii="Montserrat" w:hAnsi="Montserrat"/>
        </w:rPr>
        <w:br w:type="page"/>
      </w:r>
    </w:p>
    <w:p w14:paraId="33B2B2AA" w14:textId="488928B2" w:rsidR="003F55AE" w:rsidRPr="003F55AE" w:rsidRDefault="003F55AE" w:rsidP="003F55AE">
      <w:pPr>
        <w:pStyle w:val="Lgende"/>
        <w:spacing w:after="0"/>
        <w:jc w:val="center"/>
        <w:rPr>
          <w:rFonts w:ascii="Montserrat" w:hAnsi="Montserrat"/>
          <w:b w:val="0"/>
          <w:bCs w:val="0"/>
          <w:i w:val="0"/>
          <w:iCs/>
          <w:color w:val="56555A" w:themeColor="text1"/>
          <w:sz w:val="18"/>
        </w:rPr>
      </w:pPr>
      <w:bookmarkStart w:id="36" w:name="_Toc227768378"/>
      <w:r w:rsidRPr="003F55AE">
        <w:rPr>
          <w:i w:val="0"/>
          <w:iCs/>
        </w:rPr>
        <w:lastRenderedPageBreak/>
        <w:t xml:space="preserve">Tableau </w:t>
      </w:r>
      <w:r w:rsidRPr="003F55AE">
        <w:rPr>
          <w:i w:val="0"/>
          <w:iCs/>
        </w:rPr>
        <w:fldChar w:fldCharType="begin"/>
      </w:r>
      <w:r w:rsidRPr="003F55AE">
        <w:rPr>
          <w:i w:val="0"/>
          <w:iCs/>
        </w:rPr>
        <w:instrText xml:space="preserve"> SEQ Tableau \* ARABIC </w:instrText>
      </w:r>
      <w:r w:rsidRPr="003F55AE">
        <w:rPr>
          <w:i w:val="0"/>
          <w:iCs/>
        </w:rPr>
        <w:fldChar w:fldCharType="separate"/>
      </w:r>
      <w:r>
        <w:rPr>
          <w:i w:val="0"/>
          <w:iCs/>
          <w:noProof/>
        </w:rPr>
        <w:t>6</w:t>
      </w:r>
      <w:r w:rsidRPr="003F55AE">
        <w:rPr>
          <w:i w:val="0"/>
          <w:iCs/>
        </w:rPr>
        <w:fldChar w:fldCharType="end"/>
      </w:r>
      <w:r w:rsidRPr="003F55AE">
        <w:rPr>
          <w:rFonts w:ascii="Montserrat" w:hAnsi="Montserrat"/>
          <w:b w:val="0"/>
          <w:bCs w:val="0"/>
          <w:i w:val="0"/>
          <w:iCs/>
        </w:rPr>
        <w:t xml:space="preserve"> : </w:t>
      </w:r>
      <w:r w:rsidR="00F74836">
        <w:rPr>
          <w:rFonts w:ascii="Montserrat" w:hAnsi="Montserrat"/>
          <w:b w:val="0"/>
          <w:bCs w:val="0"/>
          <w:i w:val="0"/>
          <w:iCs/>
        </w:rPr>
        <w:t>Structure reporting métiers et transverses</w:t>
      </w:r>
      <w:bookmarkEnd w:id="36"/>
    </w:p>
    <w:tbl>
      <w:tblPr>
        <w:tblpPr w:leftFromText="141" w:rightFromText="141" w:vertAnchor="text" w:horzAnchor="margin" w:tblpXSpec="center" w:tblpY="189"/>
        <w:tblW w:w="979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000" w:firstRow="0" w:lastRow="0" w:firstColumn="0" w:lastColumn="0" w:noHBand="0" w:noVBand="0"/>
      </w:tblPr>
      <w:tblGrid>
        <w:gridCol w:w="3224"/>
        <w:gridCol w:w="3283"/>
        <w:gridCol w:w="3283"/>
      </w:tblGrid>
      <w:tr w:rsidR="000929E8" w:rsidRPr="0060375A" w14:paraId="7BEE670B" w14:textId="361A9E16" w:rsidTr="000E5F67">
        <w:trPr>
          <w:trHeight w:val="680"/>
        </w:trPr>
        <w:tc>
          <w:tcPr>
            <w:tcW w:w="3224" w:type="dxa"/>
            <w:shd w:val="clear" w:color="auto" w:fill="BFBFBF"/>
            <w:vAlign w:val="center"/>
          </w:tcPr>
          <w:p w14:paraId="2EF6816A" w14:textId="38D98325" w:rsidR="000929E8" w:rsidRPr="004A4FEF" w:rsidRDefault="00F74836" w:rsidP="004A4FEF">
            <w:pPr>
              <w:jc w:val="center"/>
              <w:rPr>
                <w:rFonts w:ascii="Montserrat" w:hAnsi="Montserrat"/>
                <w:b/>
                <w:bCs/>
                <w:color w:val="auto"/>
                <w:szCs w:val="18"/>
              </w:rPr>
            </w:pPr>
            <w:r>
              <w:rPr>
                <w:rFonts w:ascii="Montserrat" w:hAnsi="Montserrat"/>
                <w:b/>
                <w:bCs/>
                <w:color w:val="auto"/>
                <w:szCs w:val="18"/>
              </w:rPr>
              <w:t>Structure reporting métiers et transverses</w:t>
            </w:r>
          </w:p>
        </w:tc>
        <w:tc>
          <w:tcPr>
            <w:tcW w:w="3283" w:type="dxa"/>
            <w:shd w:val="clear" w:color="auto" w:fill="BFBFBF"/>
            <w:vAlign w:val="center"/>
          </w:tcPr>
          <w:p w14:paraId="2DC2721B" w14:textId="77777777" w:rsidR="000929E8" w:rsidRPr="004A4FEF" w:rsidRDefault="000929E8" w:rsidP="004A4FEF">
            <w:pPr>
              <w:pStyle w:val="En-tte"/>
              <w:spacing w:before="60" w:line="280" w:lineRule="atLeast"/>
              <w:jc w:val="center"/>
              <w:rPr>
                <w:rFonts w:ascii="Montserrat" w:hAnsi="Montserrat"/>
                <w:b/>
                <w:bCs/>
                <w:color w:val="auto"/>
                <w:sz w:val="18"/>
                <w:szCs w:val="18"/>
                <w:lang w:val="fr-FR"/>
              </w:rPr>
            </w:pPr>
            <w:r w:rsidRPr="004A4FEF">
              <w:rPr>
                <w:rFonts w:ascii="Montserrat" w:hAnsi="Montserrat"/>
                <w:b/>
                <w:bCs/>
                <w:color w:val="auto"/>
                <w:sz w:val="18"/>
                <w:szCs w:val="18"/>
                <w:lang w:val="fr-FR"/>
              </w:rPr>
              <w:t>A</w:t>
            </w:r>
          </w:p>
          <w:p w14:paraId="17A04E74" w14:textId="582E5AD0" w:rsidR="000929E8" w:rsidRPr="004A4FEF" w:rsidRDefault="000929E8" w:rsidP="004A4FEF">
            <w:pPr>
              <w:pStyle w:val="En-tte"/>
              <w:spacing w:before="60" w:line="280" w:lineRule="atLeast"/>
              <w:jc w:val="center"/>
              <w:rPr>
                <w:rFonts w:ascii="Montserrat" w:hAnsi="Montserrat"/>
                <w:b/>
                <w:bCs/>
                <w:color w:val="auto"/>
                <w:sz w:val="18"/>
                <w:szCs w:val="18"/>
                <w:lang w:val="fr-FR"/>
              </w:rPr>
            </w:pPr>
            <w:r w:rsidRPr="004A4FEF">
              <w:rPr>
                <w:rFonts w:ascii="Montserrat" w:hAnsi="Montserrat"/>
                <w:b/>
                <w:bCs/>
                <w:color w:val="auto"/>
                <w:sz w:val="18"/>
                <w:szCs w:val="18"/>
                <w:lang w:val="fr-FR"/>
              </w:rPr>
              <w:t>Interruption &lt; 1 jour</w:t>
            </w:r>
          </w:p>
        </w:tc>
        <w:tc>
          <w:tcPr>
            <w:tcW w:w="3283" w:type="dxa"/>
            <w:shd w:val="clear" w:color="auto" w:fill="BFBFBF"/>
            <w:vAlign w:val="center"/>
          </w:tcPr>
          <w:p w14:paraId="721AAC1E" w14:textId="77777777" w:rsidR="000929E8" w:rsidRPr="004A4FEF" w:rsidRDefault="000929E8" w:rsidP="004A4FEF">
            <w:pPr>
              <w:pStyle w:val="En-tte"/>
              <w:spacing w:before="60" w:line="280" w:lineRule="atLeast"/>
              <w:jc w:val="center"/>
              <w:rPr>
                <w:rFonts w:ascii="Montserrat" w:hAnsi="Montserrat"/>
                <w:b/>
                <w:bCs/>
                <w:color w:val="auto"/>
                <w:sz w:val="18"/>
                <w:szCs w:val="18"/>
                <w:lang w:val="fr-FR"/>
              </w:rPr>
            </w:pPr>
            <w:r w:rsidRPr="004A4FEF">
              <w:rPr>
                <w:rFonts w:ascii="Montserrat" w:hAnsi="Montserrat"/>
                <w:b/>
                <w:bCs/>
                <w:color w:val="auto"/>
                <w:sz w:val="18"/>
                <w:szCs w:val="18"/>
                <w:lang w:val="fr-FR"/>
              </w:rPr>
              <w:t>B</w:t>
            </w:r>
          </w:p>
          <w:p w14:paraId="5AFDA2A6" w14:textId="0C010DAB" w:rsidR="000929E8" w:rsidRPr="004A4FEF" w:rsidRDefault="000929E8" w:rsidP="004A4FEF">
            <w:pPr>
              <w:pStyle w:val="En-tte"/>
              <w:spacing w:before="60" w:line="280" w:lineRule="atLeast"/>
              <w:jc w:val="center"/>
              <w:rPr>
                <w:rFonts w:ascii="Montserrat" w:hAnsi="Montserrat"/>
                <w:b/>
                <w:bCs/>
                <w:color w:val="auto"/>
                <w:sz w:val="18"/>
                <w:szCs w:val="18"/>
                <w:lang w:val="fr-FR"/>
              </w:rPr>
            </w:pPr>
            <w:r w:rsidRPr="004A4FEF">
              <w:rPr>
                <w:rFonts w:ascii="Montserrat" w:hAnsi="Montserrat"/>
                <w:b/>
                <w:bCs/>
                <w:color w:val="auto"/>
                <w:sz w:val="18"/>
                <w:szCs w:val="18"/>
                <w:lang w:val="fr-FR"/>
              </w:rPr>
              <w:t>Interruption ≥ 5 jours</w:t>
            </w:r>
          </w:p>
        </w:tc>
      </w:tr>
      <w:tr w:rsidR="008801FB" w:rsidRPr="0060375A" w14:paraId="27F9D513" w14:textId="5A700C67" w:rsidTr="00A15AA0">
        <w:trPr>
          <w:trHeight w:val="680"/>
        </w:trPr>
        <w:tc>
          <w:tcPr>
            <w:tcW w:w="3224" w:type="dxa"/>
            <w:shd w:val="clear" w:color="auto" w:fill="F2F2F2"/>
            <w:vAlign w:val="center"/>
          </w:tcPr>
          <w:p w14:paraId="03F405F7" w14:textId="77777777" w:rsidR="008801FB" w:rsidRPr="009F25BA" w:rsidRDefault="008801FB" w:rsidP="008801FB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9F25BA">
              <w:rPr>
                <w:rFonts w:ascii="Montserrat" w:hAnsi="Montserrat"/>
                <w:b/>
                <w:bCs/>
                <w:sz w:val="16"/>
                <w:szCs w:val="16"/>
              </w:rPr>
              <w:t>Image de marque</w:t>
            </w:r>
          </w:p>
        </w:tc>
        <w:tc>
          <w:tcPr>
            <w:tcW w:w="3283" w:type="dxa"/>
            <w:shd w:val="clear" w:color="auto" w:fill="FFFFFF"/>
            <w:vAlign w:val="center"/>
          </w:tcPr>
          <w:p w14:paraId="57F68930" w14:textId="45759104" w:rsidR="008801FB" w:rsidRPr="009F25BA" w:rsidRDefault="008801FB" w:rsidP="008801FB">
            <w:pPr>
              <w:pStyle w:val="NormalWeb"/>
              <w:tabs>
                <w:tab w:val="left" w:pos="708"/>
              </w:tabs>
              <w:spacing w:before="60" w:beforeAutospacing="0" w:after="60" w:afterAutospacing="0"/>
              <w:jc w:val="center"/>
              <w:rPr>
                <w:rFonts w:ascii="Montserrat" w:hAnsi="Montserrat" w:cstheme="majorHAnsi"/>
                <w:color w:val="56555A" w:themeColor="text1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color w:val="56555A" w:themeColor="text1"/>
                <w:sz w:val="16"/>
                <w:szCs w:val="16"/>
              </w:rPr>
              <w:t>1</w:t>
            </w:r>
          </w:p>
        </w:tc>
        <w:tc>
          <w:tcPr>
            <w:tcW w:w="3283" w:type="dxa"/>
            <w:shd w:val="clear" w:color="auto" w:fill="FFFFFF"/>
            <w:vAlign w:val="center"/>
          </w:tcPr>
          <w:p w14:paraId="2493996A" w14:textId="750F1065" w:rsidR="008801FB" w:rsidRPr="009F25BA" w:rsidRDefault="008801FB" w:rsidP="008801FB">
            <w:pPr>
              <w:pStyle w:val="NormalWeb"/>
              <w:tabs>
                <w:tab w:val="left" w:pos="708"/>
              </w:tabs>
              <w:spacing w:before="60" w:beforeAutospacing="0" w:after="60" w:afterAutospacing="0"/>
              <w:jc w:val="center"/>
              <w:rPr>
                <w:rFonts w:ascii="Montserrat" w:hAnsi="Montserrat" w:cstheme="majorHAnsi"/>
                <w:color w:val="56555A" w:themeColor="text1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color w:val="56555A" w:themeColor="text1"/>
                <w:sz w:val="16"/>
                <w:szCs w:val="16"/>
              </w:rPr>
              <w:t>1</w:t>
            </w:r>
          </w:p>
        </w:tc>
      </w:tr>
      <w:tr w:rsidR="008801FB" w:rsidRPr="0060375A" w14:paraId="42A9C148" w14:textId="55FA474B" w:rsidTr="00A15AA0">
        <w:trPr>
          <w:trHeight w:val="680"/>
        </w:trPr>
        <w:tc>
          <w:tcPr>
            <w:tcW w:w="3224" w:type="dxa"/>
            <w:shd w:val="clear" w:color="auto" w:fill="F2F2F2"/>
            <w:vAlign w:val="center"/>
          </w:tcPr>
          <w:p w14:paraId="366FFD30" w14:textId="77777777" w:rsidR="008801FB" w:rsidRPr="009F25BA" w:rsidRDefault="008801FB" w:rsidP="008801FB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9F25BA">
              <w:rPr>
                <w:rFonts w:ascii="Montserrat" w:hAnsi="Montserrat"/>
                <w:b/>
                <w:bCs/>
                <w:sz w:val="16"/>
                <w:szCs w:val="16"/>
              </w:rPr>
              <w:t>Désorganisation interne</w:t>
            </w:r>
          </w:p>
        </w:tc>
        <w:tc>
          <w:tcPr>
            <w:tcW w:w="3283" w:type="dxa"/>
            <w:shd w:val="clear" w:color="auto" w:fill="FFFFFF"/>
            <w:vAlign w:val="center"/>
          </w:tcPr>
          <w:p w14:paraId="1A5ED1F7" w14:textId="170064FF" w:rsidR="008801FB" w:rsidRPr="009F25BA" w:rsidRDefault="008801FB" w:rsidP="008801FB">
            <w:pPr>
              <w:pStyle w:val="NormalWeb"/>
              <w:tabs>
                <w:tab w:val="left" w:pos="708"/>
              </w:tabs>
              <w:spacing w:before="60" w:beforeAutospacing="0" w:after="60" w:afterAutospacing="0"/>
              <w:jc w:val="center"/>
              <w:rPr>
                <w:rFonts w:ascii="Montserrat" w:hAnsi="Montserrat" w:cstheme="majorHAnsi"/>
                <w:color w:val="56555A" w:themeColor="text1"/>
                <w:kern w:val="24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color w:val="56555A" w:themeColor="text1"/>
                <w:kern w:val="24"/>
                <w:sz w:val="16"/>
                <w:szCs w:val="16"/>
              </w:rPr>
              <w:t>1</w:t>
            </w:r>
          </w:p>
        </w:tc>
        <w:tc>
          <w:tcPr>
            <w:tcW w:w="3283" w:type="dxa"/>
            <w:shd w:val="clear" w:color="auto" w:fill="FFFFFF"/>
            <w:vAlign w:val="center"/>
          </w:tcPr>
          <w:p w14:paraId="09993693" w14:textId="014C0641" w:rsidR="008801FB" w:rsidRPr="009F25BA" w:rsidRDefault="008801FB" w:rsidP="008801FB">
            <w:pPr>
              <w:pStyle w:val="NormalWeb"/>
              <w:tabs>
                <w:tab w:val="left" w:pos="708"/>
              </w:tabs>
              <w:spacing w:before="60" w:beforeAutospacing="0" w:after="60" w:afterAutospacing="0"/>
              <w:jc w:val="center"/>
              <w:rPr>
                <w:rFonts w:ascii="Montserrat" w:hAnsi="Montserrat" w:cstheme="majorHAnsi"/>
                <w:color w:val="56555A" w:themeColor="text1"/>
                <w:kern w:val="24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color w:val="56555A" w:themeColor="text1"/>
                <w:kern w:val="24"/>
                <w:sz w:val="16"/>
                <w:szCs w:val="16"/>
              </w:rPr>
              <w:t>2</w:t>
            </w:r>
          </w:p>
        </w:tc>
      </w:tr>
      <w:tr w:rsidR="008801FB" w:rsidRPr="0060375A" w14:paraId="75E9FE50" w14:textId="4A2C74E0" w:rsidTr="00A15AA0">
        <w:trPr>
          <w:trHeight w:val="680"/>
        </w:trPr>
        <w:tc>
          <w:tcPr>
            <w:tcW w:w="3224" w:type="dxa"/>
            <w:shd w:val="clear" w:color="auto" w:fill="F2F2F2"/>
            <w:vAlign w:val="center"/>
          </w:tcPr>
          <w:p w14:paraId="0568B041" w14:textId="77777777" w:rsidR="008801FB" w:rsidRPr="009F25BA" w:rsidRDefault="008801FB" w:rsidP="008801FB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9F25BA">
              <w:rPr>
                <w:rFonts w:ascii="Montserrat" w:hAnsi="Montserrat"/>
                <w:b/>
                <w:bCs/>
                <w:sz w:val="16"/>
                <w:szCs w:val="16"/>
              </w:rPr>
              <w:t>Juridique et réglementaire</w:t>
            </w:r>
          </w:p>
        </w:tc>
        <w:tc>
          <w:tcPr>
            <w:tcW w:w="3283" w:type="dxa"/>
            <w:shd w:val="clear" w:color="auto" w:fill="FFFFFF"/>
            <w:vAlign w:val="center"/>
          </w:tcPr>
          <w:p w14:paraId="1E567598" w14:textId="647B39C7" w:rsidR="008801FB" w:rsidRPr="009F25BA" w:rsidRDefault="008801FB" w:rsidP="008801FB">
            <w:pPr>
              <w:pStyle w:val="NormalWeb"/>
              <w:tabs>
                <w:tab w:val="left" w:pos="708"/>
              </w:tabs>
              <w:spacing w:before="60" w:beforeAutospacing="0" w:after="60" w:afterAutospacing="0"/>
              <w:jc w:val="center"/>
              <w:rPr>
                <w:rFonts w:ascii="Montserrat" w:hAnsi="Montserrat" w:cstheme="majorHAnsi"/>
                <w:color w:val="56555A" w:themeColor="text1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color w:val="56555A" w:themeColor="text1"/>
                <w:sz w:val="16"/>
                <w:szCs w:val="16"/>
              </w:rPr>
              <w:t>1</w:t>
            </w:r>
          </w:p>
        </w:tc>
        <w:tc>
          <w:tcPr>
            <w:tcW w:w="3283" w:type="dxa"/>
            <w:shd w:val="clear" w:color="auto" w:fill="FFFFFF"/>
            <w:vAlign w:val="center"/>
          </w:tcPr>
          <w:p w14:paraId="1129838A" w14:textId="38E5ADDD" w:rsidR="008801FB" w:rsidRPr="009F25BA" w:rsidRDefault="008801FB" w:rsidP="008801FB">
            <w:pPr>
              <w:pStyle w:val="NormalWeb"/>
              <w:tabs>
                <w:tab w:val="left" w:pos="708"/>
              </w:tabs>
              <w:spacing w:before="60" w:beforeAutospacing="0" w:after="60" w:afterAutospacing="0"/>
              <w:jc w:val="center"/>
              <w:rPr>
                <w:rFonts w:ascii="Montserrat" w:hAnsi="Montserrat" w:cstheme="majorHAnsi"/>
                <w:color w:val="56555A" w:themeColor="text1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color w:val="56555A" w:themeColor="text1"/>
                <w:sz w:val="16"/>
                <w:szCs w:val="16"/>
              </w:rPr>
              <w:t>2</w:t>
            </w:r>
          </w:p>
        </w:tc>
      </w:tr>
      <w:tr w:rsidR="008801FB" w:rsidRPr="0060375A" w14:paraId="5E2344D3" w14:textId="79E8FC71" w:rsidTr="00A15AA0">
        <w:trPr>
          <w:trHeight w:val="680"/>
        </w:trPr>
        <w:tc>
          <w:tcPr>
            <w:tcW w:w="3224" w:type="dxa"/>
            <w:shd w:val="clear" w:color="auto" w:fill="F2F2F2"/>
            <w:vAlign w:val="center"/>
          </w:tcPr>
          <w:p w14:paraId="2CCE48D0" w14:textId="77777777" w:rsidR="008801FB" w:rsidRPr="009F25BA" w:rsidRDefault="008801FB" w:rsidP="008801FB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9F25BA">
              <w:rPr>
                <w:rFonts w:ascii="Montserrat" w:hAnsi="Montserrat"/>
                <w:b/>
                <w:bCs/>
                <w:sz w:val="16"/>
                <w:szCs w:val="16"/>
              </w:rPr>
              <w:t>Financier</w:t>
            </w:r>
          </w:p>
        </w:tc>
        <w:tc>
          <w:tcPr>
            <w:tcW w:w="3283" w:type="dxa"/>
            <w:shd w:val="clear" w:color="auto" w:fill="FFFFFF"/>
            <w:vAlign w:val="center"/>
          </w:tcPr>
          <w:p w14:paraId="2F8A0D0C" w14:textId="1ACE2AE4" w:rsidR="008801FB" w:rsidRPr="009F25BA" w:rsidRDefault="008801FB" w:rsidP="008801FB">
            <w:pPr>
              <w:pStyle w:val="NormalWeb"/>
              <w:tabs>
                <w:tab w:val="left" w:pos="708"/>
              </w:tabs>
              <w:spacing w:before="60" w:beforeAutospacing="0" w:after="60" w:afterAutospacing="0"/>
              <w:jc w:val="center"/>
              <w:rPr>
                <w:rFonts w:ascii="Montserrat" w:hAnsi="Montserrat" w:cstheme="majorHAnsi"/>
                <w:color w:val="56555A" w:themeColor="text1"/>
                <w:kern w:val="24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color w:val="56555A" w:themeColor="text1"/>
                <w:kern w:val="24"/>
                <w:sz w:val="16"/>
                <w:szCs w:val="16"/>
              </w:rPr>
              <w:t>1</w:t>
            </w:r>
          </w:p>
        </w:tc>
        <w:tc>
          <w:tcPr>
            <w:tcW w:w="3283" w:type="dxa"/>
            <w:shd w:val="clear" w:color="auto" w:fill="FFFFFF"/>
            <w:vAlign w:val="center"/>
          </w:tcPr>
          <w:p w14:paraId="47F91ED5" w14:textId="074A5E22" w:rsidR="008801FB" w:rsidRPr="009F25BA" w:rsidRDefault="008801FB" w:rsidP="008801FB">
            <w:pPr>
              <w:pStyle w:val="NormalWeb"/>
              <w:tabs>
                <w:tab w:val="left" w:pos="708"/>
              </w:tabs>
              <w:spacing w:before="60" w:beforeAutospacing="0" w:after="60" w:afterAutospacing="0"/>
              <w:jc w:val="center"/>
              <w:rPr>
                <w:rFonts w:ascii="Montserrat" w:hAnsi="Montserrat" w:cstheme="majorHAnsi"/>
                <w:color w:val="56555A" w:themeColor="text1"/>
                <w:kern w:val="24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color w:val="56555A" w:themeColor="text1"/>
                <w:kern w:val="24"/>
                <w:sz w:val="16"/>
                <w:szCs w:val="16"/>
              </w:rPr>
              <w:t>1</w:t>
            </w:r>
          </w:p>
        </w:tc>
      </w:tr>
    </w:tbl>
    <w:p w14:paraId="58960A3F" w14:textId="77777777" w:rsidR="003F55AE" w:rsidRDefault="003F55AE" w:rsidP="00D80A26">
      <w:pPr>
        <w:pStyle w:val="Lgende"/>
        <w:spacing w:after="0"/>
        <w:rPr>
          <w:i w:val="0"/>
          <w:iCs/>
        </w:rPr>
      </w:pPr>
      <w:bookmarkStart w:id="37" w:name="_Toc388004596"/>
      <w:bookmarkStart w:id="38" w:name="_Toc411496374"/>
      <w:bookmarkStart w:id="39" w:name="_Toc411497015"/>
      <w:bookmarkStart w:id="40" w:name="_Toc227158851"/>
    </w:p>
    <w:p w14:paraId="397C6DE0" w14:textId="608F2E2E" w:rsidR="008801FB" w:rsidRPr="003F55AE" w:rsidRDefault="003F55AE" w:rsidP="003F55AE">
      <w:pPr>
        <w:pStyle w:val="Lgende"/>
        <w:spacing w:after="0"/>
        <w:jc w:val="center"/>
        <w:rPr>
          <w:rFonts w:ascii="Montserrat" w:hAnsi="Montserrat"/>
          <w:b w:val="0"/>
          <w:bCs w:val="0"/>
          <w:i w:val="0"/>
          <w:iCs/>
          <w:color w:val="56555A" w:themeColor="text1"/>
          <w:sz w:val="18"/>
        </w:rPr>
      </w:pPr>
      <w:bookmarkStart w:id="41" w:name="_Toc227768379"/>
      <w:r w:rsidRPr="003F55AE">
        <w:rPr>
          <w:i w:val="0"/>
          <w:iCs/>
        </w:rPr>
        <w:t xml:space="preserve">Tableau </w:t>
      </w:r>
      <w:r w:rsidRPr="003F55AE">
        <w:rPr>
          <w:i w:val="0"/>
          <w:iCs/>
        </w:rPr>
        <w:fldChar w:fldCharType="begin"/>
      </w:r>
      <w:r w:rsidRPr="003F55AE">
        <w:rPr>
          <w:i w:val="0"/>
          <w:iCs/>
        </w:rPr>
        <w:instrText xml:space="preserve"> SEQ Tableau \* ARABIC </w:instrText>
      </w:r>
      <w:r w:rsidRPr="003F55AE">
        <w:rPr>
          <w:i w:val="0"/>
          <w:iCs/>
        </w:rPr>
        <w:fldChar w:fldCharType="separate"/>
      </w:r>
      <w:r w:rsidRPr="003F55AE">
        <w:rPr>
          <w:i w:val="0"/>
          <w:iCs/>
          <w:noProof/>
        </w:rPr>
        <w:t>7</w:t>
      </w:r>
      <w:r w:rsidRPr="003F55AE">
        <w:rPr>
          <w:i w:val="0"/>
          <w:iCs/>
        </w:rPr>
        <w:fldChar w:fldCharType="end"/>
      </w:r>
      <w:r w:rsidRPr="003F55AE">
        <w:rPr>
          <w:rFonts w:ascii="Montserrat" w:hAnsi="Montserrat"/>
          <w:b w:val="0"/>
          <w:bCs w:val="0"/>
          <w:i w:val="0"/>
          <w:iCs/>
        </w:rPr>
        <w:t> : Structure contrôle des dépenses</w:t>
      </w:r>
      <w:bookmarkEnd w:id="41"/>
    </w:p>
    <w:tbl>
      <w:tblPr>
        <w:tblpPr w:leftFromText="141" w:rightFromText="141" w:vertAnchor="text" w:horzAnchor="margin" w:tblpXSpec="center" w:tblpY="189"/>
        <w:tblW w:w="979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000" w:firstRow="0" w:lastRow="0" w:firstColumn="0" w:lastColumn="0" w:noHBand="0" w:noVBand="0"/>
      </w:tblPr>
      <w:tblGrid>
        <w:gridCol w:w="3224"/>
        <w:gridCol w:w="3283"/>
        <w:gridCol w:w="3283"/>
      </w:tblGrid>
      <w:tr w:rsidR="008801FB" w:rsidRPr="0060375A" w14:paraId="61285374" w14:textId="77777777" w:rsidTr="002851F9">
        <w:trPr>
          <w:trHeight w:val="680"/>
        </w:trPr>
        <w:tc>
          <w:tcPr>
            <w:tcW w:w="3224" w:type="dxa"/>
            <w:shd w:val="clear" w:color="auto" w:fill="BFBFBF"/>
            <w:vAlign w:val="center"/>
          </w:tcPr>
          <w:p w14:paraId="26393E95" w14:textId="24044F64" w:rsidR="008801FB" w:rsidRPr="004A4FEF" w:rsidRDefault="008801FB" w:rsidP="002851F9">
            <w:pPr>
              <w:jc w:val="center"/>
              <w:rPr>
                <w:rFonts w:ascii="Montserrat" w:hAnsi="Montserrat"/>
                <w:b/>
                <w:bCs/>
                <w:color w:val="auto"/>
                <w:szCs w:val="18"/>
              </w:rPr>
            </w:pPr>
            <w:r w:rsidRPr="008801FB">
              <w:rPr>
                <w:rFonts w:ascii="Montserrat" w:hAnsi="Montserrat"/>
                <w:b/>
                <w:bCs/>
                <w:color w:val="auto"/>
                <w:szCs w:val="18"/>
              </w:rPr>
              <w:t>Structure contrôle des dépenses</w:t>
            </w:r>
          </w:p>
        </w:tc>
        <w:tc>
          <w:tcPr>
            <w:tcW w:w="3283" w:type="dxa"/>
            <w:shd w:val="clear" w:color="auto" w:fill="BFBFBF"/>
            <w:vAlign w:val="center"/>
          </w:tcPr>
          <w:p w14:paraId="7D228E0D" w14:textId="77777777" w:rsidR="008801FB" w:rsidRPr="004A4FEF" w:rsidRDefault="008801FB" w:rsidP="002851F9">
            <w:pPr>
              <w:pStyle w:val="En-tte"/>
              <w:spacing w:before="60" w:line="280" w:lineRule="atLeast"/>
              <w:jc w:val="center"/>
              <w:rPr>
                <w:rFonts w:ascii="Montserrat" w:hAnsi="Montserrat"/>
                <w:b/>
                <w:bCs/>
                <w:color w:val="auto"/>
                <w:sz w:val="18"/>
                <w:szCs w:val="18"/>
                <w:lang w:val="fr-FR"/>
              </w:rPr>
            </w:pPr>
            <w:r w:rsidRPr="004A4FEF">
              <w:rPr>
                <w:rFonts w:ascii="Montserrat" w:hAnsi="Montserrat"/>
                <w:b/>
                <w:bCs/>
                <w:color w:val="auto"/>
                <w:sz w:val="18"/>
                <w:szCs w:val="18"/>
                <w:lang w:val="fr-FR"/>
              </w:rPr>
              <w:t>A</w:t>
            </w:r>
          </w:p>
          <w:p w14:paraId="31B08435" w14:textId="77777777" w:rsidR="008801FB" w:rsidRPr="004A4FEF" w:rsidRDefault="008801FB" w:rsidP="002851F9">
            <w:pPr>
              <w:pStyle w:val="En-tte"/>
              <w:spacing w:before="60" w:line="280" w:lineRule="atLeast"/>
              <w:jc w:val="center"/>
              <w:rPr>
                <w:rFonts w:ascii="Montserrat" w:hAnsi="Montserrat"/>
                <w:b/>
                <w:bCs/>
                <w:color w:val="auto"/>
                <w:sz w:val="18"/>
                <w:szCs w:val="18"/>
                <w:lang w:val="fr-FR"/>
              </w:rPr>
            </w:pPr>
            <w:r w:rsidRPr="004A4FEF">
              <w:rPr>
                <w:rFonts w:ascii="Montserrat" w:hAnsi="Montserrat"/>
                <w:b/>
                <w:bCs/>
                <w:color w:val="auto"/>
                <w:sz w:val="18"/>
                <w:szCs w:val="18"/>
                <w:lang w:val="fr-FR"/>
              </w:rPr>
              <w:t>Interruption &lt; 1 jour</w:t>
            </w:r>
          </w:p>
        </w:tc>
        <w:tc>
          <w:tcPr>
            <w:tcW w:w="3283" w:type="dxa"/>
            <w:shd w:val="clear" w:color="auto" w:fill="BFBFBF"/>
            <w:vAlign w:val="center"/>
          </w:tcPr>
          <w:p w14:paraId="5BCCA5EA" w14:textId="77777777" w:rsidR="008801FB" w:rsidRPr="004A4FEF" w:rsidRDefault="008801FB" w:rsidP="002851F9">
            <w:pPr>
              <w:pStyle w:val="En-tte"/>
              <w:spacing w:before="60" w:line="280" w:lineRule="atLeast"/>
              <w:jc w:val="center"/>
              <w:rPr>
                <w:rFonts w:ascii="Montserrat" w:hAnsi="Montserrat"/>
                <w:b/>
                <w:bCs/>
                <w:color w:val="auto"/>
                <w:sz w:val="18"/>
                <w:szCs w:val="18"/>
                <w:lang w:val="fr-FR"/>
              </w:rPr>
            </w:pPr>
            <w:r w:rsidRPr="004A4FEF">
              <w:rPr>
                <w:rFonts w:ascii="Montserrat" w:hAnsi="Montserrat"/>
                <w:b/>
                <w:bCs/>
                <w:color w:val="auto"/>
                <w:sz w:val="18"/>
                <w:szCs w:val="18"/>
                <w:lang w:val="fr-FR"/>
              </w:rPr>
              <w:t>B</w:t>
            </w:r>
          </w:p>
          <w:p w14:paraId="5505F8D8" w14:textId="77777777" w:rsidR="008801FB" w:rsidRPr="004A4FEF" w:rsidRDefault="008801FB" w:rsidP="002851F9">
            <w:pPr>
              <w:pStyle w:val="En-tte"/>
              <w:spacing w:before="60" w:line="280" w:lineRule="atLeast"/>
              <w:jc w:val="center"/>
              <w:rPr>
                <w:rFonts w:ascii="Montserrat" w:hAnsi="Montserrat"/>
                <w:b/>
                <w:bCs/>
                <w:color w:val="auto"/>
                <w:sz w:val="18"/>
                <w:szCs w:val="18"/>
                <w:lang w:val="fr-FR"/>
              </w:rPr>
            </w:pPr>
            <w:r w:rsidRPr="004A4FEF">
              <w:rPr>
                <w:rFonts w:ascii="Montserrat" w:hAnsi="Montserrat"/>
                <w:b/>
                <w:bCs/>
                <w:color w:val="auto"/>
                <w:sz w:val="18"/>
                <w:szCs w:val="18"/>
                <w:lang w:val="fr-FR"/>
              </w:rPr>
              <w:t>Interruption ≥ 5 jours</w:t>
            </w:r>
          </w:p>
        </w:tc>
      </w:tr>
      <w:tr w:rsidR="008801FB" w:rsidRPr="0060375A" w14:paraId="5A50FDD7" w14:textId="77777777" w:rsidTr="002851F9">
        <w:trPr>
          <w:trHeight w:val="680"/>
        </w:trPr>
        <w:tc>
          <w:tcPr>
            <w:tcW w:w="3224" w:type="dxa"/>
            <w:shd w:val="clear" w:color="auto" w:fill="F2F2F2"/>
            <w:vAlign w:val="center"/>
          </w:tcPr>
          <w:p w14:paraId="631672F0" w14:textId="77777777" w:rsidR="008801FB" w:rsidRPr="009F25BA" w:rsidRDefault="008801FB" w:rsidP="008801FB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9F25BA">
              <w:rPr>
                <w:rFonts w:ascii="Montserrat" w:hAnsi="Montserrat"/>
                <w:b/>
                <w:bCs/>
                <w:sz w:val="16"/>
                <w:szCs w:val="16"/>
              </w:rPr>
              <w:t>Image de marque</w:t>
            </w:r>
          </w:p>
        </w:tc>
        <w:tc>
          <w:tcPr>
            <w:tcW w:w="3283" w:type="dxa"/>
            <w:shd w:val="clear" w:color="auto" w:fill="FFFFFF"/>
            <w:vAlign w:val="center"/>
          </w:tcPr>
          <w:p w14:paraId="6F444D4E" w14:textId="7D1DDAAF" w:rsidR="008801FB" w:rsidRPr="009F25BA" w:rsidRDefault="008801FB" w:rsidP="008801FB">
            <w:pPr>
              <w:pStyle w:val="NormalWeb"/>
              <w:tabs>
                <w:tab w:val="left" w:pos="708"/>
              </w:tabs>
              <w:spacing w:before="60" w:beforeAutospacing="0" w:after="60" w:afterAutospacing="0"/>
              <w:jc w:val="center"/>
              <w:rPr>
                <w:rFonts w:ascii="Montserrat" w:hAnsi="Montserrat" w:cstheme="majorHAnsi"/>
                <w:color w:val="56555A" w:themeColor="text1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color w:val="56555A" w:themeColor="text1"/>
                <w:sz w:val="16"/>
                <w:szCs w:val="16"/>
              </w:rPr>
              <w:t>1</w:t>
            </w:r>
          </w:p>
        </w:tc>
        <w:tc>
          <w:tcPr>
            <w:tcW w:w="3283" w:type="dxa"/>
            <w:shd w:val="clear" w:color="auto" w:fill="FFFFFF"/>
            <w:vAlign w:val="center"/>
          </w:tcPr>
          <w:p w14:paraId="2A56ADA9" w14:textId="3737038F" w:rsidR="008801FB" w:rsidRPr="009F25BA" w:rsidRDefault="008801FB" w:rsidP="008801FB">
            <w:pPr>
              <w:pStyle w:val="NormalWeb"/>
              <w:tabs>
                <w:tab w:val="left" w:pos="708"/>
              </w:tabs>
              <w:spacing w:before="60" w:beforeAutospacing="0" w:after="60" w:afterAutospacing="0"/>
              <w:jc w:val="center"/>
              <w:rPr>
                <w:rFonts w:ascii="Montserrat" w:hAnsi="Montserrat" w:cstheme="majorHAnsi"/>
                <w:color w:val="56555A" w:themeColor="text1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color w:val="56555A" w:themeColor="text1"/>
                <w:sz w:val="16"/>
                <w:szCs w:val="16"/>
              </w:rPr>
              <w:t>1</w:t>
            </w:r>
          </w:p>
        </w:tc>
      </w:tr>
      <w:tr w:rsidR="008801FB" w:rsidRPr="0060375A" w14:paraId="1521303A" w14:textId="77777777" w:rsidTr="002851F9">
        <w:trPr>
          <w:trHeight w:val="680"/>
        </w:trPr>
        <w:tc>
          <w:tcPr>
            <w:tcW w:w="3224" w:type="dxa"/>
            <w:shd w:val="clear" w:color="auto" w:fill="F2F2F2"/>
            <w:vAlign w:val="center"/>
          </w:tcPr>
          <w:p w14:paraId="70270BF3" w14:textId="77777777" w:rsidR="008801FB" w:rsidRPr="009F25BA" w:rsidRDefault="008801FB" w:rsidP="008801FB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9F25BA">
              <w:rPr>
                <w:rFonts w:ascii="Montserrat" w:hAnsi="Montserrat"/>
                <w:b/>
                <w:bCs/>
                <w:sz w:val="16"/>
                <w:szCs w:val="16"/>
              </w:rPr>
              <w:t>Désorganisation interne</w:t>
            </w:r>
          </w:p>
        </w:tc>
        <w:tc>
          <w:tcPr>
            <w:tcW w:w="3283" w:type="dxa"/>
            <w:shd w:val="clear" w:color="auto" w:fill="FFFFFF"/>
            <w:vAlign w:val="center"/>
          </w:tcPr>
          <w:p w14:paraId="25026A3B" w14:textId="3F46D770" w:rsidR="008801FB" w:rsidRPr="009F25BA" w:rsidRDefault="008801FB" w:rsidP="008801FB">
            <w:pPr>
              <w:pStyle w:val="NormalWeb"/>
              <w:tabs>
                <w:tab w:val="left" w:pos="708"/>
              </w:tabs>
              <w:spacing w:before="60" w:beforeAutospacing="0" w:after="60" w:afterAutospacing="0"/>
              <w:jc w:val="center"/>
              <w:rPr>
                <w:rFonts w:ascii="Montserrat" w:hAnsi="Montserrat" w:cstheme="majorHAnsi"/>
                <w:color w:val="56555A" w:themeColor="text1"/>
                <w:kern w:val="24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color w:val="56555A" w:themeColor="text1"/>
                <w:kern w:val="24"/>
                <w:sz w:val="16"/>
                <w:szCs w:val="16"/>
              </w:rPr>
              <w:t>1</w:t>
            </w:r>
          </w:p>
        </w:tc>
        <w:tc>
          <w:tcPr>
            <w:tcW w:w="3283" w:type="dxa"/>
            <w:shd w:val="clear" w:color="auto" w:fill="FFFFFF"/>
            <w:vAlign w:val="center"/>
          </w:tcPr>
          <w:p w14:paraId="68B22423" w14:textId="3EBAFC2E" w:rsidR="008801FB" w:rsidRPr="009F25BA" w:rsidRDefault="008801FB" w:rsidP="008801FB">
            <w:pPr>
              <w:pStyle w:val="NormalWeb"/>
              <w:tabs>
                <w:tab w:val="left" w:pos="708"/>
              </w:tabs>
              <w:spacing w:before="60" w:beforeAutospacing="0" w:after="60" w:afterAutospacing="0"/>
              <w:jc w:val="center"/>
              <w:rPr>
                <w:rFonts w:ascii="Montserrat" w:hAnsi="Montserrat" w:cstheme="majorHAnsi"/>
                <w:color w:val="56555A" w:themeColor="text1"/>
                <w:kern w:val="24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color w:val="56555A" w:themeColor="text1"/>
                <w:kern w:val="24"/>
                <w:sz w:val="16"/>
                <w:szCs w:val="16"/>
              </w:rPr>
              <w:t>2</w:t>
            </w:r>
          </w:p>
        </w:tc>
      </w:tr>
      <w:tr w:rsidR="008801FB" w:rsidRPr="0060375A" w14:paraId="26E009B6" w14:textId="77777777" w:rsidTr="002851F9">
        <w:trPr>
          <w:trHeight w:val="680"/>
        </w:trPr>
        <w:tc>
          <w:tcPr>
            <w:tcW w:w="3224" w:type="dxa"/>
            <w:shd w:val="clear" w:color="auto" w:fill="F2F2F2"/>
            <w:vAlign w:val="center"/>
          </w:tcPr>
          <w:p w14:paraId="3543EEEC" w14:textId="77777777" w:rsidR="008801FB" w:rsidRPr="009F25BA" w:rsidRDefault="008801FB" w:rsidP="008801FB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9F25BA">
              <w:rPr>
                <w:rFonts w:ascii="Montserrat" w:hAnsi="Montserrat"/>
                <w:b/>
                <w:bCs/>
                <w:sz w:val="16"/>
                <w:szCs w:val="16"/>
              </w:rPr>
              <w:t>Juridique et réglementaire</w:t>
            </w:r>
          </w:p>
        </w:tc>
        <w:tc>
          <w:tcPr>
            <w:tcW w:w="3283" w:type="dxa"/>
            <w:shd w:val="clear" w:color="auto" w:fill="FFFFFF"/>
            <w:vAlign w:val="center"/>
          </w:tcPr>
          <w:p w14:paraId="0A31A303" w14:textId="326EBD1A" w:rsidR="008801FB" w:rsidRPr="009F25BA" w:rsidRDefault="008801FB" w:rsidP="008801FB">
            <w:pPr>
              <w:pStyle w:val="NormalWeb"/>
              <w:tabs>
                <w:tab w:val="left" w:pos="708"/>
              </w:tabs>
              <w:spacing w:before="60" w:beforeAutospacing="0" w:after="60" w:afterAutospacing="0"/>
              <w:jc w:val="center"/>
              <w:rPr>
                <w:rFonts w:ascii="Montserrat" w:hAnsi="Montserrat" w:cstheme="majorHAnsi"/>
                <w:color w:val="56555A" w:themeColor="text1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color w:val="56555A" w:themeColor="text1"/>
                <w:sz w:val="16"/>
                <w:szCs w:val="16"/>
              </w:rPr>
              <w:t>1</w:t>
            </w:r>
          </w:p>
        </w:tc>
        <w:tc>
          <w:tcPr>
            <w:tcW w:w="3283" w:type="dxa"/>
            <w:shd w:val="clear" w:color="auto" w:fill="FFFFFF"/>
            <w:vAlign w:val="center"/>
          </w:tcPr>
          <w:p w14:paraId="2D476450" w14:textId="458A7DAA" w:rsidR="008801FB" w:rsidRPr="009F25BA" w:rsidRDefault="008801FB" w:rsidP="008801FB">
            <w:pPr>
              <w:pStyle w:val="NormalWeb"/>
              <w:tabs>
                <w:tab w:val="left" w:pos="708"/>
              </w:tabs>
              <w:spacing w:before="60" w:beforeAutospacing="0" w:after="60" w:afterAutospacing="0"/>
              <w:jc w:val="center"/>
              <w:rPr>
                <w:rFonts w:ascii="Montserrat" w:hAnsi="Montserrat" w:cstheme="majorHAnsi"/>
                <w:color w:val="56555A" w:themeColor="text1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color w:val="56555A" w:themeColor="text1"/>
                <w:sz w:val="16"/>
                <w:szCs w:val="16"/>
              </w:rPr>
              <w:t>1</w:t>
            </w:r>
          </w:p>
        </w:tc>
      </w:tr>
      <w:tr w:rsidR="008801FB" w:rsidRPr="0060375A" w14:paraId="0EAB5591" w14:textId="77777777" w:rsidTr="002851F9">
        <w:trPr>
          <w:trHeight w:val="680"/>
        </w:trPr>
        <w:tc>
          <w:tcPr>
            <w:tcW w:w="3224" w:type="dxa"/>
            <w:shd w:val="clear" w:color="auto" w:fill="F2F2F2"/>
            <w:vAlign w:val="center"/>
          </w:tcPr>
          <w:p w14:paraId="7BE14AE1" w14:textId="77777777" w:rsidR="008801FB" w:rsidRPr="009F25BA" w:rsidRDefault="008801FB" w:rsidP="008801FB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9F25BA">
              <w:rPr>
                <w:rFonts w:ascii="Montserrat" w:hAnsi="Montserrat"/>
                <w:b/>
                <w:bCs/>
                <w:sz w:val="16"/>
                <w:szCs w:val="16"/>
              </w:rPr>
              <w:t>Financier</w:t>
            </w:r>
          </w:p>
        </w:tc>
        <w:tc>
          <w:tcPr>
            <w:tcW w:w="3283" w:type="dxa"/>
            <w:shd w:val="clear" w:color="auto" w:fill="FFFFFF"/>
            <w:vAlign w:val="center"/>
          </w:tcPr>
          <w:p w14:paraId="0D0289AF" w14:textId="41EB9C53" w:rsidR="008801FB" w:rsidRPr="009F25BA" w:rsidRDefault="008801FB" w:rsidP="008801FB">
            <w:pPr>
              <w:pStyle w:val="NormalWeb"/>
              <w:tabs>
                <w:tab w:val="left" w:pos="708"/>
              </w:tabs>
              <w:spacing w:before="60" w:beforeAutospacing="0" w:after="60" w:afterAutospacing="0"/>
              <w:jc w:val="center"/>
              <w:rPr>
                <w:rFonts w:ascii="Montserrat" w:hAnsi="Montserrat" w:cstheme="majorHAnsi"/>
                <w:color w:val="56555A" w:themeColor="text1"/>
                <w:kern w:val="24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color w:val="56555A" w:themeColor="text1"/>
                <w:kern w:val="24"/>
                <w:sz w:val="16"/>
                <w:szCs w:val="16"/>
              </w:rPr>
              <w:t>1</w:t>
            </w:r>
          </w:p>
        </w:tc>
        <w:tc>
          <w:tcPr>
            <w:tcW w:w="3283" w:type="dxa"/>
            <w:shd w:val="clear" w:color="auto" w:fill="FFFFFF"/>
            <w:vAlign w:val="center"/>
          </w:tcPr>
          <w:p w14:paraId="3568C070" w14:textId="4D5ED790" w:rsidR="008801FB" w:rsidRPr="009F25BA" w:rsidRDefault="008801FB" w:rsidP="008801FB">
            <w:pPr>
              <w:pStyle w:val="NormalWeb"/>
              <w:tabs>
                <w:tab w:val="left" w:pos="708"/>
              </w:tabs>
              <w:spacing w:before="60" w:beforeAutospacing="0" w:after="60" w:afterAutospacing="0"/>
              <w:jc w:val="center"/>
              <w:rPr>
                <w:rFonts w:ascii="Montserrat" w:hAnsi="Montserrat" w:cstheme="majorHAnsi"/>
                <w:color w:val="56555A" w:themeColor="text1"/>
                <w:kern w:val="24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color w:val="56555A" w:themeColor="text1"/>
                <w:kern w:val="24"/>
                <w:sz w:val="16"/>
                <w:szCs w:val="16"/>
              </w:rPr>
              <w:t>1</w:t>
            </w:r>
          </w:p>
        </w:tc>
      </w:tr>
    </w:tbl>
    <w:p w14:paraId="75B9E507" w14:textId="77777777" w:rsidR="008801FB" w:rsidRPr="008801FB" w:rsidRDefault="008801FB" w:rsidP="008801FB"/>
    <w:p w14:paraId="65DA6671" w14:textId="74E2BD13" w:rsidR="00CA00A3" w:rsidRPr="0060375A" w:rsidRDefault="00CA00A3" w:rsidP="00CA00A3">
      <w:pPr>
        <w:pStyle w:val="Titre2"/>
        <w:rPr>
          <w:rFonts w:ascii="Montserrat" w:hAnsi="Montserrat"/>
        </w:rPr>
      </w:pPr>
      <w:r w:rsidRPr="0060375A">
        <w:rPr>
          <w:rFonts w:ascii="Montserrat" w:hAnsi="Montserrat"/>
        </w:rPr>
        <w:t xml:space="preserve">Durée </w:t>
      </w:r>
      <w:r w:rsidR="003F7931" w:rsidRPr="0060375A">
        <w:rPr>
          <w:rFonts w:ascii="Montserrat" w:hAnsi="Montserrat"/>
        </w:rPr>
        <w:t>m</w:t>
      </w:r>
      <w:r w:rsidRPr="0060375A">
        <w:rPr>
          <w:rFonts w:ascii="Montserrat" w:hAnsi="Montserrat"/>
        </w:rPr>
        <w:t>aximale d’interruption d’activités</w:t>
      </w:r>
      <w:bookmarkEnd w:id="37"/>
      <w:bookmarkEnd w:id="38"/>
      <w:bookmarkEnd w:id="39"/>
      <w:bookmarkEnd w:id="40"/>
    </w:p>
    <w:p w14:paraId="085EEC03" w14:textId="3F9DC6BF" w:rsidR="003F7931" w:rsidRDefault="00CA00A3" w:rsidP="00D80A26">
      <w:pPr>
        <w:pStyle w:val="Body"/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</w:pPr>
      <w:bookmarkStart w:id="42" w:name="_Toc388004597"/>
      <w:bookmarkStart w:id="43" w:name="_Toc411496375"/>
      <w:bookmarkStart w:id="44" w:name="_Toc411497016"/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Dans le tableau présenté ci-dessous, il faut indiquer la Durée Maximale d’Interruption Admissible (DMIA) dans le cas d’un sinistre majeur.</w:t>
      </w:r>
    </w:p>
    <w:p w14:paraId="14C79D20" w14:textId="6FF23EDE" w:rsidR="00D80A26" w:rsidRPr="00D80A26" w:rsidRDefault="00D80A26" w:rsidP="00D80A26">
      <w:pPr>
        <w:pStyle w:val="Body"/>
        <w:jc w:val="center"/>
        <w:rPr>
          <w:rFonts w:ascii="Montserrat" w:eastAsiaTheme="minorHAnsi" w:hAnsi="Montserrat" w:cstheme="minorBidi"/>
          <w:iCs/>
          <w:color w:val="56555A" w:themeColor="text1"/>
          <w:sz w:val="15"/>
          <w:szCs w:val="15"/>
          <w:lang w:val="fr-FR" w:eastAsia="en-US"/>
        </w:rPr>
      </w:pPr>
      <w:bookmarkStart w:id="45" w:name="_Toc227768380"/>
      <w:r w:rsidRPr="00D80A26">
        <w:rPr>
          <w:rFonts w:ascii="Montserrat" w:hAnsi="Montserrat"/>
          <w:b/>
          <w:bCs/>
          <w:iCs/>
          <w:sz w:val="15"/>
          <w:szCs w:val="15"/>
        </w:rPr>
        <w:t xml:space="preserve">Tableau </w:t>
      </w:r>
      <w:r w:rsidRPr="00D80A26">
        <w:rPr>
          <w:rFonts w:ascii="Montserrat" w:hAnsi="Montserrat"/>
          <w:b/>
          <w:bCs/>
          <w:iCs/>
          <w:sz w:val="15"/>
          <w:szCs w:val="15"/>
        </w:rPr>
        <w:fldChar w:fldCharType="begin"/>
      </w:r>
      <w:r w:rsidRPr="00D80A26">
        <w:rPr>
          <w:rFonts w:ascii="Montserrat" w:hAnsi="Montserrat"/>
          <w:b/>
          <w:bCs/>
          <w:iCs/>
          <w:sz w:val="15"/>
          <w:szCs w:val="15"/>
        </w:rPr>
        <w:instrText xml:space="preserve"> SEQ Tableau \* ARABIC </w:instrText>
      </w:r>
      <w:r w:rsidRPr="00D80A26">
        <w:rPr>
          <w:rFonts w:ascii="Montserrat" w:hAnsi="Montserrat"/>
          <w:b/>
          <w:bCs/>
          <w:iCs/>
          <w:sz w:val="15"/>
          <w:szCs w:val="15"/>
        </w:rPr>
        <w:fldChar w:fldCharType="separate"/>
      </w:r>
      <w:r w:rsidRPr="00D80A26">
        <w:rPr>
          <w:rFonts w:ascii="Montserrat" w:hAnsi="Montserrat"/>
          <w:b/>
          <w:bCs/>
          <w:iCs/>
          <w:noProof/>
          <w:sz w:val="15"/>
          <w:szCs w:val="15"/>
        </w:rPr>
        <w:t>8</w:t>
      </w:r>
      <w:r w:rsidRPr="00D80A26">
        <w:rPr>
          <w:rFonts w:ascii="Montserrat" w:hAnsi="Montserrat"/>
          <w:b/>
          <w:bCs/>
          <w:iCs/>
          <w:sz w:val="15"/>
          <w:szCs w:val="15"/>
        </w:rPr>
        <w:fldChar w:fldCharType="end"/>
      </w:r>
      <w:r w:rsidRPr="00D80A26">
        <w:rPr>
          <w:rFonts w:ascii="Montserrat" w:hAnsi="Montserrat"/>
          <w:b/>
          <w:bCs/>
          <w:iCs/>
          <w:sz w:val="15"/>
          <w:szCs w:val="15"/>
        </w:rPr>
        <w:t> :</w:t>
      </w:r>
      <w:r w:rsidRPr="00D80A26">
        <w:rPr>
          <w:rFonts w:ascii="Montserrat" w:hAnsi="Montserrat"/>
          <w:iCs/>
          <w:sz w:val="15"/>
          <w:szCs w:val="15"/>
        </w:rPr>
        <w:t xml:space="preserve"> Durée maximale d’interruption d’activité</w:t>
      </w:r>
      <w:bookmarkEnd w:id="45"/>
    </w:p>
    <w:tbl>
      <w:tblPr>
        <w:tblW w:w="5000" w:type="pct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1E0" w:firstRow="1" w:lastRow="1" w:firstColumn="1" w:lastColumn="1" w:noHBand="0" w:noVBand="0"/>
      </w:tblPr>
      <w:tblGrid>
        <w:gridCol w:w="3256"/>
        <w:gridCol w:w="1560"/>
        <w:gridCol w:w="4812"/>
      </w:tblGrid>
      <w:tr w:rsidR="003F7931" w:rsidRPr="0060375A" w14:paraId="1F114FA6" w14:textId="77777777" w:rsidTr="000E5F67">
        <w:trPr>
          <w:trHeight w:val="490"/>
          <w:jc w:val="center"/>
        </w:trPr>
        <w:tc>
          <w:tcPr>
            <w:tcW w:w="1691" w:type="pct"/>
            <w:shd w:val="clear" w:color="auto" w:fill="BFBFBF"/>
            <w:vAlign w:val="center"/>
          </w:tcPr>
          <w:p w14:paraId="0AF30008" w14:textId="77777777" w:rsidR="003F7931" w:rsidRPr="004A4FEF" w:rsidRDefault="003F7931" w:rsidP="0020349F">
            <w:pPr>
              <w:pStyle w:val="En-tte"/>
              <w:spacing w:before="60" w:after="60"/>
              <w:jc w:val="center"/>
              <w:rPr>
                <w:rFonts w:ascii="Montserrat" w:hAnsi="Montserrat" w:cstheme="majorHAnsi"/>
                <w:b/>
                <w:iCs/>
                <w:color w:val="auto"/>
                <w:szCs w:val="20"/>
                <w:lang w:val="fr-FR"/>
              </w:rPr>
            </w:pPr>
            <w:r w:rsidRPr="004A4FEF">
              <w:rPr>
                <w:rFonts w:ascii="Montserrat" w:hAnsi="Montserrat" w:cstheme="majorHAnsi"/>
                <w:b/>
                <w:iCs/>
                <w:color w:val="auto"/>
                <w:szCs w:val="20"/>
                <w:lang w:val="fr-FR"/>
              </w:rPr>
              <w:t>Processus</w:t>
            </w:r>
          </w:p>
        </w:tc>
        <w:tc>
          <w:tcPr>
            <w:tcW w:w="810" w:type="pct"/>
            <w:shd w:val="clear" w:color="auto" w:fill="BFBFBF"/>
            <w:vAlign w:val="center"/>
          </w:tcPr>
          <w:p w14:paraId="2754E3C3" w14:textId="77777777" w:rsidR="003F7931" w:rsidRPr="004A4FEF" w:rsidRDefault="003F7931" w:rsidP="0020349F">
            <w:pPr>
              <w:pStyle w:val="En-tte"/>
              <w:spacing w:before="60" w:after="60"/>
              <w:jc w:val="center"/>
              <w:rPr>
                <w:rFonts w:ascii="Montserrat" w:hAnsi="Montserrat" w:cstheme="majorHAnsi"/>
                <w:b/>
                <w:iCs/>
                <w:color w:val="auto"/>
                <w:szCs w:val="20"/>
                <w:lang w:val="fr-FR"/>
              </w:rPr>
            </w:pPr>
            <w:r w:rsidRPr="004A4FEF">
              <w:rPr>
                <w:rFonts w:ascii="Montserrat" w:hAnsi="Montserrat" w:cstheme="majorHAnsi"/>
                <w:b/>
                <w:iCs/>
                <w:color w:val="auto"/>
                <w:szCs w:val="20"/>
                <w:lang w:val="fr-FR"/>
              </w:rPr>
              <w:t>DMIA Exprimée</w:t>
            </w:r>
          </w:p>
        </w:tc>
        <w:tc>
          <w:tcPr>
            <w:tcW w:w="2499" w:type="pct"/>
            <w:shd w:val="clear" w:color="auto" w:fill="BFBFBF"/>
            <w:vAlign w:val="center"/>
          </w:tcPr>
          <w:p w14:paraId="7EB273CC" w14:textId="77777777" w:rsidR="003F7931" w:rsidRPr="004A4FEF" w:rsidRDefault="003F7931" w:rsidP="0020349F">
            <w:pPr>
              <w:pStyle w:val="En-tte"/>
              <w:spacing w:before="60" w:after="60"/>
              <w:jc w:val="center"/>
              <w:rPr>
                <w:rFonts w:ascii="Montserrat" w:hAnsi="Montserrat" w:cstheme="majorHAnsi"/>
                <w:b/>
                <w:iCs/>
                <w:color w:val="auto"/>
                <w:szCs w:val="20"/>
                <w:lang w:val="fr-FR"/>
              </w:rPr>
            </w:pPr>
            <w:r w:rsidRPr="004A4FEF">
              <w:rPr>
                <w:rFonts w:ascii="Montserrat" w:hAnsi="Montserrat" w:cstheme="majorHAnsi"/>
                <w:b/>
                <w:iCs/>
                <w:color w:val="auto"/>
                <w:szCs w:val="20"/>
                <w:lang w:val="fr-FR"/>
              </w:rPr>
              <w:t>Premières actions à mener en cas de survenance d’un sinistre</w:t>
            </w:r>
          </w:p>
        </w:tc>
      </w:tr>
      <w:tr w:rsidR="008801FB" w:rsidRPr="0060375A" w14:paraId="79FF428E" w14:textId="77777777" w:rsidTr="000E5F67">
        <w:trPr>
          <w:trHeight w:val="517"/>
          <w:jc w:val="center"/>
        </w:trPr>
        <w:tc>
          <w:tcPr>
            <w:tcW w:w="1691" w:type="pct"/>
            <w:shd w:val="clear" w:color="auto" w:fill="F2F2F2"/>
            <w:vAlign w:val="center"/>
          </w:tcPr>
          <w:p w14:paraId="76295490" w14:textId="21C761E2" w:rsidR="008801FB" w:rsidRPr="009F25BA" w:rsidRDefault="00F74836" w:rsidP="008801FB">
            <w:pPr>
              <w:jc w:val="center"/>
              <w:rPr>
                <w:rFonts w:ascii="Montserrat" w:hAnsi="Montserrat" w:cstheme="majorHAnsi"/>
                <w:b/>
                <w:bCs/>
                <w:sz w:val="16"/>
                <w:szCs w:val="16"/>
                <w:highlight w:val="yellow"/>
              </w:rPr>
            </w:pPr>
            <w:r w:rsidRPr="00F74836">
              <w:rPr>
                <w:rFonts w:ascii="Montserrat" w:hAnsi="Montserrat" w:cstheme="majorHAnsi"/>
                <w:sz w:val="16"/>
                <w:szCs w:val="16"/>
              </w:rPr>
              <w:t>Structure reporting métiers et transverses</w:t>
            </w:r>
          </w:p>
        </w:tc>
        <w:tc>
          <w:tcPr>
            <w:tcW w:w="810" w:type="pct"/>
            <w:vAlign w:val="center"/>
          </w:tcPr>
          <w:p w14:paraId="2A9E2089" w14:textId="76562984" w:rsidR="008801FB" w:rsidRPr="009F25BA" w:rsidRDefault="008801FB" w:rsidP="008801FB">
            <w:pPr>
              <w:spacing w:after="100" w:afterAutospacing="1"/>
              <w:jc w:val="center"/>
              <w:rPr>
                <w:rFonts w:ascii="Montserrat" w:hAnsi="Montserrat" w:cstheme="majorHAnsi"/>
                <w:sz w:val="16"/>
                <w:szCs w:val="16"/>
                <w:highlight w:val="yellow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</w:rPr>
              <w:t>10J</w:t>
            </w:r>
          </w:p>
        </w:tc>
        <w:tc>
          <w:tcPr>
            <w:tcW w:w="2499" w:type="pct"/>
            <w:vAlign w:val="center"/>
          </w:tcPr>
          <w:p w14:paraId="0F52E3F1" w14:textId="52BDECB1" w:rsidR="008801FB" w:rsidRPr="009F25BA" w:rsidRDefault="008801FB" w:rsidP="008801FB">
            <w:pPr>
              <w:pStyle w:val="Paragraphedeliste"/>
              <w:keepNext/>
              <w:spacing w:after="240"/>
              <w:ind w:left="360"/>
              <w:jc w:val="center"/>
              <w:rPr>
                <w:rFonts w:ascii="Montserrat" w:hAnsi="Montserrat" w:cstheme="majorHAnsi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</w:rPr>
              <w:t>-</w:t>
            </w:r>
          </w:p>
        </w:tc>
      </w:tr>
      <w:tr w:rsidR="008801FB" w:rsidRPr="0060375A" w14:paraId="2681ED5E" w14:textId="77777777" w:rsidTr="000E5F67">
        <w:trPr>
          <w:trHeight w:val="539"/>
          <w:jc w:val="center"/>
        </w:trPr>
        <w:tc>
          <w:tcPr>
            <w:tcW w:w="1691" w:type="pct"/>
            <w:shd w:val="clear" w:color="auto" w:fill="F2F2F2"/>
            <w:vAlign w:val="center"/>
          </w:tcPr>
          <w:p w14:paraId="50A92FA8" w14:textId="71ECB9F6" w:rsidR="008801FB" w:rsidRPr="009F25BA" w:rsidRDefault="008801FB" w:rsidP="008801FB">
            <w:pPr>
              <w:jc w:val="center"/>
              <w:rPr>
                <w:rFonts w:ascii="Montserrat" w:hAnsi="Montserrat" w:cstheme="majorHAnsi"/>
                <w:b/>
                <w:bCs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</w:rPr>
              <w:t>Structure contrôle des dépenses </w:t>
            </w:r>
          </w:p>
        </w:tc>
        <w:tc>
          <w:tcPr>
            <w:tcW w:w="810" w:type="pct"/>
            <w:vAlign w:val="center"/>
          </w:tcPr>
          <w:p w14:paraId="0596136E" w14:textId="1F04F972" w:rsidR="008801FB" w:rsidRPr="009F25BA" w:rsidRDefault="008801FB" w:rsidP="008801FB">
            <w:pPr>
              <w:spacing w:after="100" w:afterAutospacing="1"/>
              <w:jc w:val="center"/>
              <w:rPr>
                <w:rFonts w:ascii="Montserrat" w:hAnsi="Montserrat" w:cstheme="majorHAnsi"/>
                <w:sz w:val="16"/>
                <w:szCs w:val="16"/>
              </w:rPr>
            </w:pPr>
            <w:r w:rsidRPr="009F25BA">
              <w:rPr>
                <w:rFonts w:ascii="Montserrat" w:hAnsi="Montserrat"/>
                <w:sz w:val="16"/>
                <w:szCs w:val="16"/>
              </w:rPr>
              <w:t>10J</w:t>
            </w:r>
          </w:p>
        </w:tc>
        <w:tc>
          <w:tcPr>
            <w:tcW w:w="2499" w:type="pct"/>
            <w:vAlign w:val="center"/>
          </w:tcPr>
          <w:p w14:paraId="69741CCE" w14:textId="0B7B3A6D" w:rsidR="008801FB" w:rsidRPr="009F25BA" w:rsidRDefault="008801FB" w:rsidP="008801FB">
            <w:pPr>
              <w:pStyle w:val="Paragraphedeliste"/>
              <w:keepNext/>
              <w:spacing w:after="240"/>
              <w:ind w:left="360"/>
              <w:jc w:val="center"/>
              <w:rPr>
                <w:rFonts w:ascii="Montserrat" w:hAnsi="Montserrat" w:cstheme="majorHAnsi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</w:rPr>
              <w:t>-</w:t>
            </w:r>
          </w:p>
        </w:tc>
      </w:tr>
    </w:tbl>
    <w:p w14:paraId="2D30C3E7" w14:textId="796EBB69" w:rsidR="00EA3A96" w:rsidRDefault="00EA3A96" w:rsidP="001A2764">
      <w:pPr>
        <w:pStyle w:val="Lgende"/>
        <w:jc w:val="center"/>
        <w:rPr>
          <w:rFonts w:ascii="Montserrat" w:hAnsi="Montserrat"/>
          <w:iCs/>
        </w:rPr>
      </w:pPr>
      <w:r>
        <w:rPr>
          <w:rFonts w:ascii="Montserrat" w:hAnsi="Montserrat"/>
          <w:iCs/>
        </w:rPr>
        <w:br w:type="page"/>
      </w:r>
    </w:p>
    <w:p w14:paraId="452FF388" w14:textId="77777777" w:rsidR="00CA00A3" w:rsidRPr="004A4FEF" w:rsidRDefault="00CA00A3" w:rsidP="004A4FEF">
      <w:pPr>
        <w:pStyle w:val="Titre1"/>
        <w:ind w:left="0"/>
        <w:rPr>
          <w:rFonts w:ascii="Montserrat" w:hAnsi="Montserrat"/>
          <w:color w:val="auto"/>
        </w:rPr>
      </w:pPr>
      <w:bookmarkStart w:id="46" w:name="_Toc227158852"/>
      <w:r w:rsidRPr="004A4FEF">
        <w:rPr>
          <w:rFonts w:ascii="Montserrat" w:hAnsi="Montserrat"/>
          <w:color w:val="auto"/>
        </w:rPr>
        <w:lastRenderedPageBreak/>
        <w:t>Analyse des échanges d’information</w:t>
      </w:r>
      <w:bookmarkEnd w:id="42"/>
      <w:bookmarkEnd w:id="43"/>
      <w:bookmarkEnd w:id="44"/>
      <w:bookmarkEnd w:id="46"/>
    </w:p>
    <w:p w14:paraId="5B9E7415" w14:textId="77777777" w:rsidR="00CA00A3" w:rsidRPr="0060375A" w:rsidRDefault="00CA00A3" w:rsidP="00CA00A3">
      <w:pPr>
        <w:pStyle w:val="Body"/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</w:pPr>
      <w:bookmarkStart w:id="47" w:name="_Toc388004598"/>
      <w:bookmarkStart w:id="48" w:name="_Toc411496376"/>
      <w:bookmarkStart w:id="49" w:name="_Toc411497017"/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Dans le tableau présenté ci-dessous, il faut :</w:t>
      </w:r>
    </w:p>
    <w:p w14:paraId="68D83500" w14:textId="0E25AA51" w:rsidR="00CA00A3" w:rsidRPr="0060375A" w:rsidRDefault="00E632FF" w:rsidP="003F7931">
      <w:pPr>
        <w:pStyle w:val="Body"/>
        <w:numPr>
          <w:ilvl w:val="0"/>
          <w:numId w:val="10"/>
        </w:numPr>
        <w:ind w:left="284" w:hanging="284"/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</w:pPr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Lister</w:t>
      </w:r>
      <w:r w:rsidR="00CA00A3"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 xml:space="preserve"> les groupes fonctionnels (internes / externes) avec lesquels vous interagissez ;</w:t>
      </w:r>
    </w:p>
    <w:p w14:paraId="49762601" w14:textId="1C4DF012" w:rsidR="00CA00A3" w:rsidRPr="0060375A" w:rsidRDefault="00E632FF" w:rsidP="003F7931">
      <w:pPr>
        <w:pStyle w:val="Body"/>
        <w:numPr>
          <w:ilvl w:val="0"/>
          <w:numId w:val="10"/>
        </w:numPr>
        <w:ind w:left="284" w:hanging="284"/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</w:pPr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Préciser</w:t>
      </w:r>
      <w:r w:rsidR="00CA00A3"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 xml:space="preserve"> si ce </w:t>
      </w:r>
      <w:r w:rsidR="00A02E04"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 xml:space="preserve">groupe fonctionnel est interne </w:t>
      </w:r>
      <w:r w:rsidR="00CA00A3"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ou externe ;</w:t>
      </w:r>
    </w:p>
    <w:p w14:paraId="549CC882" w14:textId="7E8B0765" w:rsidR="00CA00A3" w:rsidRPr="0060375A" w:rsidRDefault="00E632FF" w:rsidP="003F7931">
      <w:pPr>
        <w:pStyle w:val="Body"/>
        <w:numPr>
          <w:ilvl w:val="0"/>
          <w:numId w:val="10"/>
        </w:numPr>
        <w:ind w:left="284" w:hanging="284"/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</w:pPr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Décrire</w:t>
      </w:r>
      <w:r w:rsidR="00CA00A3"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 xml:space="preserve"> le type d’informations échangées (fichier, fax, etc.) et le sens de transfert (Transmis et/ou Reçu) ;</w:t>
      </w:r>
    </w:p>
    <w:p w14:paraId="1DC4FC65" w14:textId="0E177633" w:rsidR="00CA00A3" w:rsidRPr="0060375A" w:rsidRDefault="00E632FF" w:rsidP="003F7931">
      <w:pPr>
        <w:pStyle w:val="Body"/>
        <w:numPr>
          <w:ilvl w:val="0"/>
          <w:numId w:val="10"/>
        </w:numPr>
        <w:ind w:left="284" w:hanging="284"/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</w:pPr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Lister</w:t>
      </w:r>
      <w:r w:rsidR="00CA00A3"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 xml:space="preserve"> les outils, applications </w:t>
      </w:r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et ressources</w:t>
      </w:r>
      <w:r w:rsidR="00CA00A3"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 xml:space="preserve"> SI utilisées.</w:t>
      </w:r>
    </w:p>
    <w:p w14:paraId="707C837F" w14:textId="40A1A710" w:rsidR="00D80A26" w:rsidRPr="00D80A26" w:rsidRDefault="00D80A26" w:rsidP="00D80A26">
      <w:pPr>
        <w:spacing w:after="120"/>
        <w:jc w:val="center"/>
        <w:rPr>
          <w:rFonts w:ascii="Montserrat" w:hAnsi="Montserrat"/>
          <w:iCs/>
          <w:sz w:val="15"/>
          <w:szCs w:val="15"/>
        </w:rPr>
      </w:pPr>
      <w:bookmarkStart w:id="50" w:name="_Toc227768381"/>
      <w:r w:rsidRPr="00D80A26">
        <w:rPr>
          <w:rFonts w:ascii="Montserrat" w:hAnsi="Montserrat"/>
          <w:iCs/>
          <w:sz w:val="15"/>
          <w:szCs w:val="15"/>
        </w:rPr>
        <w:t xml:space="preserve">Tableau </w:t>
      </w:r>
      <w:r w:rsidRPr="00D80A26">
        <w:rPr>
          <w:rFonts w:ascii="Montserrat" w:hAnsi="Montserrat"/>
          <w:b/>
          <w:bCs/>
          <w:i/>
          <w:iCs/>
          <w:sz w:val="15"/>
          <w:szCs w:val="15"/>
        </w:rPr>
        <w:fldChar w:fldCharType="begin"/>
      </w:r>
      <w:r w:rsidRPr="00D80A26">
        <w:rPr>
          <w:rFonts w:ascii="Montserrat" w:hAnsi="Montserrat"/>
          <w:iCs/>
          <w:sz w:val="15"/>
          <w:szCs w:val="15"/>
        </w:rPr>
        <w:instrText xml:space="preserve"> SEQ Tableau \* ARABIC </w:instrText>
      </w:r>
      <w:r w:rsidRPr="00D80A26">
        <w:rPr>
          <w:rFonts w:ascii="Montserrat" w:hAnsi="Montserrat"/>
          <w:b/>
          <w:bCs/>
          <w:i/>
          <w:iCs/>
          <w:sz w:val="15"/>
          <w:szCs w:val="15"/>
        </w:rPr>
        <w:fldChar w:fldCharType="separate"/>
      </w:r>
      <w:r w:rsidRPr="00D80A26">
        <w:rPr>
          <w:rFonts w:ascii="Montserrat" w:hAnsi="Montserrat"/>
          <w:b/>
          <w:bCs/>
          <w:i/>
          <w:iCs/>
          <w:noProof/>
          <w:sz w:val="15"/>
          <w:szCs w:val="15"/>
        </w:rPr>
        <w:t>9</w:t>
      </w:r>
      <w:r w:rsidRPr="00D80A26">
        <w:rPr>
          <w:rFonts w:ascii="Montserrat" w:hAnsi="Montserrat"/>
          <w:b/>
          <w:bCs/>
          <w:i/>
          <w:iCs/>
          <w:sz w:val="15"/>
          <w:szCs w:val="15"/>
        </w:rPr>
        <w:fldChar w:fldCharType="end"/>
      </w:r>
      <w:r w:rsidRPr="00D80A26">
        <w:rPr>
          <w:rFonts w:ascii="Montserrat" w:hAnsi="Montserrat"/>
          <w:iCs/>
          <w:sz w:val="15"/>
          <w:szCs w:val="15"/>
        </w:rPr>
        <w:t> : Analyse des échanges d’information</w:t>
      </w:r>
      <w:bookmarkEnd w:id="50"/>
    </w:p>
    <w:tbl>
      <w:tblPr>
        <w:tblpPr w:leftFromText="180" w:rightFromText="180" w:vertAnchor="text" w:tblpXSpec="center" w:tblpY="1"/>
        <w:tblOverlap w:val="never"/>
        <w:tblW w:w="5000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64"/>
        <w:gridCol w:w="1375"/>
        <w:gridCol w:w="3331"/>
        <w:gridCol w:w="1211"/>
        <w:gridCol w:w="1747"/>
      </w:tblGrid>
      <w:tr w:rsidR="00CF5D3E" w:rsidRPr="0060375A" w14:paraId="137B71A9" w14:textId="77777777" w:rsidTr="000F58C1">
        <w:trPr>
          <w:tblHeader/>
        </w:trPr>
        <w:tc>
          <w:tcPr>
            <w:tcW w:w="1020" w:type="pct"/>
            <w:shd w:val="clear" w:color="auto" w:fill="BFBFBF"/>
            <w:vAlign w:val="center"/>
          </w:tcPr>
          <w:p w14:paraId="2B411CAE" w14:textId="77777777" w:rsidR="00CF5D3E" w:rsidRPr="004C137C" w:rsidRDefault="00CF5D3E" w:rsidP="004C137C">
            <w:pPr>
              <w:pStyle w:val="En-tte"/>
              <w:jc w:val="center"/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</w:pPr>
            <w:r w:rsidRPr="004C137C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  <w:t>Groupes fonctionnels / Correspondants</w:t>
            </w:r>
          </w:p>
        </w:tc>
        <w:tc>
          <w:tcPr>
            <w:tcW w:w="714" w:type="pct"/>
            <w:shd w:val="clear" w:color="auto" w:fill="BFBFBF"/>
            <w:vAlign w:val="center"/>
          </w:tcPr>
          <w:p w14:paraId="7BF605DD" w14:textId="77777777" w:rsidR="00CF5D3E" w:rsidRPr="004C137C" w:rsidRDefault="00CF5D3E" w:rsidP="004C137C">
            <w:pPr>
              <w:pStyle w:val="En-tte"/>
              <w:jc w:val="center"/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</w:pPr>
            <w:r w:rsidRPr="004C137C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  <w:t>(I/E)</w:t>
            </w:r>
          </w:p>
          <w:p w14:paraId="284BFA81" w14:textId="77777777" w:rsidR="00CF5D3E" w:rsidRPr="004C137C" w:rsidRDefault="00CF5D3E" w:rsidP="004C137C">
            <w:pPr>
              <w:pStyle w:val="En-tte"/>
              <w:jc w:val="center"/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</w:pPr>
            <w:r w:rsidRPr="004C137C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  <w:t>Interne / Externe</w:t>
            </w:r>
          </w:p>
        </w:tc>
        <w:tc>
          <w:tcPr>
            <w:tcW w:w="1730" w:type="pct"/>
            <w:shd w:val="clear" w:color="auto" w:fill="BFBFBF"/>
            <w:vAlign w:val="center"/>
          </w:tcPr>
          <w:p w14:paraId="05D5ED3A" w14:textId="77777777" w:rsidR="00CF5D3E" w:rsidRPr="004C137C" w:rsidRDefault="00CF5D3E" w:rsidP="004C137C">
            <w:pPr>
              <w:pStyle w:val="En-tte"/>
              <w:jc w:val="center"/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</w:pPr>
            <w:r w:rsidRPr="004C137C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  <w:t xml:space="preserve">Type d’information </w:t>
            </w:r>
          </w:p>
        </w:tc>
        <w:tc>
          <w:tcPr>
            <w:tcW w:w="629" w:type="pct"/>
            <w:shd w:val="clear" w:color="auto" w:fill="BFBFBF"/>
            <w:vAlign w:val="center"/>
          </w:tcPr>
          <w:p w14:paraId="7AFA6CAF" w14:textId="77777777" w:rsidR="00CF5D3E" w:rsidRPr="004C137C" w:rsidRDefault="00CF5D3E" w:rsidP="004C137C">
            <w:pPr>
              <w:pStyle w:val="En-tte"/>
              <w:jc w:val="center"/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</w:pPr>
            <w:r w:rsidRPr="004C137C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  <w:t>(T/R)</w:t>
            </w:r>
          </w:p>
          <w:p w14:paraId="742872A0" w14:textId="77777777" w:rsidR="00CF5D3E" w:rsidRPr="004C137C" w:rsidRDefault="00CF5D3E" w:rsidP="004C137C">
            <w:pPr>
              <w:pStyle w:val="En-tte"/>
              <w:jc w:val="center"/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</w:pPr>
            <w:r w:rsidRPr="004C137C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  <w:t>Transmis/ Reçu</w:t>
            </w:r>
          </w:p>
        </w:tc>
        <w:tc>
          <w:tcPr>
            <w:tcW w:w="907" w:type="pct"/>
            <w:shd w:val="clear" w:color="auto" w:fill="BFBFBF"/>
            <w:vAlign w:val="center"/>
          </w:tcPr>
          <w:p w14:paraId="4EC26A79" w14:textId="77777777" w:rsidR="00CF5D3E" w:rsidRPr="004C137C" w:rsidRDefault="00CF5D3E" w:rsidP="004C137C">
            <w:pPr>
              <w:pStyle w:val="En-tte"/>
              <w:jc w:val="center"/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</w:pPr>
            <w:r w:rsidRPr="004C137C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  <w:t>Ressources SI utilisées</w:t>
            </w:r>
          </w:p>
        </w:tc>
      </w:tr>
      <w:tr w:rsidR="008801FB" w:rsidRPr="0060375A" w14:paraId="2F637495" w14:textId="77777777" w:rsidTr="000F58C1">
        <w:trPr>
          <w:trHeight w:val="850"/>
        </w:trPr>
        <w:tc>
          <w:tcPr>
            <w:tcW w:w="1020" w:type="pct"/>
            <w:vAlign w:val="center"/>
          </w:tcPr>
          <w:p w14:paraId="01C421BC" w14:textId="7EE109DF" w:rsidR="008801FB" w:rsidRPr="009F25BA" w:rsidRDefault="008801FB" w:rsidP="008801FB">
            <w:pPr>
              <w:pStyle w:val="En-tte"/>
              <w:jc w:val="center"/>
              <w:rPr>
                <w:rFonts w:ascii="Montserrat" w:hAnsi="Montserrat" w:cstheme="majorHAnsi"/>
                <w:b/>
                <w:bCs/>
                <w:sz w:val="16"/>
                <w:szCs w:val="16"/>
                <w:highlight w:val="yellow"/>
                <w:lang w:val="fr-FR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</w:rPr>
              <w:t xml:space="preserve">Métiers et </w:t>
            </w:r>
            <w:r w:rsidRPr="009F25BA">
              <w:rPr>
                <w:rFonts w:ascii="Montserrat" w:hAnsi="Montserrat" w:cstheme="majorHAnsi"/>
                <w:sz w:val="16"/>
                <w:szCs w:val="16"/>
                <w:lang w:val="fr-FR"/>
              </w:rPr>
              <w:t>réassurance</w:t>
            </w:r>
          </w:p>
        </w:tc>
        <w:tc>
          <w:tcPr>
            <w:tcW w:w="714" w:type="pct"/>
            <w:vAlign w:val="center"/>
          </w:tcPr>
          <w:p w14:paraId="5C4EEBC2" w14:textId="56D8AEEF" w:rsidR="008801FB" w:rsidRPr="009F25BA" w:rsidRDefault="008801FB" w:rsidP="008801FB">
            <w:pPr>
              <w:jc w:val="center"/>
              <w:rPr>
                <w:rFonts w:ascii="Montserrat" w:hAnsi="Montserrat" w:cstheme="majorHAnsi"/>
                <w:sz w:val="16"/>
                <w:szCs w:val="16"/>
                <w:highlight w:val="yellow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</w:rPr>
              <w:t>I</w:t>
            </w:r>
          </w:p>
        </w:tc>
        <w:tc>
          <w:tcPr>
            <w:tcW w:w="1730" w:type="pct"/>
            <w:vAlign w:val="center"/>
          </w:tcPr>
          <w:p w14:paraId="298DBE55" w14:textId="77777777" w:rsidR="00FF4360" w:rsidRPr="009F25BA" w:rsidRDefault="008801FB" w:rsidP="00FF4360">
            <w:pPr>
              <w:pStyle w:val="Paragraphedeliste"/>
              <w:numPr>
                <w:ilvl w:val="0"/>
                <w:numId w:val="48"/>
              </w:numPr>
              <w:spacing w:line="276" w:lineRule="auto"/>
              <w:jc w:val="both"/>
              <w:rPr>
                <w:rFonts w:ascii="Montserrat" w:hAnsi="Montserrat" w:cstheme="majorHAnsi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</w:rPr>
              <w:t>Réception des explications des écarts</w:t>
            </w:r>
          </w:p>
          <w:p w14:paraId="5AB74FBD" w14:textId="4F3118B5" w:rsidR="008801FB" w:rsidRPr="009F25BA" w:rsidRDefault="008801FB" w:rsidP="00FF4360">
            <w:pPr>
              <w:pStyle w:val="Paragraphedeliste"/>
              <w:numPr>
                <w:ilvl w:val="0"/>
                <w:numId w:val="48"/>
              </w:numPr>
              <w:spacing w:line="276" w:lineRule="auto"/>
              <w:jc w:val="both"/>
              <w:rPr>
                <w:rFonts w:ascii="Montserrat" w:hAnsi="Montserrat" w:cstheme="majorHAnsi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</w:rPr>
              <w:t>Réception des reportings mensuels</w:t>
            </w:r>
          </w:p>
        </w:tc>
        <w:tc>
          <w:tcPr>
            <w:tcW w:w="629" w:type="pct"/>
            <w:vAlign w:val="center"/>
          </w:tcPr>
          <w:p w14:paraId="457AE378" w14:textId="3C98A16F" w:rsidR="008801FB" w:rsidRPr="009F25BA" w:rsidRDefault="008801FB" w:rsidP="008801FB">
            <w:pPr>
              <w:jc w:val="center"/>
              <w:rPr>
                <w:rFonts w:ascii="Montserrat" w:hAnsi="Montserrat" w:cstheme="majorHAnsi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</w:rPr>
              <w:t>T/R</w:t>
            </w:r>
          </w:p>
        </w:tc>
        <w:tc>
          <w:tcPr>
            <w:tcW w:w="907" w:type="pct"/>
            <w:vAlign w:val="center"/>
          </w:tcPr>
          <w:p w14:paraId="16755C52" w14:textId="35FBBC68" w:rsidR="008801FB" w:rsidRPr="009F25BA" w:rsidRDefault="008801FB" w:rsidP="00FF4360">
            <w:pPr>
              <w:pStyle w:val="Paragraphedeliste"/>
              <w:numPr>
                <w:ilvl w:val="0"/>
                <w:numId w:val="49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</w:rPr>
              <w:t>Mail</w:t>
            </w:r>
          </w:p>
        </w:tc>
      </w:tr>
      <w:tr w:rsidR="008801FB" w:rsidRPr="0060375A" w14:paraId="0BA0E736" w14:textId="77777777" w:rsidTr="000F58C1">
        <w:trPr>
          <w:trHeight w:val="850"/>
        </w:trPr>
        <w:tc>
          <w:tcPr>
            <w:tcW w:w="1020" w:type="pct"/>
            <w:vAlign w:val="center"/>
          </w:tcPr>
          <w:p w14:paraId="157C33DA" w14:textId="2B9C88FF" w:rsidR="008801FB" w:rsidRPr="009F25BA" w:rsidRDefault="008801FB" w:rsidP="008801FB">
            <w:pPr>
              <w:pStyle w:val="En-tte"/>
              <w:jc w:val="center"/>
              <w:rPr>
                <w:rFonts w:ascii="Montserrat" w:hAnsi="Montserrat" w:cstheme="majorHAnsi"/>
                <w:b/>
                <w:bCs/>
                <w:sz w:val="16"/>
                <w:szCs w:val="16"/>
                <w:lang w:val="fr-FR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  <w:lang w:val="fr-FR"/>
              </w:rPr>
              <w:t>Financier</w:t>
            </w:r>
          </w:p>
        </w:tc>
        <w:tc>
          <w:tcPr>
            <w:tcW w:w="714" w:type="pct"/>
            <w:vAlign w:val="center"/>
          </w:tcPr>
          <w:p w14:paraId="58DDDCC1" w14:textId="57BF4D77" w:rsidR="008801FB" w:rsidRPr="009F25BA" w:rsidRDefault="008801FB" w:rsidP="008801FB">
            <w:pPr>
              <w:jc w:val="center"/>
              <w:rPr>
                <w:rFonts w:ascii="Montserrat" w:hAnsi="Montserrat" w:cstheme="majorHAnsi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</w:rPr>
              <w:t>I</w:t>
            </w:r>
          </w:p>
        </w:tc>
        <w:tc>
          <w:tcPr>
            <w:tcW w:w="1730" w:type="pct"/>
            <w:vAlign w:val="center"/>
          </w:tcPr>
          <w:p w14:paraId="526AB88C" w14:textId="188BDD15" w:rsidR="008801FB" w:rsidRPr="009F25BA" w:rsidRDefault="008801FB" w:rsidP="00FF4360">
            <w:pPr>
              <w:pStyle w:val="Paragraphedeliste"/>
              <w:numPr>
                <w:ilvl w:val="0"/>
                <w:numId w:val="48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</w:rPr>
              <w:t>Réception des reportings mensuels</w:t>
            </w:r>
          </w:p>
        </w:tc>
        <w:tc>
          <w:tcPr>
            <w:tcW w:w="629" w:type="pct"/>
            <w:vAlign w:val="center"/>
          </w:tcPr>
          <w:p w14:paraId="6336A3EE" w14:textId="376C3BAD" w:rsidR="008801FB" w:rsidRPr="009F25BA" w:rsidRDefault="008801FB" w:rsidP="008801FB">
            <w:pPr>
              <w:jc w:val="center"/>
              <w:rPr>
                <w:rFonts w:ascii="Montserrat" w:hAnsi="Montserrat" w:cstheme="majorHAnsi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</w:rPr>
              <w:t>T/R</w:t>
            </w:r>
          </w:p>
        </w:tc>
        <w:tc>
          <w:tcPr>
            <w:tcW w:w="907" w:type="pct"/>
            <w:vAlign w:val="center"/>
          </w:tcPr>
          <w:p w14:paraId="423BCFD5" w14:textId="298C59B9" w:rsidR="008801FB" w:rsidRPr="009F25BA" w:rsidRDefault="008801FB" w:rsidP="00FF4360">
            <w:pPr>
              <w:pStyle w:val="Paragraphedeliste"/>
              <w:numPr>
                <w:ilvl w:val="0"/>
                <w:numId w:val="49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</w:rPr>
              <w:t>Mail</w:t>
            </w:r>
          </w:p>
        </w:tc>
      </w:tr>
      <w:tr w:rsidR="008801FB" w:rsidRPr="0060375A" w14:paraId="3CB6D18B" w14:textId="77777777" w:rsidTr="000F58C1">
        <w:trPr>
          <w:trHeight w:val="850"/>
        </w:trPr>
        <w:tc>
          <w:tcPr>
            <w:tcW w:w="1020" w:type="pct"/>
            <w:vAlign w:val="center"/>
          </w:tcPr>
          <w:p w14:paraId="05847FDA" w14:textId="21EC8CE3" w:rsidR="008801FB" w:rsidRPr="009F25BA" w:rsidRDefault="008801FB" w:rsidP="008801FB">
            <w:pPr>
              <w:pStyle w:val="En-tte"/>
              <w:jc w:val="center"/>
              <w:rPr>
                <w:rFonts w:ascii="Montserrat" w:hAnsi="Montserrat" w:cstheme="majorHAnsi"/>
                <w:b/>
                <w:bCs/>
                <w:sz w:val="16"/>
                <w:szCs w:val="16"/>
                <w:lang w:val="fr-FR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  <w:lang w:val="fr-FR"/>
              </w:rPr>
              <w:t>Comptabilité</w:t>
            </w:r>
          </w:p>
        </w:tc>
        <w:tc>
          <w:tcPr>
            <w:tcW w:w="714" w:type="pct"/>
            <w:vAlign w:val="center"/>
          </w:tcPr>
          <w:p w14:paraId="47297ADA" w14:textId="28548917" w:rsidR="008801FB" w:rsidRPr="009F25BA" w:rsidRDefault="008801FB" w:rsidP="008801FB">
            <w:pPr>
              <w:jc w:val="center"/>
              <w:rPr>
                <w:rFonts w:ascii="Montserrat" w:hAnsi="Montserrat" w:cstheme="majorHAnsi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</w:rPr>
              <w:t>I</w:t>
            </w:r>
          </w:p>
        </w:tc>
        <w:tc>
          <w:tcPr>
            <w:tcW w:w="1730" w:type="pct"/>
            <w:vAlign w:val="center"/>
          </w:tcPr>
          <w:p w14:paraId="1D5AE0ED" w14:textId="22E9BE13" w:rsidR="008801FB" w:rsidRPr="009F25BA" w:rsidRDefault="008801FB" w:rsidP="00FF4360">
            <w:pPr>
              <w:pStyle w:val="Paragraphedeliste"/>
              <w:numPr>
                <w:ilvl w:val="0"/>
                <w:numId w:val="48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</w:rPr>
              <w:t>Réception des états financiers</w:t>
            </w:r>
          </w:p>
        </w:tc>
        <w:tc>
          <w:tcPr>
            <w:tcW w:w="629" w:type="pct"/>
            <w:vAlign w:val="center"/>
          </w:tcPr>
          <w:p w14:paraId="4273B4DF" w14:textId="7EC21D76" w:rsidR="008801FB" w:rsidRPr="009F25BA" w:rsidRDefault="008801FB" w:rsidP="008801FB">
            <w:pPr>
              <w:jc w:val="center"/>
              <w:rPr>
                <w:rFonts w:ascii="Montserrat" w:hAnsi="Montserrat" w:cstheme="majorHAnsi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</w:rPr>
              <w:t>T/R</w:t>
            </w:r>
          </w:p>
        </w:tc>
        <w:tc>
          <w:tcPr>
            <w:tcW w:w="907" w:type="pct"/>
            <w:vAlign w:val="center"/>
          </w:tcPr>
          <w:p w14:paraId="6BEEA181" w14:textId="7D4E4D48" w:rsidR="008801FB" w:rsidRPr="009F25BA" w:rsidRDefault="008801FB" w:rsidP="00FF4360">
            <w:pPr>
              <w:pStyle w:val="Paragraphedeliste"/>
              <w:numPr>
                <w:ilvl w:val="0"/>
                <w:numId w:val="49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</w:rPr>
              <w:t>Mail</w:t>
            </w:r>
          </w:p>
        </w:tc>
      </w:tr>
      <w:tr w:rsidR="008801FB" w:rsidRPr="0060375A" w14:paraId="09EA62A8" w14:textId="77777777" w:rsidTr="000F58C1">
        <w:trPr>
          <w:trHeight w:val="850"/>
        </w:trPr>
        <w:tc>
          <w:tcPr>
            <w:tcW w:w="1020" w:type="pct"/>
            <w:vAlign w:val="center"/>
          </w:tcPr>
          <w:p w14:paraId="36D2CB60" w14:textId="1D650550" w:rsidR="008801FB" w:rsidRPr="009F25BA" w:rsidRDefault="008801FB" w:rsidP="008801FB">
            <w:pPr>
              <w:pStyle w:val="En-tte"/>
              <w:jc w:val="center"/>
              <w:rPr>
                <w:rFonts w:ascii="Montserrat" w:hAnsi="Montserrat" w:cstheme="majorHAnsi"/>
                <w:b/>
                <w:bCs/>
                <w:sz w:val="16"/>
                <w:szCs w:val="16"/>
                <w:lang w:val="fr-FR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  <w:lang w:val="fr-FR"/>
              </w:rPr>
              <w:t>Administration (RH, moyens généraux, patrimoine, juridique, ...)</w:t>
            </w:r>
          </w:p>
        </w:tc>
        <w:tc>
          <w:tcPr>
            <w:tcW w:w="714" w:type="pct"/>
            <w:vAlign w:val="center"/>
          </w:tcPr>
          <w:p w14:paraId="4FD0E3A9" w14:textId="019FF848" w:rsidR="008801FB" w:rsidRPr="009F25BA" w:rsidRDefault="008801FB" w:rsidP="008801FB">
            <w:pPr>
              <w:jc w:val="center"/>
              <w:rPr>
                <w:rFonts w:ascii="Montserrat" w:hAnsi="Montserrat" w:cstheme="majorHAnsi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</w:rPr>
              <w:t>I</w:t>
            </w:r>
          </w:p>
        </w:tc>
        <w:tc>
          <w:tcPr>
            <w:tcW w:w="1730" w:type="pct"/>
            <w:vAlign w:val="center"/>
          </w:tcPr>
          <w:p w14:paraId="593D8A64" w14:textId="77777777" w:rsidR="008801FB" w:rsidRPr="009F25BA" w:rsidRDefault="008801FB" w:rsidP="00FF4360">
            <w:pPr>
              <w:pStyle w:val="Paragraphedeliste"/>
              <w:numPr>
                <w:ilvl w:val="0"/>
                <w:numId w:val="48"/>
              </w:numPr>
              <w:spacing w:line="276" w:lineRule="auto"/>
              <w:jc w:val="both"/>
              <w:rPr>
                <w:rFonts w:ascii="Montserrat" w:hAnsi="Montserrat" w:cstheme="majorHAnsi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</w:rPr>
              <w:t>Réception des explications des écarts de réalisation</w:t>
            </w:r>
          </w:p>
          <w:p w14:paraId="1BBAB6AB" w14:textId="28F313E4" w:rsidR="008801FB" w:rsidRPr="009F25BA" w:rsidRDefault="008801FB" w:rsidP="00FF4360">
            <w:pPr>
              <w:pStyle w:val="Paragraphedeliste"/>
              <w:numPr>
                <w:ilvl w:val="0"/>
                <w:numId w:val="48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</w:rPr>
              <w:t xml:space="preserve">Réception des budgets de chaque structure ordinatrice de la dépense </w:t>
            </w:r>
          </w:p>
        </w:tc>
        <w:tc>
          <w:tcPr>
            <w:tcW w:w="629" w:type="pct"/>
            <w:vAlign w:val="center"/>
          </w:tcPr>
          <w:p w14:paraId="64FE83A7" w14:textId="3EAB312E" w:rsidR="008801FB" w:rsidRPr="009F25BA" w:rsidRDefault="008801FB" w:rsidP="008801FB">
            <w:pPr>
              <w:jc w:val="center"/>
              <w:rPr>
                <w:rFonts w:ascii="Montserrat" w:hAnsi="Montserrat" w:cstheme="majorHAnsi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</w:rPr>
              <w:t>T/R</w:t>
            </w:r>
          </w:p>
        </w:tc>
        <w:tc>
          <w:tcPr>
            <w:tcW w:w="907" w:type="pct"/>
            <w:vAlign w:val="center"/>
          </w:tcPr>
          <w:p w14:paraId="130D8D17" w14:textId="07E17D56" w:rsidR="008801FB" w:rsidRPr="009F25BA" w:rsidRDefault="008801FB" w:rsidP="00FF4360">
            <w:pPr>
              <w:pStyle w:val="Paragraphedeliste"/>
              <w:numPr>
                <w:ilvl w:val="0"/>
                <w:numId w:val="49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</w:rPr>
              <w:t>Mail</w:t>
            </w:r>
          </w:p>
        </w:tc>
      </w:tr>
      <w:tr w:rsidR="008801FB" w:rsidRPr="0060375A" w14:paraId="26E45F90" w14:textId="77777777" w:rsidTr="000F58C1">
        <w:trPr>
          <w:trHeight w:val="850"/>
        </w:trPr>
        <w:tc>
          <w:tcPr>
            <w:tcW w:w="1020" w:type="pct"/>
            <w:vAlign w:val="center"/>
          </w:tcPr>
          <w:p w14:paraId="0C14275D" w14:textId="2B84ED98" w:rsidR="008801FB" w:rsidRPr="009F25BA" w:rsidRDefault="008801FB" w:rsidP="008801FB">
            <w:pPr>
              <w:pStyle w:val="En-tte"/>
              <w:jc w:val="center"/>
              <w:rPr>
                <w:rFonts w:ascii="Montserrat" w:hAnsi="Montserrat" w:cstheme="majorHAnsi"/>
                <w:b/>
                <w:bCs/>
                <w:sz w:val="16"/>
                <w:szCs w:val="16"/>
                <w:lang w:val="fr-FR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  <w:lang w:val="fr-FR"/>
              </w:rPr>
              <w:t>CGA, FTUSA, ARIG, CMF</w:t>
            </w:r>
          </w:p>
        </w:tc>
        <w:tc>
          <w:tcPr>
            <w:tcW w:w="714" w:type="pct"/>
            <w:vAlign w:val="center"/>
          </w:tcPr>
          <w:p w14:paraId="7C36CF88" w14:textId="62772088" w:rsidR="008801FB" w:rsidRPr="009F25BA" w:rsidRDefault="008801FB" w:rsidP="008801FB">
            <w:pPr>
              <w:jc w:val="center"/>
              <w:rPr>
                <w:rFonts w:ascii="Montserrat" w:hAnsi="Montserrat" w:cstheme="majorHAnsi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</w:rPr>
              <w:t>E</w:t>
            </w:r>
          </w:p>
        </w:tc>
        <w:tc>
          <w:tcPr>
            <w:tcW w:w="1730" w:type="pct"/>
            <w:vAlign w:val="center"/>
          </w:tcPr>
          <w:p w14:paraId="5DC48FD0" w14:textId="0BE6D9F4" w:rsidR="008801FB" w:rsidRPr="009F25BA" w:rsidRDefault="008801FB" w:rsidP="00FF4360">
            <w:pPr>
              <w:pStyle w:val="Paragraphedeliste"/>
              <w:numPr>
                <w:ilvl w:val="0"/>
                <w:numId w:val="48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</w:rPr>
              <w:t>Envoi des Reportings réglementaires/statistiques spécifiques</w:t>
            </w:r>
          </w:p>
        </w:tc>
        <w:tc>
          <w:tcPr>
            <w:tcW w:w="629" w:type="pct"/>
            <w:vAlign w:val="center"/>
          </w:tcPr>
          <w:p w14:paraId="58CDFEB2" w14:textId="78597304" w:rsidR="008801FB" w:rsidRPr="009F25BA" w:rsidRDefault="008801FB" w:rsidP="008801FB">
            <w:pPr>
              <w:jc w:val="center"/>
              <w:rPr>
                <w:rFonts w:ascii="Montserrat" w:hAnsi="Montserrat" w:cstheme="majorHAnsi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</w:rPr>
              <w:t>T/R</w:t>
            </w:r>
          </w:p>
        </w:tc>
        <w:tc>
          <w:tcPr>
            <w:tcW w:w="907" w:type="pct"/>
            <w:vAlign w:val="center"/>
          </w:tcPr>
          <w:p w14:paraId="49DA942C" w14:textId="77777777" w:rsidR="008801FB" w:rsidRPr="009F25BA" w:rsidRDefault="008801FB" w:rsidP="00FF4360">
            <w:pPr>
              <w:pStyle w:val="Paragraphedeliste"/>
              <w:numPr>
                <w:ilvl w:val="0"/>
                <w:numId w:val="49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</w:rPr>
              <w:t xml:space="preserve">Mail </w:t>
            </w:r>
          </w:p>
          <w:p w14:paraId="71B0CE39" w14:textId="617343AF" w:rsidR="008801FB" w:rsidRPr="009F25BA" w:rsidRDefault="008801FB" w:rsidP="00FF4360">
            <w:pPr>
              <w:pStyle w:val="Paragraphedeliste"/>
              <w:numPr>
                <w:ilvl w:val="0"/>
                <w:numId w:val="49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</w:rPr>
              <w:t>Dossier physique</w:t>
            </w:r>
          </w:p>
        </w:tc>
      </w:tr>
      <w:tr w:rsidR="000F58C1" w:rsidRPr="0060375A" w14:paraId="2AD6BB4F" w14:textId="77777777" w:rsidTr="000F58C1">
        <w:trPr>
          <w:trHeight w:val="850"/>
        </w:trPr>
        <w:tc>
          <w:tcPr>
            <w:tcW w:w="1020" w:type="pct"/>
            <w:vAlign w:val="center"/>
          </w:tcPr>
          <w:p w14:paraId="473200F7" w14:textId="5A3F3E6E" w:rsidR="000F58C1" w:rsidRPr="009F25BA" w:rsidRDefault="000F58C1" w:rsidP="008801FB">
            <w:pPr>
              <w:pStyle w:val="En-tte"/>
              <w:jc w:val="center"/>
              <w:rPr>
                <w:rFonts w:ascii="Montserrat" w:hAnsi="Montserrat" w:cstheme="majorHAnsi"/>
                <w:sz w:val="16"/>
                <w:szCs w:val="16"/>
                <w:lang w:val="fr-FR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  <w:lang w:val="fr-FR"/>
              </w:rPr>
              <w:t>DSI</w:t>
            </w:r>
            <w:r w:rsidR="00970A19" w:rsidRPr="009F25BA">
              <w:rPr>
                <w:rFonts w:ascii="Montserrat" w:hAnsi="Montserrat" w:cstheme="majorHAnsi"/>
                <w:sz w:val="16"/>
                <w:szCs w:val="16"/>
                <w:lang w:val="fr-FR"/>
              </w:rPr>
              <w:t>/ Actuariat</w:t>
            </w:r>
          </w:p>
        </w:tc>
        <w:tc>
          <w:tcPr>
            <w:tcW w:w="714" w:type="pct"/>
            <w:vAlign w:val="center"/>
          </w:tcPr>
          <w:p w14:paraId="645BCF08" w14:textId="60539C28" w:rsidR="000F58C1" w:rsidRPr="009F25BA" w:rsidRDefault="000F58C1" w:rsidP="008801FB">
            <w:pPr>
              <w:jc w:val="center"/>
              <w:rPr>
                <w:rFonts w:ascii="Montserrat" w:hAnsi="Montserrat" w:cstheme="majorHAnsi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</w:rPr>
              <w:t>I</w:t>
            </w:r>
          </w:p>
        </w:tc>
        <w:tc>
          <w:tcPr>
            <w:tcW w:w="1730" w:type="pct"/>
            <w:vAlign w:val="center"/>
          </w:tcPr>
          <w:p w14:paraId="312254CD" w14:textId="1671252C" w:rsidR="000F58C1" w:rsidRPr="009F25BA" w:rsidRDefault="000F58C1" w:rsidP="00FF4360">
            <w:pPr>
              <w:pStyle w:val="Paragraphedeliste"/>
              <w:numPr>
                <w:ilvl w:val="0"/>
                <w:numId w:val="48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</w:rPr>
              <w:t>Des extractions systemes mensuelle</w:t>
            </w:r>
          </w:p>
        </w:tc>
        <w:tc>
          <w:tcPr>
            <w:tcW w:w="629" w:type="pct"/>
            <w:vAlign w:val="center"/>
          </w:tcPr>
          <w:p w14:paraId="0D1C0FB9" w14:textId="1A97C687" w:rsidR="000F58C1" w:rsidRPr="009F25BA" w:rsidRDefault="00970A19" w:rsidP="008801FB">
            <w:pPr>
              <w:jc w:val="center"/>
              <w:rPr>
                <w:rFonts w:ascii="Montserrat" w:hAnsi="Montserrat" w:cstheme="majorHAnsi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</w:rPr>
              <w:t>T/R</w:t>
            </w:r>
          </w:p>
        </w:tc>
        <w:tc>
          <w:tcPr>
            <w:tcW w:w="907" w:type="pct"/>
            <w:vAlign w:val="center"/>
          </w:tcPr>
          <w:p w14:paraId="0893D81E" w14:textId="63E7CE5B" w:rsidR="000F58C1" w:rsidRPr="009F25BA" w:rsidRDefault="00825157" w:rsidP="00FF4360">
            <w:pPr>
              <w:pStyle w:val="Paragraphedeliste"/>
              <w:numPr>
                <w:ilvl w:val="0"/>
                <w:numId w:val="49"/>
              </w:numPr>
              <w:spacing w:line="276" w:lineRule="auto"/>
              <w:rPr>
                <w:rFonts w:ascii="Montserrat" w:hAnsi="Montserrat" w:cstheme="majorHAnsi"/>
                <w:sz w:val="16"/>
                <w:szCs w:val="16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</w:rPr>
              <w:t>Dossier partagé</w:t>
            </w:r>
          </w:p>
        </w:tc>
      </w:tr>
    </w:tbl>
    <w:p w14:paraId="2D663C3F" w14:textId="63E034A6" w:rsidR="00CF5D3E" w:rsidRPr="0060375A" w:rsidRDefault="004C137C" w:rsidP="005C174C">
      <w:pPr>
        <w:pStyle w:val="Lgende"/>
        <w:jc w:val="center"/>
        <w:rPr>
          <w:rFonts w:ascii="Montserrat" w:hAnsi="Montserrat"/>
          <w:b w:val="0"/>
          <w:bCs w:val="0"/>
          <w:i w:val="0"/>
          <w:iCs/>
        </w:rPr>
      </w:pPr>
      <w:r>
        <w:rPr>
          <w:rFonts w:ascii="Montserrat" w:hAnsi="Montserrat"/>
          <w:b w:val="0"/>
          <w:bCs w:val="0"/>
          <w:i w:val="0"/>
          <w:iCs/>
        </w:rPr>
        <w:br w:type="textWrapping" w:clear="all"/>
      </w:r>
    </w:p>
    <w:p w14:paraId="787D0D46" w14:textId="5B09471D" w:rsidR="00CF5D3E" w:rsidRPr="0060375A" w:rsidRDefault="00020871" w:rsidP="00020871">
      <w:pPr>
        <w:spacing w:after="200" w:line="276" w:lineRule="auto"/>
        <w:rPr>
          <w:rFonts w:ascii="Montserrat" w:hAnsi="Montserrat"/>
        </w:rPr>
      </w:pPr>
      <w:r>
        <w:rPr>
          <w:rFonts w:ascii="Montserrat" w:hAnsi="Montserrat"/>
        </w:rPr>
        <w:br w:type="page"/>
      </w:r>
    </w:p>
    <w:p w14:paraId="57D4E092" w14:textId="00AA17EA" w:rsidR="00CA00A3" w:rsidRPr="00C10459" w:rsidRDefault="00CA00A3" w:rsidP="00C10459">
      <w:pPr>
        <w:pStyle w:val="Titre1"/>
        <w:ind w:left="0"/>
        <w:rPr>
          <w:rFonts w:ascii="Montserrat" w:hAnsi="Montserrat"/>
          <w:color w:val="auto"/>
        </w:rPr>
      </w:pPr>
      <w:bookmarkStart w:id="51" w:name="_Toc227158853"/>
      <w:r w:rsidRPr="00C10459">
        <w:rPr>
          <w:rFonts w:ascii="Montserrat" w:hAnsi="Montserrat"/>
          <w:color w:val="auto"/>
        </w:rPr>
        <w:lastRenderedPageBreak/>
        <w:t>Besoins de redémarrage des activités</w:t>
      </w:r>
      <w:bookmarkEnd w:id="47"/>
      <w:bookmarkEnd w:id="48"/>
      <w:bookmarkEnd w:id="49"/>
      <w:bookmarkEnd w:id="51"/>
    </w:p>
    <w:p w14:paraId="1CB829CB" w14:textId="77777777" w:rsidR="00CA00A3" w:rsidRPr="0060375A" w:rsidRDefault="00CA00A3" w:rsidP="00CA00A3">
      <w:pPr>
        <w:pStyle w:val="Titre2"/>
        <w:rPr>
          <w:rFonts w:ascii="Montserrat" w:hAnsi="Montserrat"/>
        </w:rPr>
      </w:pPr>
      <w:bookmarkStart w:id="52" w:name="_Toc388004599"/>
      <w:bookmarkStart w:id="53" w:name="_Toc411496377"/>
      <w:bookmarkStart w:id="54" w:name="_Toc411497018"/>
      <w:bookmarkStart w:id="55" w:name="_Toc227158854"/>
      <w:r w:rsidRPr="0060375A">
        <w:rPr>
          <w:rFonts w:ascii="Montserrat" w:hAnsi="Montserrat"/>
        </w:rPr>
        <w:t>Effectifs et positions de travail</w:t>
      </w:r>
      <w:bookmarkEnd w:id="52"/>
      <w:bookmarkEnd w:id="53"/>
      <w:bookmarkEnd w:id="54"/>
      <w:bookmarkEnd w:id="55"/>
    </w:p>
    <w:p w14:paraId="602801AC" w14:textId="77777777" w:rsidR="00CA00A3" w:rsidRPr="0060375A" w:rsidRDefault="00CA00A3" w:rsidP="00CA00A3">
      <w:pPr>
        <w:pStyle w:val="Body"/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</w:pPr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Cette table décrit les besoins de continuité de l’entité en termes d’effectifs et de positions de travail. Il s’agit de :</w:t>
      </w:r>
    </w:p>
    <w:p w14:paraId="79D514C6" w14:textId="4FFBD766" w:rsidR="00CA00A3" w:rsidRPr="0060375A" w:rsidRDefault="00E632FF" w:rsidP="003F7931">
      <w:pPr>
        <w:pStyle w:val="Body"/>
        <w:numPr>
          <w:ilvl w:val="0"/>
          <w:numId w:val="10"/>
        </w:numPr>
        <w:ind w:left="284" w:hanging="284"/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</w:pPr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Préciser</w:t>
      </w:r>
      <w:r w:rsidR="00CA00A3"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 xml:space="preserve"> l’effectif nominal ;</w:t>
      </w:r>
    </w:p>
    <w:p w14:paraId="7E8AE257" w14:textId="106B7941" w:rsidR="00CA00A3" w:rsidRPr="0060375A" w:rsidRDefault="00E632FF" w:rsidP="003F7931">
      <w:pPr>
        <w:pStyle w:val="Body"/>
        <w:numPr>
          <w:ilvl w:val="0"/>
          <w:numId w:val="10"/>
        </w:numPr>
        <w:ind w:left="284" w:hanging="284"/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</w:pPr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Évaluer</w:t>
      </w:r>
      <w:r w:rsidR="00CA00A3"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 xml:space="preserve"> les besoins en termes d’effectif et de position de travail pour la continuité d’activité, en fonction de la DMIA ;</w:t>
      </w:r>
    </w:p>
    <w:p w14:paraId="659D4968" w14:textId="7F290B13" w:rsidR="00FF40F6" w:rsidRDefault="00E632FF" w:rsidP="00EA3A96">
      <w:pPr>
        <w:pStyle w:val="Body"/>
        <w:numPr>
          <w:ilvl w:val="0"/>
          <w:numId w:val="10"/>
        </w:numPr>
        <w:ind w:left="284" w:hanging="284"/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</w:pPr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Spécifier</w:t>
      </w:r>
      <w:r w:rsidR="00CA00A3"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 xml:space="preserve"> le besoin en termes de positions spécifiques ou spéciales ainsi que les équipements et/ou logiciels spécifiques associés.</w:t>
      </w:r>
    </w:p>
    <w:p w14:paraId="60F2BC3C" w14:textId="30ECE761" w:rsidR="004C2C90" w:rsidRPr="004C2C90" w:rsidRDefault="004C2C90" w:rsidP="004C2C90">
      <w:pPr>
        <w:pStyle w:val="Lgende"/>
        <w:jc w:val="center"/>
        <w:rPr>
          <w:rFonts w:ascii="Montserrat" w:hAnsi="Montserrat"/>
          <w:b w:val="0"/>
          <w:bCs w:val="0"/>
          <w:i w:val="0"/>
          <w:iCs/>
        </w:rPr>
      </w:pPr>
      <w:bookmarkStart w:id="56" w:name="_Toc227768382"/>
      <w:r w:rsidRPr="004C2C90">
        <w:rPr>
          <w:rFonts w:ascii="Montserrat" w:hAnsi="Montserrat"/>
          <w:i w:val="0"/>
          <w:iCs/>
        </w:rPr>
        <w:t xml:space="preserve">Tableau </w:t>
      </w:r>
      <w:r w:rsidRPr="004C2C90">
        <w:rPr>
          <w:rFonts w:ascii="Montserrat" w:hAnsi="Montserrat"/>
          <w:i w:val="0"/>
          <w:iCs/>
        </w:rPr>
        <w:fldChar w:fldCharType="begin"/>
      </w:r>
      <w:r w:rsidRPr="004C2C90">
        <w:rPr>
          <w:rFonts w:ascii="Montserrat" w:hAnsi="Montserrat"/>
          <w:i w:val="0"/>
          <w:iCs/>
        </w:rPr>
        <w:instrText xml:space="preserve"> SEQ Tableau \* ARABIC </w:instrText>
      </w:r>
      <w:r w:rsidRPr="004C2C90">
        <w:rPr>
          <w:rFonts w:ascii="Montserrat" w:hAnsi="Montserrat"/>
          <w:i w:val="0"/>
          <w:iCs/>
        </w:rPr>
        <w:fldChar w:fldCharType="separate"/>
      </w:r>
      <w:r w:rsidRPr="004C2C90">
        <w:rPr>
          <w:rFonts w:ascii="Montserrat" w:hAnsi="Montserrat"/>
          <w:i w:val="0"/>
          <w:iCs/>
          <w:noProof/>
        </w:rPr>
        <w:t>10</w:t>
      </w:r>
      <w:r w:rsidRPr="004C2C90">
        <w:rPr>
          <w:rFonts w:ascii="Montserrat" w:hAnsi="Montserrat"/>
          <w:i w:val="0"/>
          <w:iCs/>
        </w:rPr>
        <w:fldChar w:fldCharType="end"/>
      </w:r>
      <w:r w:rsidRPr="004C2C90">
        <w:rPr>
          <w:rFonts w:ascii="Montserrat" w:hAnsi="Montserrat"/>
          <w:i w:val="0"/>
          <w:iCs/>
        </w:rPr>
        <w:t> :</w:t>
      </w:r>
      <w:r w:rsidRPr="0060375A">
        <w:rPr>
          <w:rFonts w:ascii="Montserrat" w:hAnsi="Montserrat"/>
          <w:b w:val="0"/>
          <w:bCs w:val="0"/>
          <w:i w:val="0"/>
          <w:iCs/>
        </w:rPr>
        <w:t xml:space="preserve"> Effectif et positions de travail</w:t>
      </w:r>
      <w:bookmarkEnd w:id="56"/>
    </w:p>
    <w:tbl>
      <w:tblPr>
        <w:tblpPr w:leftFromText="141" w:rightFromText="141" w:vertAnchor="text" w:horzAnchor="margin" w:tblpXSpec="center" w:tblpY="90"/>
        <w:tblW w:w="5934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1136"/>
        <w:gridCol w:w="658"/>
        <w:gridCol w:w="658"/>
        <w:gridCol w:w="830"/>
        <w:gridCol w:w="830"/>
        <w:gridCol w:w="832"/>
        <w:gridCol w:w="720"/>
        <w:gridCol w:w="711"/>
        <w:gridCol w:w="992"/>
        <w:gridCol w:w="802"/>
        <w:gridCol w:w="1840"/>
      </w:tblGrid>
      <w:tr w:rsidR="00FB1CEF" w:rsidRPr="0060375A" w14:paraId="5DE424AA" w14:textId="77777777" w:rsidTr="000E5F67">
        <w:trPr>
          <w:trHeight w:val="205"/>
        </w:trPr>
        <w:tc>
          <w:tcPr>
            <w:tcW w:w="620" w:type="pct"/>
            <w:shd w:val="clear" w:color="auto" w:fill="BFBFBF"/>
            <w:vAlign w:val="center"/>
          </w:tcPr>
          <w:p w14:paraId="782156C9" w14:textId="77777777" w:rsidR="00D214FC" w:rsidRPr="004C137C" w:rsidRDefault="00D214FC" w:rsidP="00AD046E">
            <w:pPr>
              <w:pStyle w:val="En-tte"/>
              <w:spacing w:before="60" w:after="60"/>
              <w:jc w:val="center"/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</w:pPr>
            <w:r w:rsidRPr="004C137C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  <w:t>Montée en charge souhaitée</w:t>
            </w:r>
          </w:p>
        </w:tc>
        <w:tc>
          <w:tcPr>
            <w:tcW w:w="497" w:type="pct"/>
            <w:shd w:val="clear" w:color="auto" w:fill="BFBFBF"/>
            <w:vAlign w:val="center"/>
          </w:tcPr>
          <w:p w14:paraId="320B5CEC" w14:textId="77777777" w:rsidR="00D214FC" w:rsidRPr="004C137C" w:rsidRDefault="00D214FC" w:rsidP="007D6D0B">
            <w:pPr>
              <w:pStyle w:val="En-tte"/>
              <w:spacing w:before="60" w:after="60"/>
              <w:jc w:val="center"/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</w:rPr>
            </w:pPr>
            <w:r w:rsidRPr="004C137C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</w:rPr>
              <w:t>Nominal</w:t>
            </w:r>
          </w:p>
        </w:tc>
        <w:tc>
          <w:tcPr>
            <w:tcW w:w="288" w:type="pct"/>
            <w:shd w:val="clear" w:color="auto" w:fill="BFBFBF"/>
            <w:vAlign w:val="center"/>
          </w:tcPr>
          <w:p w14:paraId="3B658130" w14:textId="5AB2C6FC" w:rsidR="00D214FC" w:rsidRPr="004C137C" w:rsidRDefault="00D214FC" w:rsidP="00FB1CEF">
            <w:pPr>
              <w:pStyle w:val="En-tte"/>
              <w:spacing w:after="60"/>
              <w:jc w:val="center"/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</w:rPr>
            </w:pPr>
            <w:r w:rsidRPr="004C137C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</w:rPr>
              <w:t>H0</w:t>
            </w:r>
          </w:p>
        </w:tc>
        <w:tc>
          <w:tcPr>
            <w:tcW w:w="288" w:type="pct"/>
            <w:shd w:val="clear" w:color="auto" w:fill="BFBFBF"/>
            <w:vAlign w:val="center"/>
          </w:tcPr>
          <w:p w14:paraId="78F8A5F8" w14:textId="2B8C2B4A" w:rsidR="00D214FC" w:rsidRPr="004C137C" w:rsidRDefault="00D214FC" w:rsidP="003F7931">
            <w:pPr>
              <w:pStyle w:val="En-tte"/>
              <w:spacing w:after="60"/>
              <w:jc w:val="center"/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</w:rPr>
            </w:pPr>
            <w:r w:rsidRPr="004C137C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</w:rPr>
              <w:t>H+2</w:t>
            </w:r>
          </w:p>
        </w:tc>
        <w:tc>
          <w:tcPr>
            <w:tcW w:w="363" w:type="pct"/>
            <w:shd w:val="clear" w:color="auto" w:fill="BFBFBF"/>
            <w:vAlign w:val="center"/>
          </w:tcPr>
          <w:p w14:paraId="76040BEF" w14:textId="77777777" w:rsidR="00D214FC" w:rsidRPr="004C137C" w:rsidRDefault="00D214FC" w:rsidP="007D6D0B">
            <w:pPr>
              <w:pStyle w:val="En-tte"/>
              <w:spacing w:after="60"/>
              <w:jc w:val="center"/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</w:rPr>
            </w:pPr>
            <w:r w:rsidRPr="004C137C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</w:rPr>
              <w:t>H+4</w:t>
            </w:r>
          </w:p>
        </w:tc>
        <w:tc>
          <w:tcPr>
            <w:tcW w:w="363" w:type="pct"/>
            <w:shd w:val="clear" w:color="auto" w:fill="BFBFBF"/>
            <w:vAlign w:val="center"/>
          </w:tcPr>
          <w:p w14:paraId="144ABEF2" w14:textId="77777777" w:rsidR="00D214FC" w:rsidRPr="004C137C" w:rsidRDefault="00D214FC" w:rsidP="007D6D0B">
            <w:pPr>
              <w:pStyle w:val="En-tte"/>
              <w:spacing w:after="60"/>
              <w:jc w:val="center"/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</w:rPr>
            </w:pPr>
            <w:r w:rsidRPr="004C137C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</w:rPr>
              <w:t>J+1</w:t>
            </w:r>
          </w:p>
        </w:tc>
        <w:tc>
          <w:tcPr>
            <w:tcW w:w="364" w:type="pct"/>
            <w:shd w:val="clear" w:color="auto" w:fill="BFBFBF"/>
            <w:vAlign w:val="center"/>
          </w:tcPr>
          <w:p w14:paraId="128C0BC7" w14:textId="77777777" w:rsidR="00D214FC" w:rsidRPr="004C137C" w:rsidRDefault="00D214FC" w:rsidP="007D6D0B">
            <w:pPr>
              <w:pStyle w:val="En-tte"/>
              <w:spacing w:after="60"/>
              <w:jc w:val="center"/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</w:rPr>
            </w:pPr>
            <w:r w:rsidRPr="004C137C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</w:rPr>
              <w:t>J+2</w:t>
            </w:r>
          </w:p>
        </w:tc>
        <w:tc>
          <w:tcPr>
            <w:tcW w:w="315" w:type="pct"/>
            <w:shd w:val="clear" w:color="auto" w:fill="BFBFBF"/>
            <w:vAlign w:val="center"/>
          </w:tcPr>
          <w:p w14:paraId="21AC9E2C" w14:textId="77777777" w:rsidR="00D214FC" w:rsidRPr="004C137C" w:rsidRDefault="00D214FC" w:rsidP="007D6D0B">
            <w:pPr>
              <w:pStyle w:val="En-tte"/>
              <w:spacing w:after="60"/>
              <w:jc w:val="center"/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</w:rPr>
            </w:pPr>
            <w:r w:rsidRPr="004C137C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</w:rPr>
              <w:t>J+3</w:t>
            </w:r>
          </w:p>
        </w:tc>
        <w:tc>
          <w:tcPr>
            <w:tcW w:w="311" w:type="pct"/>
            <w:shd w:val="clear" w:color="auto" w:fill="BFBFBF"/>
            <w:vAlign w:val="center"/>
          </w:tcPr>
          <w:p w14:paraId="763CBF65" w14:textId="77777777" w:rsidR="00D214FC" w:rsidRPr="004C137C" w:rsidRDefault="00D214FC" w:rsidP="007D6D0B">
            <w:pPr>
              <w:pStyle w:val="En-tte"/>
              <w:spacing w:after="60"/>
              <w:jc w:val="center"/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</w:rPr>
            </w:pPr>
            <w:r w:rsidRPr="004C137C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</w:rPr>
              <w:t>J+5</w:t>
            </w:r>
          </w:p>
        </w:tc>
        <w:tc>
          <w:tcPr>
            <w:tcW w:w="434" w:type="pct"/>
            <w:shd w:val="clear" w:color="auto" w:fill="BFBFBF"/>
            <w:vAlign w:val="center"/>
          </w:tcPr>
          <w:p w14:paraId="1387757D" w14:textId="77777777" w:rsidR="00D214FC" w:rsidRPr="004C137C" w:rsidRDefault="00D214FC" w:rsidP="007D6D0B">
            <w:pPr>
              <w:pStyle w:val="En-tte"/>
              <w:spacing w:after="60"/>
              <w:jc w:val="center"/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</w:rPr>
            </w:pPr>
            <w:r w:rsidRPr="004C137C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</w:rPr>
              <w:t>J+10</w:t>
            </w:r>
          </w:p>
        </w:tc>
        <w:tc>
          <w:tcPr>
            <w:tcW w:w="351" w:type="pct"/>
            <w:shd w:val="clear" w:color="auto" w:fill="BFBFBF"/>
            <w:vAlign w:val="center"/>
          </w:tcPr>
          <w:p w14:paraId="4EB2F02F" w14:textId="77777777" w:rsidR="00D214FC" w:rsidRPr="004C137C" w:rsidRDefault="00D214FC" w:rsidP="007D6D0B">
            <w:pPr>
              <w:pStyle w:val="En-tte"/>
              <w:spacing w:after="60"/>
              <w:jc w:val="center"/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</w:rPr>
            </w:pPr>
            <w:r w:rsidRPr="004C137C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</w:rPr>
              <w:t>J+15</w:t>
            </w:r>
          </w:p>
        </w:tc>
        <w:tc>
          <w:tcPr>
            <w:tcW w:w="805" w:type="pct"/>
            <w:shd w:val="clear" w:color="auto" w:fill="BFBFBF"/>
            <w:vAlign w:val="center"/>
          </w:tcPr>
          <w:p w14:paraId="41B5289F" w14:textId="77777777" w:rsidR="00D214FC" w:rsidRPr="004C137C" w:rsidRDefault="00D214FC" w:rsidP="007D6D0B">
            <w:pPr>
              <w:pStyle w:val="En-tte"/>
              <w:spacing w:after="60"/>
              <w:jc w:val="center"/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</w:pPr>
            <w:r w:rsidRPr="004C137C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  <w:t>Commentaires</w:t>
            </w:r>
          </w:p>
        </w:tc>
      </w:tr>
      <w:tr w:rsidR="004C137C" w:rsidRPr="0060375A" w14:paraId="381C7A98" w14:textId="77777777" w:rsidTr="000E5F67">
        <w:trPr>
          <w:trHeight w:val="582"/>
        </w:trPr>
        <w:tc>
          <w:tcPr>
            <w:tcW w:w="620" w:type="pct"/>
            <w:shd w:val="clear" w:color="auto" w:fill="F2F2F2"/>
            <w:vAlign w:val="center"/>
          </w:tcPr>
          <w:p w14:paraId="145F83D9" w14:textId="77777777" w:rsidR="00D214FC" w:rsidRPr="00C10459" w:rsidRDefault="00D214FC" w:rsidP="007D6D0B">
            <w:pPr>
              <w:pStyle w:val="En-tte"/>
              <w:spacing w:before="60" w:after="60"/>
              <w:jc w:val="center"/>
              <w:rPr>
                <w:rFonts w:ascii="Montserrat" w:hAnsi="Montserrat" w:cstheme="majorHAnsi"/>
                <w:bCs/>
                <w:iCs/>
                <w:color w:val="auto"/>
                <w:sz w:val="16"/>
                <w:szCs w:val="16"/>
                <w:lang w:val="fr-FR"/>
              </w:rPr>
            </w:pPr>
            <w:r w:rsidRPr="00C10459">
              <w:rPr>
                <w:rFonts w:ascii="Montserrat" w:hAnsi="Montserrat" w:cstheme="majorHAnsi"/>
                <w:bCs/>
                <w:iCs/>
                <w:color w:val="auto"/>
                <w:sz w:val="16"/>
                <w:szCs w:val="16"/>
                <w:lang w:val="fr-FR"/>
              </w:rPr>
              <w:t>Effectif</w:t>
            </w:r>
          </w:p>
        </w:tc>
        <w:tc>
          <w:tcPr>
            <w:tcW w:w="497" w:type="pct"/>
            <w:vMerge w:val="restart"/>
            <w:vAlign w:val="center"/>
          </w:tcPr>
          <w:p w14:paraId="2F51D980" w14:textId="280D3DA2" w:rsidR="00D214FC" w:rsidRPr="008801FB" w:rsidRDefault="008801FB" w:rsidP="00AD046E">
            <w:pPr>
              <w:ind w:leftChars="10" w:left="18"/>
              <w:jc w:val="center"/>
              <w:rPr>
                <w:rFonts w:ascii="Montserrat" w:hAnsi="Montserrat" w:cstheme="majorHAnsi"/>
                <w:bCs/>
                <w:color w:val="auto"/>
                <w:sz w:val="16"/>
                <w:szCs w:val="16"/>
              </w:rPr>
            </w:pPr>
            <w:r w:rsidRPr="008801FB">
              <w:rPr>
                <w:rFonts w:ascii="Montserrat" w:hAnsi="Montserrat" w:cstheme="majorHAnsi"/>
                <w:bCs/>
                <w:color w:val="auto"/>
                <w:sz w:val="16"/>
                <w:szCs w:val="16"/>
              </w:rPr>
              <w:t>6</w:t>
            </w:r>
          </w:p>
        </w:tc>
        <w:tc>
          <w:tcPr>
            <w:tcW w:w="288" w:type="pct"/>
          </w:tcPr>
          <w:p w14:paraId="3A58BB57" w14:textId="77777777" w:rsidR="00D214FC" w:rsidRPr="008801FB" w:rsidRDefault="00D214FC" w:rsidP="00FB1CEF">
            <w:pPr>
              <w:ind w:leftChars="10" w:left="18"/>
              <w:jc w:val="center"/>
              <w:rPr>
                <w:rFonts w:ascii="Montserrat" w:hAnsi="Montserrat" w:cstheme="majorHAnsi"/>
                <w:bCs/>
                <w:color w:val="auto"/>
                <w:sz w:val="16"/>
                <w:szCs w:val="16"/>
              </w:rPr>
            </w:pPr>
          </w:p>
        </w:tc>
        <w:tc>
          <w:tcPr>
            <w:tcW w:w="288" w:type="pct"/>
          </w:tcPr>
          <w:p w14:paraId="7211C9C8" w14:textId="4019D6F8" w:rsidR="00D214FC" w:rsidRPr="008801FB" w:rsidRDefault="00D214FC" w:rsidP="00FB1CEF">
            <w:pPr>
              <w:ind w:leftChars="10" w:left="18"/>
              <w:jc w:val="center"/>
              <w:rPr>
                <w:rFonts w:ascii="Montserrat" w:hAnsi="Montserrat" w:cstheme="majorHAnsi"/>
                <w:bCs/>
                <w:color w:val="auto"/>
                <w:sz w:val="16"/>
                <w:szCs w:val="16"/>
              </w:rPr>
            </w:pPr>
          </w:p>
        </w:tc>
        <w:tc>
          <w:tcPr>
            <w:tcW w:w="363" w:type="pct"/>
            <w:vAlign w:val="center"/>
          </w:tcPr>
          <w:p w14:paraId="2F76E608" w14:textId="77777777" w:rsidR="00D214FC" w:rsidRPr="008801FB" w:rsidRDefault="00D214FC" w:rsidP="00FB1CEF">
            <w:pPr>
              <w:ind w:leftChars="10" w:left="18"/>
              <w:jc w:val="center"/>
              <w:rPr>
                <w:rFonts w:ascii="Montserrat" w:hAnsi="Montserrat" w:cstheme="majorHAnsi"/>
                <w:bCs/>
                <w:color w:val="auto"/>
                <w:sz w:val="16"/>
                <w:szCs w:val="16"/>
              </w:rPr>
            </w:pPr>
          </w:p>
        </w:tc>
        <w:tc>
          <w:tcPr>
            <w:tcW w:w="363" w:type="pct"/>
            <w:vAlign w:val="center"/>
          </w:tcPr>
          <w:p w14:paraId="7F639BCA" w14:textId="5A0EB803" w:rsidR="00D214FC" w:rsidRPr="008801FB" w:rsidRDefault="00D214FC" w:rsidP="00FB1CEF">
            <w:pPr>
              <w:ind w:leftChars="10" w:left="18"/>
              <w:jc w:val="center"/>
              <w:rPr>
                <w:rFonts w:ascii="Montserrat" w:hAnsi="Montserrat" w:cstheme="majorHAnsi"/>
                <w:bCs/>
                <w:color w:val="auto"/>
                <w:sz w:val="16"/>
                <w:szCs w:val="16"/>
              </w:rPr>
            </w:pPr>
          </w:p>
        </w:tc>
        <w:tc>
          <w:tcPr>
            <w:tcW w:w="364" w:type="pct"/>
            <w:vAlign w:val="center"/>
          </w:tcPr>
          <w:p w14:paraId="2B5CA140" w14:textId="0B04BC24" w:rsidR="00D214FC" w:rsidRPr="008801FB" w:rsidRDefault="00D214FC" w:rsidP="00FB1CEF">
            <w:pPr>
              <w:ind w:leftChars="10" w:left="18"/>
              <w:jc w:val="center"/>
              <w:rPr>
                <w:rFonts w:ascii="Montserrat" w:hAnsi="Montserrat" w:cstheme="majorHAnsi"/>
                <w:bCs/>
                <w:color w:val="auto"/>
                <w:sz w:val="16"/>
                <w:szCs w:val="16"/>
              </w:rPr>
            </w:pPr>
          </w:p>
        </w:tc>
        <w:tc>
          <w:tcPr>
            <w:tcW w:w="315" w:type="pct"/>
            <w:vAlign w:val="center"/>
          </w:tcPr>
          <w:p w14:paraId="1BA2DA4F" w14:textId="0C775BF0" w:rsidR="00D214FC" w:rsidRPr="008801FB" w:rsidRDefault="00D214FC" w:rsidP="00FB1CEF">
            <w:pPr>
              <w:ind w:leftChars="10" w:left="18"/>
              <w:jc w:val="center"/>
              <w:rPr>
                <w:rFonts w:ascii="Montserrat" w:hAnsi="Montserrat" w:cstheme="majorHAnsi"/>
                <w:bCs/>
                <w:color w:val="auto"/>
                <w:sz w:val="16"/>
                <w:szCs w:val="16"/>
              </w:rPr>
            </w:pPr>
          </w:p>
        </w:tc>
        <w:tc>
          <w:tcPr>
            <w:tcW w:w="311" w:type="pct"/>
            <w:vAlign w:val="center"/>
          </w:tcPr>
          <w:p w14:paraId="14A02486" w14:textId="3BA84D5A" w:rsidR="00D214FC" w:rsidRPr="008801FB" w:rsidRDefault="00D214FC" w:rsidP="00FB1CEF">
            <w:pPr>
              <w:ind w:leftChars="10" w:left="18"/>
              <w:jc w:val="center"/>
              <w:rPr>
                <w:rFonts w:ascii="Montserrat" w:hAnsi="Montserrat" w:cstheme="majorHAnsi"/>
                <w:bCs/>
                <w:color w:val="auto"/>
                <w:sz w:val="16"/>
                <w:szCs w:val="16"/>
              </w:rPr>
            </w:pPr>
          </w:p>
        </w:tc>
        <w:tc>
          <w:tcPr>
            <w:tcW w:w="434" w:type="pct"/>
            <w:vAlign w:val="center"/>
          </w:tcPr>
          <w:p w14:paraId="5EA5D70F" w14:textId="77777777" w:rsidR="00D214FC" w:rsidRPr="008801FB" w:rsidRDefault="00D214FC" w:rsidP="00FB1CEF">
            <w:pPr>
              <w:ind w:leftChars="10" w:left="18"/>
              <w:jc w:val="center"/>
              <w:rPr>
                <w:rFonts w:ascii="Montserrat" w:hAnsi="Montserrat" w:cstheme="majorHAnsi"/>
                <w:bCs/>
                <w:color w:val="auto"/>
                <w:sz w:val="16"/>
                <w:szCs w:val="16"/>
              </w:rPr>
            </w:pPr>
          </w:p>
        </w:tc>
        <w:tc>
          <w:tcPr>
            <w:tcW w:w="351" w:type="pct"/>
            <w:vAlign w:val="center"/>
          </w:tcPr>
          <w:p w14:paraId="1B384500" w14:textId="77777777" w:rsidR="00D214FC" w:rsidRPr="008801FB" w:rsidRDefault="00D214FC" w:rsidP="00FB1CEF">
            <w:pPr>
              <w:ind w:leftChars="10" w:left="18"/>
              <w:jc w:val="center"/>
              <w:rPr>
                <w:rFonts w:ascii="Montserrat" w:hAnsi="Montserrat" w:cstheme="majorHAnsi"/>
                <w:bCs/>
                <w:color w:val="auto"/>
                <w:sz w:val="16"/>
                <w:szCs w:val="16"/>
              </w:rPr>
            </w:pPr>
          </w:p>
        </w:tc>
        <w:tc>
          <w:tcPr>
            <w:tcW w:w="805" w:type="pct"/>
            <w:vMerge w:val="restart"/>
            <w:vAlign w:val="center"/>
          </w:tcPr>
          <w:p w14:paraId="27F1C7E1" w14:textId="43D05EE2" w:rsidR="008801FB" w:rsidRPr="008801FB" w:rsidRDefault="00F74836" w:rsidP="008801FB">
            <w:pPr>
              <w:spacing w:after="200" w:line="276" w:lineRule="auto"/>
              <w:rPr>
                <w:rFonts w:ascii="Montserrat" w:hAnsi="Montserrat" w:cstheme="majorHAnsi"/>
                <w:b/>
                <w:sz w:val="16"/>
                <w:szCs w:val="16"/>
              </w:rPr>
            </w:pPr>
            <w:r>
              <w:rPr>
                <w:rFonts w:ascii="Montserrat" w:hAnsi="Montserrat" w:cstheme="majorHAnsi"/>
                <w:b/>
                <w:sz w:val="16"/>
                <w:szCs w:val="16"/>
              </w:rPr>
              <w:t>Structure reporting métiers et transverses</w:t>
            </w:r>
          </w:p>
          <w:p w14:paraId="58BBCFB7" w14:textId="018DD1CB" w:rsidR="00D214FC" w:rsidRPr="00C10459" w:rsidRDefault="008801FB" w:rsidP="008801FB">
            <w:pPr>
              <w:spacing w:after="200" w:line="276" w:lineRule="auto"/>
              <w:rPr>
                <w:rFonts w:ascii="Montserrat" w:hAnsi="Montserrat" w:cstheme="majorHAnsi"/>
                <w:b/>
                <w:sz w:val="16"/>
                <w:szCs w:val="16"/>
              </w:rPr>
            </w:pPr>
            <w:r w:rsidRPr="008801FB">
              <w:rPr>
                <w:rFonts w:ascii="Montserrat" w:hAnsi="Montserrat" w:cstheme="majorHAnsi"/>
                <w:b/>
                <w:sz w:val="16"/>
                <w:szCs w:val="16"/>
              </w:rPr>
              <w:t>Structure contrôle des dépenses</w:t>
            </w:r>
          </w:p>
        </w:tc>
      </w:tr>
      <w:tr w:rsidR="004C137C" w:rsidRPr="0060375A" w14:paraId="1440D38A" w14:textId="77777777" w:rsidTr="000E5F67">
        <w:trPr>
          <w:trHeight w:val="587"/>
        </w:trPr>
        <w:tc>
          <w:tcPr>
            <w:tcW w:w="620" w:type="pct"/>
            <w:shd w:val="clear" w:color="auto" w:fill="F2F2F2"/>
            <w:vAlign w:val="center"/>
          </w:tcPr>
          <w:p w14:paraId="3797EE43" w14:textId="77777777" w:rsidR="00D214FC" w:rsidRPr="00C10459" w:rsidRDefault="00D214FC" w:rsidP="007D6D0B">
            <w:pPr>
              <w:pStyle w:val="En-tte"/>
              <w:spacing w:before="60" w:after="60"/>
              <w:jc w:val="center"/>
              <w:rPr>
                <w:rFonts w:ascii="Montserrat" w:hAnsi="Montserrat" w:cstheme="majorHAnsi"/>
                <w:bCs/>
                <w:iCs/>
                <w:color w:val="auto"/>
                <w:sz w:val="16"/>
                <w:szCs w:val="16"/>
                <w:lang w:val="fr-FR"/>
              </w:rPr>
            </w:pPr>
            <w:r w:rsidRPr="00C10459">
              <w:rPr>
                <w:rFonts w:ascii="Montserrat" w:hAnsi="Montserrat" w:cstheme="majorHAnsi"/>
                <w:bCs/>
                <w:iCs/>
                <w:color w:val="auto"/>
                <w:sz w:val="16"/>
                <w:szCs w:val="16"/>
                <w:lang w:val="fr-FR"/>
              </w:rPr>
              <w:t>Positions</w:t>
            </w:r>
          </w:p>
        </w:tc>
        <w:tc>
          <w:tcPr>
            <w:tcW w:w="497" w:type="pct"/>
            <w:vMerge/>
            <w:vAlign w:val="center"/>
          </w:tcPr>
          <w:p w14:paraId="5A9C6066" w14:textId="77777777" w:rsidR="00D214FC" w:rsidRPr="008801FB" w:rsidRDefault="00D214FC" w:rsidP="00AD046E">
            <w:pPr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288" w:type="pct"/>
          </w:tcPr>
          <w:p w14:paraId="20CEDE26" w14:textId="77777777" w:rsidR="00D214FC" w:rsidRPr="008801FB" w:rsidRDefault="00D214FC" w:rsidP="00FB1CEF">
            <w:pPr>
              <w:ind w:leftChars="10" w:left="18"/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288" w:type="pct"/>
          </w:tcPr>
          <w:p w14:paraId="3C2AFDA6" w14:textId="7917CAE0" w:rsidR="00D214FC" w:rsidRPr="008801FB" w:rsidRDefault="00D214FC" w:rsidP="00FB1CEF">
            <w:pPr>
              <w:ind w:leftChars="10" w:left="18"/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363" w:type="pct"/>
            <w:vAlign w:val="center"/>
          </w:tcPr>
          <w:p w14:paraId="5851A5EA" w14:textId="77777777" w:rsidR="00D214FC" w:rsidRPr="008801FB" w:rsidRDefault="00D214FC" w:rsidP="00FB1CEF">
            <w:pPr>
              <w:ind w:leftChars="10" w:left="18"/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363" w:type="pct"/>
            <w:vAlign w:val="center"/>
          </w:tcPr>
          <w:p w14:paraId="4F56EF54" w14:textId="2BD14C27" w:rsidR="00D214FC" w:rsidRPr="008801FB" w:rsidRDefault="00D214FC" w:rsidP="00FB1CEF">
            <w:pPr>
              <w:ind w:leftChars="10" w:left="18"/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364" w:type="pct"/>
            <w:vAlign w:val="center"/>
          </w:tcPr>
          <w:p w14:paraId="552843E1" w14:textId="4BD9829A" w:rsidR="00D214FC" w:rsidRPr="008801FB" w:rsidRDefault="00D214FC" w:rsidP="00FB1CEF">
            <w:pPr>
              <w:ind w:leftChars="10" w:left="18"/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315" w:type="pct"/>
            <w:vAlign w:val="center"/>
          </w:tcPr>
          <w:p w14:paraId="04C0EAD4" w14:textId="09EB881C" w:rsidR="00D214FC" w:rsidRPr="008801FB" w:rsidRDefault="00D214FC" w:rsidP="00FB1CEF">
            <w:pPr>
              <w:ind w:leftChars="10" w:left="18"/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311" w:type="pct"/>
            <w:vAlign w:val="center"/>
          </w:tcPr>
          <w:p w14:paraId="53ACD5CC" w14:textId="6485CE32" w:rsidR="00D214FC" w:rsidRPr="008801FB" w:rsidRDefault="00D214FC" w:rsidP="00FB1CEF">
            <w:pPr>
              <w:ind w:leftChars="10" w:left="18"/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434" w:type="pct"/>
            <w:vAlign w:val="center"/>
          </w:tcPr>
          <w:p w14:paraId="2892CCA7" w14:textId="77777777" w:rsidR="00D214FC" w:rsidRPr="008801FB" w:rsidRDefault="00D214FC" w:rsidP="00FB1CEF">
            <w:pPr>
              <w:ind w:leftChars="10" w:left="18"/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351" w:type="pct"/>
            <w:vAlign w:val="center"/>
          </w:tcPr>
          <w:p w14:paraId="22C1D878" w14:textId="77777777" w:rsidR="00D214FC" w:rsidRPr="008801FB" w:rsidRDefault="00D214FC" w:rsidP="00FB1CEF">
            <w:pPr>
              <w:ind w:leftChars="10" w:left="18"/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805" w:type="pct"/>
            <w:vMerge/>
            <w:vAlign w:val="center"/>
          </w:tcPr>
          <w:p w14:paraId="019A371C" w14:textId="77777777" w:rsidR="00D214FC" w:rsidRPr="0060375A" w:rsidRDefault="00D214FC" w:rsidP="00FB1CEF">
            <w:pPr>
              <w:ind w:leftChars="10" w:left="18"/>
              <w:rPr>
                <w:rFonts w:ascii="Montserrat" w:hAnsi="Montserrat" w:cstheme="majorHAnsi"/>
                <w:bCs/>
                <w:szCs w:val="18"/>
              </w:rPr>
            </w:pPr>
          </w:p>
        </w:tc>
      </w:tr>
      <w:tr w:rsidR="004C137C" w:rsidRPr="0060375A" w14:paraId="38307E58" w14:textId="77777777" w:rsidTr="000E5F67">
        <w:trPr>
          <w:trHeight w:val="587"/>
        </w:trPr>
        <w:tc>
          <w:tcPr>
            <w:tcW w:w="620" w:type="pct"/>
            <w:shd w:val="clear" w:color="auto" w:fill="F2F2F2"/>
            <w:vAlign w:val="center"/>
          </w:tcPr>
          <w:p w14:paraId="4DF3BCDD" w14:textId="41520292" w:rsidR="00D214FC" w:rsidRPr="00C10459" w:rsidRDefault="00D214FC" w:rsidP="007D6D0B">
            <w:pPr>
              <w:pStyle w:val="En-tte"/>
              <w:spacing w:before="60" w:after="60"/>
              <w:jc w:val="center"/>
              <w:rPr>
                <w:rFonts w:ascii="Montserrat" w:hAnsi="Montserrat" w:cstheme="majorHAnsi"/>
                <w:bCs/>
                <w:iCs/>
                <w:color w:val="auto"/>
                <w:sz w:val="16"/>
                <w:szCs w:val="16"/>
                <w:lang w:val="fr-FR"/>
              </w:rPr>
            </w:pPr>
            <w:r w:rsidRPr="00C10459">
              <w:rPr>
                <w:rFonts w:ascii="Montserrat" w:hAnsi="Montserrat" w:cstheme="majorHAnsi"/>
                <w:bCs/>
                <w:iCs/>
                <w:color w:val="auto"/>
                <w:sz w:val="16"/>
                <w:szCs w:val="16"/>
                <w:lang w:val="fr-FR"/>
              </w:rPr>
              <w:t>Télétravail</w:t>
            </w:r>
          </w:p>
        </w:tc>
        <w:tc>
          <w:tcPr>
            <w:tcW w:w="497" w:type="pct"/>
            <w:vMerge/>
            <w:vAlign w:val="center"/>
          </w:tcPr>
          <w:p w14:paraId="1AA13C8F" w14:textId="77777777" w:rsidR="00D214FC" w:rsidRPr="008801FB" w:rsidRDefault="00D214FC" w:rsidP="00AD046E">
            <w:pPr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288" w:type="pct"/>
            <w:vAlign w:val="center"/>
          </w:tcPr>
          <w:p w14:paraId="4EEAA338" w14:textId="3241C586" w:rsidR="00D214FC" w:rsidRPr="008801FB" w:rsidRDefault="00D214FC" w:rsidP="00FB1CEF">
            <w:pPr>
              <w:ind w:leftChars="10" w:left="18"/>
              <w:jc w:val="center"/>
              <w:rPr>
                <w:rFonts w:ascii="Montserrat" w:hAnsi="Montserrat" w:cstheme="majorHAnsi"/>
                <w:bCs/>
                <w:color w:val="auto"/>
                <w:sz w:val="16"/>
                <w:szCs w:val="16"/>
              </w:rPr>
            </w:pPr>
          </w:p>
        </w:tc>
        <w:tc>
          <w:tcPr>
            <w:tcW w:w="288" w:type="pct"/>
          </w:tcPr>
          <w:p w14:paraId="369CFE5C" w14:textId="34964C5E" w:rsidR="00D214FC" w:rsidRPr="008801FB" w:rsidRDefault="00D214FC" w:rsidP="00FB1CEF">
            <w:pPr>
              <w:ind w:leftChars="10" w:left="18"/>
              <w:jc w:val="center"/>
              <w:rPr>
                <w:rFonts w:ascii="Montserrat" w:hAnsi="Montserrat" w:cstheme="majorHAnsi"/>
                <w:bCs/>
                <w:color w:val="auto"/>
                <w:sz w:val="16"/>
                <w:szCs w:val="16"/>
              </w:rPr>
            </w:pPr>
          </w:p>
        </w:tc>
        <w:tc>
          <w:tcPr>
            <w:tcW w:w="363" w:type="pct"/>
            <w:vAlign w:val="center"/>
          </w:tcPr>
          <w:p w14:paraId="3FD6E30B" w14:textId="77777777" w:rsidR="00D214FC" w:rsidRPr="008801FB" w:rsidRDefault="00D214FC" w:rsidP="00FB1CEF">
            <w:pPr>
              <w:ind w:leftChars="10" w:left="18"/>
              <w:jc w:val="center"/>
              <w:rPr>
                <w:rFonts w:ascii="Montserrat" w:hAnsi="Montserrat" w:cstheme="majorHAnsi"/>
                <w:bCs/>
                <w:color w:val="auto"/>
                <w:sz w:val="16"/>
                <w:szCs w:val="16"/>
              </w:rPr>
            </w:pPr>
          </w:p>
        </w:tc>
        <w:tc>
          <w:tcPr>
            <w:tcW w:w="363" w:type="pct"/>
            <w:vAlign w:val="center"/>
          </w:tcPr>
          <w:p w14:paraId="31D0EBBF" w14:textId="49CC6FC0" w:rsidR="00D214FC" w:rsidRPr="008801FB" w:rsidRDefault="00D214FC" w:rsidP="00FB1CEF">
            <w:pPr>
              <w:ind w:leftChars="10" w:left="18"/>
              <w:jc w:val="center"/>
              <w:rPr>
                <w:rFonts w:ascii="Montserrat" w:hAnsi="Montserrat" w:cstheme="majorHAnsi"/>
                <w:bCs/>
                <w:color w:val="auto"/>
                <w:sz w:val="16"/>
                <w:szCs w:val="16"/>
              </w:rPr>
            </w:pPr>
          </w:p>
        </w:tc>
        <w:tc>
          <w:tcPr>
            <w:tcW w:w="364" w:type="pct"/>
            <w:vAlign w:val="center"/>
          </w:tcPr>
          <w:p w14:paraId="36F0D48E" w14:textId="77777777" w:rsidR="00D214FC" w:rsidRPr="008801FB" w:rsidRDefault="00D214FC" w:rsidP="00FB1CEF">
            <w:pPr>
              <w:ind w:leftChars="10" w:left="18"/>
              <w:jc w:val="center"/>
              <w:rPr>
                <w:rFonts w:ascii="Montserrat" w:hAnsi="Montserrat" w:cstheme="majorHAnsi"/>
                <w:bCs/>
                <w:color w:val="auto"/>
                <w:sz w:val="16"/>
                <w:szCs w:val="16"/>
              </w:rPr>
            </w:pPr>
          </w:p>
        </w:tc>
        <w:tc>
          <w:tcPr>
            <w:tcW w:w="315" w:type="pct"/>
            <w:vAlign w:val="center"/>
          </w:tcPr>
          <w:p w14:paraId="50172114" w14:textId="39AAE2B6" w:rsidR="00D214FC" w:rsidRPr="008801FB" w:rsidRDefault="00D214FC" w:rsidP="00FB1CEF">
            <w:pPr>
              <w:ind w:leftChars="10" w:left="18"/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311" w:type="pct"/>
            <w:vAlign w:val="center"/>
          </w:tcPr>
          <w:p w14:paraId="36941CA1" w14:textId="2DBC74CC" w:rsidR="00D214FC" w:rsidRPr="008801FB" w:rsidRDefault="00D214FC" w:rsidP="00FB1CEF">
            <w:pPr>
              <w:ind w:leftChars="10" w:left="18"/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  <w:p w14:paraId="225CDFC6" w14:textId="574C4972" w:rsidR="00D214FC" w:rsidRPr="008801FB" w:rsidRDefault="00D214FC" w:rsidP="00FB1CEF">
            <w:pPr>
              <w:ind w:leftChars="10" w:left="18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434" w:type="pct"/>
            <w:vAlign w:val="center"/>
          </w:tcPr>
          <w:p w14:paraId="60016ACC" w14:textId="5B32B04C" w:rsidR="00D214FC" w:rsidRPr="008801FB" w:rsidRDefault="008801FB" w:rsidP="00FB1CEF">
            <w:pPr>
              <w:ind w:leftChars="10" w:left="18"/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  <w:r w:rsidRPr="008801FB">
              <w:rPr>
                <w:rFonts w:ascii="Montserrat" w:hAnsi="Montserrat" w:cstheme="majorHAnsi"/>
                <w:bCs/>
                <w:color w:val="auto"/>
                <w:szCs w:val="18"/>
              </w:rPr>
              <w:t>+</w:t>
            </w:r>
            <w:r w:rsidR="006D6510">
              <w:rPr>
                <w:rFonts w:ascii="Montserrat" w:hAnsi="Montserrat" w:cstheme="majorHAnsi"/>
                <w:bCs/>
                <w:color w:val="auto"/>
                <w:szCs w:val="18"/>
              </w:rPr>
              <w:t>3</w:t>
            </w:r>
          </w:p>
        </w:tc>
        <w:tc>
          <w:tcPr>
            <w:tcW w:w="351" w:type="pct"/>
            <w:vAlign w:val="center"/>
          </w:tcPr>
          <w:p w14:paraId="316AF2F8" w14:textId="2E6C5A36" w:rsidR="00D214FC" w:rsidRPr="008801FB" w:rsidRDefault="008801FB" w:rsidP="00FB1CEF">
            <w:pPr>
              <w:ind w:leftChars="10" w:left="18"/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  <w:r w:rsidRPr="008801FB">
              <w:rPr>
                <w:rFonts w:ascii="Montserrat" w:hAnsi="Montserrat" w:cstheme="majorHAnsi"/>
                <w:bCs/>
                <w:color w:val="auto"/>
                <w:szCs w:val="18"/>
              </w:rPr>
              <w:t>+</w:t>
            </w:r>
            <w:r w:rsidR="006D6510">
              <w:rPr>
                <w:rFonts w:ascii="Montserrat" w:hAnsi="Montserrat" w:cstheme="majorHAnsi"/>
                <w:bCs/>
                <w:color w:val="auto"/>
                <w:szCs w:val="18"/>
              </w:rPr>
              <w:t>3</w:t>
            </w:r>
          </w:p>
        </w:tc>
        <w:tc>
          <w:tcPr>
            <w:tcW w:w="805" w:type="pct"/>
            <w:vMerge/>
            <w:vAlign w:val="center"/>
          </w:tcPr>
          <w:p w14:paraId="6EF7EC48" w14:textId="77777777" w:rsidR="00D214FC" w:rsidRPr="0060375A" w:rsidRDefault="00D214FC" w:rsidP="00FB1CEF">
            <w:pPr>
              <w:ind w:leftChars="10" w:left="18"/>
              <w:rPr>
                <w:rFonts w:ascii="Montserrat" w:hAnsi="Montserrat" w:cstheme="majorHAnsi"/>
                <w:bCs/>
                <w:szCs w:val="18"/>
              </w:rPr>
            </w:pPr>
          </w:p>
        </w:tc>
      </w:tr>
      <w:tr w:rsidR="004C137C" w:rsidRPr="0060375A" w14:paraId="7F288E4E" w14:textId="77777777" w:rsidTr="000E5F67">
        <w:trPr>
          <w:trHeight w:val="412"/>
        </w:trPr>
        <w:tc>
          <w:tcPr>
            <w:tcW w:w="620" w:type="pct"/>
            <w:shd w:val="clear" w:color="auto" w:fill="F2F2F2"/>
            <w:vAlign w:val="center"/>
          </w:tcPr>
          <w:p w14:paraId="1600089D" w14:textId="77777777" w:rsidR="00D214FC" w:rsidRPr="00C10459" w:rsidRDefault="00D214FC" w:rsidP="007D6D0B">
            <w:pPr>
              <w:pStyle w:val="En-tte"/>
              <w:spacing w:before="60" w:after="60"/>
              <w:jc w:val="center"/>
              <w:rPr>
                <w:rFonts w:ascii="Montserrat" w:hAnsi="Montserrat" w:cstheme="majorHAnsi"/>
                <w:bCs/>
                <w:iCs/>
                <w:color w:val="auto"/>
                <w:sz w:val="16"/>
                <w:szCs w:val="16"/>
                <w:lang w:val="fr-FR"/>
              </w:rPr>
            </w:pPr>
            <w:r w:rsidRPr="00C10459">
              <w:rPr>
                <w:rFonts w:ascii="Montserrat" w:hAnsi="Montserrat" w:cstheme="majorHAnsi"/>
                <w:bCs/>
                <w:iCs/>
                <w:color w:val="auto"/>
                <w:sz w:val="16"/>
                <w:szCs w:val="16"/>
                <w:lang w:val="fr-FR"/>
              </w:rPr>
              <w:t>Effectif cumulé</w:t>
            </w:r>
          </w:p>
        </w:tc>
        <w:tc>
          <w:tcPr>
            <w:tcW w:w="497" w:type="pct"/>
            <w:vMerge/>
            <w:vAlign w:val="center"/>
          </w:tcPr>
          <w:p w14:paraId="1A5725D9" w14:textId="77777777" w:rsidR="00D214FC" w:rsidRPr="008801FB" w:rsidRDefault="00D214FC" w:rsidP="00AD046E">
            <w:pPr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288" w:type="pct"/>
          </w:tcPr>
          <w:p w14:paraId="65656B32" w14:textId="77777777" w:rsidR="00D214FC" w:rsidRPr="008801FB" w:rsidRDefault="00D214FC" w:rsidP="00AD046E">
            <w:pPr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288" w:type="pct"/>
          </w:tcPr>
          <w:p w14:paraId="1C53B782" w14:textId="1A846D65" w:rsidR="00D214FC" w:rsidRPr="008801FB" w:rsidRDefault="00D214FC" w:rsidP="00AD046E">
            <w:pPr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363" w:type="pct"/>
            <w:vAlign w:val="center"/>
          </w:tcPr>
          <w:p w14:paraId="52B3C4DD" w14:textId="77777777" w:rsidR="00D214FC" w:rsidRPr="008801FB" w:rsidRDefault="00D214FC" w:rsidP="00AD046E">
            <w:pPr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363" w:type="pct"/>
            <w:vAlign w:val="center"/>
          </w:tcPr>
          <w:p w14:paraId="5594312E" w14:textId="52D7CC65" w:rsidR="00D214FC" w:rsidRPr="008801FB" w:rsidRDefault="00D214FC" w:rsidP="00AD046E">
            <w:pPr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364" w:type="pct"/>
            <w:vAlign w:val="center"/>
          </w:tcPr>
          <w:p w14:paraId="312FA09B" w14:textId="76CACE2F" w:rsidR="00D214FC" w:rsidRPr="008801FB" w:rsidRDefault="00D214FC" w:rsidP="00AD046E">
            <w:pPr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315" w:type="pct"/>
            <w:vAlign w:val="center"/>
          </w:tcPr>
          <w:p w14:paraId="0B312D8F" w14:textId="17632D91" w:rsidR="00D214FC" w:rsidRPr="008801FB" w:rsidRDefault="00D214FC" w:rsidP="00AD046E">
            <w:pPr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311" w:type="pct"/>
            <w:vAlign w:val="center"/>
          </w:tcPr>
          <w:p w14:paraId="78AD72DB" w14:textId="133DC4A4" w:rsidR="00D214FC" w:rsidRPr="008801FB" w:rsidRDefault="00D214FC" w:rsidP="00AD046E">
            <w:pPr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434" w:type="pct"/>
            <w:vAlign w:val="center"/>
          </w:tcPr>
          <w:p w14:paraId="311C2655" w14:textId="304647D0" w:rsidR="00D214FC" w:rsidRPr="008801FB" w:rsidRDefault="00D214FC" w:rsidP="00AD046E">
            <w:pPr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351" w:type="pct"/>
            <w:vAlign w:val="center"/>
          </w:tcPr>
          <w:p w14:paraId="1FF75E93" w14:textId="77777777" w:rsidR="00D214FC" w:rsidRPr="008801FB" w:rsidRDefault="00D214FC" w:rsidP="00AD046E">
            <w:pPr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805" w:type="pct"/>
            <w:vMerge/>
            <w:vAlign w:val="center"/>
          </w:tcPr>
          <w:p w14:paraId="6FF4031E" w14:textId="77777777" w:rsidR="00D214FC" w:rsidRPr="0060375A" w:rsidRDefault="00D214FC" w:rsidP="00AD046E">
            <w:pPr>
              <w:jc w:val="center"/>
              <w:rPr>
                <w:rFonts w:ascii="Montserrat" w:hAnsi="Montserrat" w:cstheme="majorHAnsi"/>
                <w:b/>
                <w:szCs w:val="18"/>
              </w:rPr>
            </w:pPr>
          </w:p>
        </w:tc>
      </w:tr>
      <w:tr w:rsidR="004C137C" w:rsidRPr="0060375A" w14:paraId="6106834E" w14:textId="77777777" w:rsidTr="000E5F67">
        <w:trPr>
          <w:trHeight w:val="412"/>
        </w:trPr>
        <w:tc>
          <w:tcPr>
            <w:tcW w:w="620" w:type="pct"/>
            <w:shd w:val="clear" w:color="auto" w:fill="F2F2F2"/>
            <w:vAlign w:val="center"/>
          </w:tcPr>
          <w:p w14:paraId="51E842A4" w14:textId="77777777" w:rsidR="00D214FC" w:rsidRPr="00C10459" w:rsidRDefault="00D214FC" w:rsidP="007D6D0B">
            <w:pPr>
              <w:pStyle w:val="En-tte"/>
              <w:spacing w:before="60" w:after="60"/>
              <w:jc w:val="center"/>
              <w:rPr>
                <w:rFonts w:ascii="Montserrat" w:hAnsi="Montserrat" w:cstheme="majorHAnsi"/>
                <w:bCs/>
                <w:iCs/>
                <w:color w:val="auto"/>
                <w:sz w:val="16"/>
                <w:szCs w:val="16"/>
                <w:lang w:val="fr-FR"/>
              </w:rPr>
            </w:pPr>
            <w:r w:rsidRPr="00C10459">
              <w:rPr>
                <w:rFonts w:ascii="Montserrat" w:hAnsi="Montserrat" w:cstheme="majorHAnsi"/>
                <w:bCs/>
                <w:iCs/>
                <w:color w:val="auto"/>
                <w:sz w:val="16"/>
                <w:szCs w:val="16"/>
                <w:lang w:val="fr-FR"/>
              </w:rPr>
              <w:t>Positions cumulées</w:t>
            </w:r>
          </w:p>
        </w:tc>
        <w:tc>
          <w:tcPr>
            <w:tcW w:w="497" w:type="pct"/>
            <w:vMerge/>
            <w:vAlign w:val="center"/>
          </w:tcPr>
          <w:p w14:paraId="5651749A" w14:textId="77777777" w:rsidR="00D214FC" w:rsidRPr="008801FB" w:rsidRDefault="00D214FC" w:rsidP="00AD046E">
            <w:pPr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288" w:type="pct"/>
          </w:tcPr>
          <w:p w14:paraId="490CA86E" w14:textId="77777777" w:rsidR="00D214FC" w:rsidRPr="008801FB" w:rsidRDefault="00D214FC" w:rsidP="00AD046E">
            <w:pPr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288" w:type="pct"/>
          </w:tcPr>
          <w:p w14:paraId="0DF32EC9" w14:textId="7ECE3D25" w:rsidR="00D214FC" w:rsidRPr="008801FB" w:rsidRDefault="00D214FC" w:rsidP="00AD046E">
            <w:pPr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363" w:type="pct"/>
            <w:vAlign w:val="center"/>
          </w:tcPr>
          <w:p w14:paraId="45568BA4" w14:textId="77777777" w:rsidR="00D214FC" w:rsidRPr="008801FB" w:rsidRDefault="00D214FC" w:rsidP="00AD046E">
            <w:pPr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363" w:type="pct"/>
            <w:vAlign w:val="center"/>
          </w:tcPr>
          <w:p w14:paraId="2437FC61" w14:textId="2FA1A9D8" w:rsidR="00D214FC" w:rsidRPr="008801FB" w:rsidRDefault="00D214FC" w:rsidP="00AD046E">
            <w:pPr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364" w:type="pct"/>
            <w:vAlign w:val="center"/>
          </w:tcPr>
          <w:p w14:paraId="12D9DB00" w14:textId="781E9A44" w:rsidR="00D214FC" w:rsidRPr="008801FB" w:rsidRDefault="00D214FC" w:rsidP="00AD046E">
            <w:pPr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315" w:type="pct"/>
            <w:vAlign w:val="center"/>
          </w:tcPr>
          <w:p w14:paraId="4AB34699" w14:textId="3BC92BCA" w:rsidR="00D214FC" w:rsidRPr="008801FB" w:rsidRDefault="00D214FC" w:rsidP="00AD046E">
            <w:pPr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311" w:type="pct"/>
            <w:vAlign w:val="center"/>
          </w:tcPr>
          <w:p w14:paraId="5AA82CE1" w14:textId="1AE902D6" w:rsidR="00D214FC" w:rsidRPr="008801FB" w:rsidRDefault="00D214FC" w:rsidP="00AD046E">
            <w:pPr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434" w:type="pct"/>
            <w:vAlign w:val="center"/>
          </w:tcPr>
          <w:p w14:paraId="00CE90A7" w14:textId="77777777" w:rsidR="00D214FC" w:rsidRPr="008801FB" w:rsidRDefault="00D214FC" w:rsidP="00AD046E">
            <w:pPr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351" w:type="pct"/>
            <w:vAlign w:val="center"/>
          </w:tcPr>
          <w:p w14:paraId="0F901323" w14:textId="77777777" w:rsidR="00D214FC" w:rsidRPr="008801FB" w:rsidRDefault="00D214FC" w:rsidP="00AD046E">
            <w:pPr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805" w:type="pct"/>
            <w:vMerge/>
            <w:vAlign w:val="center"/>
          </w:tcPr>
          <w:p w14:paraId="253AEF99" w14:textId="77777777" w:rsidR="00D214FC" w:rsidRPr="0060375A" w:rsidRDefault="00D214FC" w:rsidP="00AD046E">
            <w:pPr>
              <w:jc w:val="center"/>
              <w:rPr>
                <w:rFonts w:ascii="Montserrat" w:hAnsi="Montserrat" w:cstheme="majorHAnsi"/>
                <w:b/>
                <w:szCs w:val="18"/>
              </w:rPr>
            </w:pPr>
          </w:p>
        </w:tc>
      </w:tr>
      <w:tr w:rsidR="004C137C" w:rsidRPr="0060375A" w14:paraId="1242F869" w14:textId="77777777" w:rsidTr="000E5F67">
        <w:trPr>
          <w:trHeight w:val="412"/>
        </w:trPr>
        <w:tc>
          <w:tcPr>
            <w:tcW w:w="620" w:type="pct"/>
            <w:shd w:val="clear" w:color="auto" w:fill="F2F2F2"/>
            <w:vAlign w:val="center"/>
          </w:tcPr>
          <w:p w14:paraId="627DCF6B" w14:textId="7F053162" w:rsidR="00D214FC" w:rsidRPr="00C10459" w:rsidRDefault="00D214FC" w:rsidP="007D6D0B">
            <w:pPr>
              <w:pStyle w:val="En-tte"/>
              <w:spacing w:before="60" w:after="60"/>
              <w:jc w:val="center"/>
              <w:rPr>
                <w:rFonts w:ascii="Montserrat" w:hAnsi="Montserrat" w:cstheme="majorHAnsi"/>
                <w:bCs/>
                <w:iCs/>
                <w:color w:val="auto"/>
                <w:sz w:val="16"/>
                <w:szCs w:val="16"/>
                <w:lang w:val="fr-FR"/>
              </w:rPr>
            </w:pPr>
            <w:r w:rsidRPr="00C10459">
              <w:rPr>
                <w:rFonts w:ascii="Montserrat" w:hAnsi="Montserrat" w:cstheme="majorHAnsi"/>
                <w:bCs/>
                <w:iCs/>
                <w:color w:val="auto"/>
                <w:sz w:val="16"/>
                <w:szCs w:val="16"/>
                <w:lang w:val="fr-FR"/>
              </w:rPr>
              <w:t>Télétravail cumulé</w:t>
            </w:r>
          </w:p>
        </w:tc>
        <w:tc>
          <w:tcPr>
            <w:tcW w:w="497" w:type="pct"/>
            <w:vMerge/>
            <w:vAlign w:val="center"/>
          </w:tcPr>
          <w:p w14:paraId="0F8B2DD7" w14:textId="77777777" w:rsidR="00D214FC" w:rsidRPr="008801FB" w:rsidRDefault="00D214FC" w:rsidP="00AD046E">
            <w:pPr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288" w:type="pct"/>
          </w:tcPr>
          <w:p w14:paraId="5B71C73F" w14:textId="77777777" w:rsidR="00D214FC" w:rsidRPr="008801FB" w:rsidRDefault="00D214FC" w:rsidP="00AD046E">
            <w:pPr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288" w:type="pct"/>
          </w:tcPr>
          <w:p w14:paraId="696A4F25" w14:textId="05A664B2" w:rsidR="00D214FC" w:rsidRPr="008801FB" w:rsidRDefault="00D214FC" w:rsidP="00AD046E">
            <w:pPr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363" w:type="pct"/>
            <w:vAlign w:val="center"/>
          </w:tcPr>
          <w:p w14:paraId="2E6B2791" w14:textId="77777777" w:rsidR="00D214FC" w:rsidRPr="008801FB" w:rsidRDefault="00D214FC" w:rsidP="00AD046E">
            <w:pPr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363" w:type="pct"/>
            <w:vAlign w:val="center"/>
          </w:tcPr>
          <w:p w14:paraId="5FD9B972" w14:textId="77777777" w:rsidR="00D214FC" w:rsidRPr="008801FB" w:rsidRDefault="00D214FC" w:rsidP="00AD046E">
            <w:pPr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364" w:type="pct"/>
            <w:vAlign w:val="center"/>
          </w:tcPr>
          <w:p w14:paraId="3EAC271A" w14:textId="77777777" w:rsidR="00D214FC" w:rsidRPr="008801FB" w:rsidRDefault="00D214FC" w:rsidP="00AD046E">
            <w:pPr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315" w:type="pct"/>
            <w:vAlign w:val="center"/>
          </w:tcPr>
          <w:p w14:paraId="6D64DE5E" w14:textId="77777777" w:rsidR="00D214FC" w:rsidRPr="008801FB" w:rsidRDefault="00D214FC" w:rsidP="00AD046E">
            <w:pPr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311" w:type="pct"/>
            <w:vAlign w:val="center"/>
          </w:tcPr>
          <w:p w14:paraId="51B3B8C1" w14:textId="4FD5D966" w:rsidR="00D214FC" w:rsidRPr="008801FB" w:rsidRDefault="00D214FC" w:rsidP="00AD046E">
            <w:pPr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</w:p>
        </w:tc>
        <w:tc>
          <w:tcPr>
            <w:tcW w:w="434" w:type="pct"/>
            <w:vAlign w:val="center"/>
          </w:tcPr>
          <w:p w14:paraId="76C3A0A6" w14:textId="4C844053" w:rsidR="00D214FC" w:rsidRPr="008801FB" w:rsidRDefault="004C2C90" w:rsidP="00AD046E">
            <w:pPr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  <w:r>
              <w:rPr>
                <w:rFonts w:ascii="Montserrat" w:hAnsi="Montserrat" w:cstheme="majorHAnsi"/>
                <w:bCs/>
                <w:color w:val="auto"/>
                <w:szCs w:val="18"/>
              </w:rPr>
              <w:t>3</w:t>
            </w:r>
          </w:p>
        </w:tc>
        <w:tc>
          <w:tcPr>
            <w:tcW w:w="351" w:type="pct"/>
            <w:vAlign w:val="center"/>
          </w:tcPr>
          <w:p w14:paraId="49F6E6A8" w14:textId="08427FF2" w:rsidR="00D214FC" w:rsidRPr="008801FB" w:rsidRDefault="004C2C90" w:rsidP="00AD046E">
            <w:pPr>
              <w:jc w:val="center"/>
              <w:rPr>
                <w:rFonts w:ascii="Montserrat" w:hAnsi="Montserrat" w:cstheme="majorHAnsi"/>
                <w:bCs/>
                <w:color w:val="auto"/>
                <w:szCs w:val="18"/>
              </w:rPr>
            </w:pPr>
            <w:r>
              <w:rPr>
                <w:rFonts w:ascii="Montserrat" w:hAnsi="Montserrat" w:cstheme="majorHAnsi"/>
                <w:bCs/>
                <w:color w:val="auto"/>
                <w:szCs w:val="18"/>
              </w:rPr>
              <w:t>6</w:t>
            </w:r>
          </w:p>
        </w:tc>
        <w:tc>
          <w:tcPr>
            <w:tcW w:w="805" w:type="pct"/>
            <w:vMerge/>
            <w:vAlign w:val="center"/>
          </w:tcPr>
          <w:p w14:paraId="1FFB99AB" w14:textId="77777777" w:rsidR="00D214FC" w:rsidRPr="0060375A" w:rsidRDefault="00D214FC" w:rsidP="00AD046E">
            <w:pPr>
              <w:jc w:val="center"/>
              <w:rPr>
                <w:rFonts w:ascii="Montserrat" w:hAnsi="Montserrat" w:cstheme="majorHAnsi"/>
                <w:b/>
                <w:szCs w:val="18"/>
              </w:rPr>
            </w:pPr>
          </w:p>
        </w:tc>
      </w:tr>
      <w:tr w:rsidR="004C137C" w:rsidRPr="0060375A" w14:paraId="46B1C515" w14:textId="77777777" w:rsidTr="000E5F67">
        <w:trPr>
          <w:trHeight w:val="412"/>
        </w:trPr>
        <w:tc>
          <w:tcPr>
            <w:tcW w:w="620" w:type="pct"/>
            <w:shd w:val="clear" w:color="auto" w:fill="F2F2F2"/>
            <w:vAlign w:val="center"/>
          </w:tcPr>
          <w:p w14:paraId="51E82ACD" w14:textId="77777777" w:rsidR="00D214FC" w:rsidRPr="00C10459" w:rsidRDefault="00D214FC" w:rsidP="007D6D0B">
            <w:pPr>
              <w:pStyle w:val="En-tte"/>
              <w:spacing w:after="60"/>
              <w:jc w:val="center"/>
              <w:rPr>
                <w:rFonts w:ascii="Montserrat" w:hAnsi="Montserrat" w:cstheme="majorHAnsi"/>
                <w:bCs/>
                <w:iCs/>
                <w:color w:val="auto"/>
                <w:sz w:val="16"/>
                <w:szCs w:val="16"/>
                <w:lang w:val="fr-FR"/>
              </w:rPr>
            </w:pPr>
            <w:r w:rsidRPr="00C10459">
              <w:rPr>
                <w:rFonts w:ascii="Montserrat" w:hAnsi="Montserrat" w:cstheme="majorHAnsi"/>
                <w:bCs/>
                <w:iCs/>
                <w:color w:val="auto"/>
                <w:sz w:val="16"/>
                <w:szCs w:val="16"/>
                <w:lang w:val="fr-FR"/>
              </w:rPr>
              <w:t>% Effectif cumulé</w:t>
            </w:r>
          </w:p>
        </w:tc>
        <w:tc>
          <w:tcPr>
            <w:tcW w:w="497" w:type="pct"/>
            <w:vMerge/>
            <w:vAlign w:val="center"/>
          </w:tcPr>
          <w:p w14:paraId="52BEEC5D" w14:textId="77777777" w:rsidR="00D214FC" w:rsidRPr="0060375A" w:rsidRDefault="00D214FC" w:rsidP="00FF3DA9">
            <w:pPr>
              <w:jc w:val="center"/>
              <w:rPr>
                <w:rFonts w:ascii="Montserrat" w:hAnsi="Montserrat" w:cstheme="majorHAnsi"/>
                <w:b/>
                <w:szCs w:val="18"/>
              </w:rPr>
            </w:pPr>
          </w:p>
        </w:tc>
        <w:tc>
          <w:tcPr>
            <w:tcW w:w="288" w:type="pct"/>
          </w:tcPr>
          <w:p w14:paraId="07190B43" w14:textId="77777777" w:rsidR="00D214FC" w:rsidRPr="0060375A" w:rsidRDefault="00D214FC" w:rsidP="00FF3DA9">
            <w:pPr>
              <w:spacing w:before="240"/>
              <w:jc w:val="center"/>
              <w:rPr>
                <w:rFonts w:ascii="Montserrat" w:hAnsi="Montserrat" w:cstheme="majorHAnsi"/>
                <w:b/>
                <w:szCs w:val="18"/>
              </w:rPr>
            </w:pPr>
          </w:p>
        </w:tc>
        <w:tc>
          <w:tcPr>
            <w:tcW w:w="288" w:type="pct"/>
          </w:tcPr>
          <w:p w14:paraId="017E893A" w14:textId="36F599C6" w:rsidR="00D214FC" w:rsidRPr="0060375A" w:rsidRDefault="00D214FC" w:rsidP="00FF3DA9">
            <w:pPr>
              <w:spacing w:before="240"/>
              <w:jc w:val="center"/>
              <w:rPr>
                <w:rFonts w:ascii="Montserrat" w:hAnsi="Montserrat" w:cstheme="majorHAnsi"/>
                <w:b/>
                <w:szCs w:val="18"/>
              </w:rPr>
            </w:pPr>
          </w:p>
        </w:tc>
        <w:tc>
          <w:tcPr>
            <w:tcW w:w="363" w:type="pct"/>
            <w:vAlign w:val="center"/>
          </w:tcPr>
          <w:p w14:paraId="6E631696" w14:textId="77777777" w:rsidR="00D214FC" w:rsidRPr="0060375A" w:rsidRDefault="00D214FC" w:rsidP="00FF3DA9">
            <w:pPr>
              <w:jc w:val="center"/>
              <w:rPr>
                <w:rFonts w:ascii="Montserrat" w:hAnsi="Montserrat" w:cstheme="majorHAnsi"/>
                <w:b/>
                <w:szCs w:val="18"/>
              </w:rPr>
            </w:pPr>
          </w:p>
        </w:tc>
        <w:tc>
          <w:tcPr>
            <w:tcW w:w="363" w:type="pct"/>
            <w:vAlign w:val="center"/>
          </w:tcPr>
          <w:p w14:paraId="6A667240" w14:textId="77777777" w:rsidR="00D214FC" w:rsidRPr="0060375A" w:rsidRDefault="00D214FC" w:rsidP="00FF3DA9">
            <w:pPr>
              <w:jc w:val="center"/>
              <w:rPr>
                <w:rFonts w:ascii="Montserrat" w:hAnsi="Montserrat" w:cstheme="majorHAnsi"/>
                <w:b/>
                <w:szCs w:val="18"/>
              </w:rPr>
            </w:pPr>
          </w:p>
        </w:tc>
        <w:tc>
          <w:tcPr>
            <w:tcW w:w="364" w:type="pct"/>
            <w:vAlign w:val="center"/>
          </w:tcPr>
          <w:p w14:paraId="7739ED12" w14:textId="1A65BFEE" w:rsidR="00D214FC" w:rsidRPr="0060375A" w:rsidRDefault="00D214FC" w:rsidP="00FF3DA9">
            <w:pPr>
              <w:spacing w:before="240"/>
              <w:jc w:val="center"/>
              <w:rPr>
                <w:rFonts w:ascii="Montserrat" w:hAnsi="Montserrat" w:cstheme="majorHAnsi"/>
                <w:b/>
                <w:szCs w:val="18"/>
              </w:rPr>
            </w:pPr>
          </w:p>
        </w:tc>
        <w:tc>
          <w:tcPr>
            <w:tcW w:w="315" w:type="pct"/>
            <w:vAlign w:val="center"/>
          </w:tcPr>
          <w:p w14:paraId="0448B3FE" w14:textId="77777777" w:rsidR="00D214FC" w:rsidRPr="0060375A" w:rsidRDefault="00D214FC" w:rsidP="00FF3DA9">
            <w:pPr>
              <w:jc w:val="center"/>
              <w:rPr>
                <w:rFonts w:ascii="Montserrat" w:hAnsi="Montserrat" w:cstheme="majorHAnsi"/>
                <w:b/>
                <w:szCs w:val="18"/>
              </w:rPr>
            </w:pPr>
          </w:p>
        </w:tc>
        <w:tc>
          <w:tcPr>
            <w:tcW w:w="311" w:type="pct"/>
            <w:vAlign w:val="center"/>
          </w:tcPr>
          <w:p w14:paraId="742DD2D7" w14:textId="5B9DB442" w:rsidR="00D214FC" w:rsidRPr="0060375A" w:rsidRDefault="00D214FC" w:rsidP="00FF3DA9">
            <w:pPr>
              <w:spacing w:before="240"/>
              <w:jc w:val="center"/>
              <w:rPr>
                <w:rFonts w:ascii="Montserrat" w:hAnsi="Montserrat" w:cstheme="majorHAnsi"/>
                <w:b/>
                <w:szCs w:val="18"/>
              </w:rPr>
            </w:pPr>
          </w:p>
        </w:tc>
        <w:tc>
          <w:tcPr>
            <w:tcW w:w="434" w:type="pct"/>
            <w:vAlign w:val="center"/>
          </w:tcPr>
          <w:p w14:paraId="1CFE6B75" w14:textId="2A008E74" w:rsidR="00D214FC" w:rsidRPr="0060375A" w:rsidRDefault="004C2C90" w:rsidP="00FF3DA9">
            <w:pPr>
              <w:jc w:val="center"/>
              <w:rPr>
                <w:rFonts w:ascii="Montserrat" w:hAnsi="Montserrat" w:cstheme="majorHAnsi"/>
                <w:bCs/>
                <w:szCs w:val="18"/>
              </w:rPr>
            </w:pPr>
            <w:r>
              <w:rPr>
                <w:rFonts w:ascii="Montserrat" w:hAnsi="Montserrat" w:cstheme="majorHAnsi"/>
                <w:b/>
                <w:szCs w:val="18"/>
              </w:rPr>
              <w:t>50</w:t>
            </w:r>
            <w:r w:rsidR="008801FB" w:rsidRPr="008801FB">
              <w:rPr>
                <w:rFonts w:ascii="Montserrat" w:hAnsi="Montserrat" w:cstheme="majorHAnsi"/>
                <w:b/>
                <w:szCs w:val="18"/>
              </w:rPr>
              <w:t>%</w:t>
            </w:r>
          </w:p>
        </w:tc>
        <w:tc>
          <w:tcPr>
            <w:tcW w:w="351" w:type="pct"/>
            <w:vAlign w:val="center"/>
          </w:tcPr>
          <w:p w14:paraId="676D29F7" w14:textId="2877D26F" w:rsidR="00D214FC" w:rsidRPr="0060375A" w:rsidRDefault="008801FB" w:rsidP="00FF3DA9">
            <w:pPr>
              <w:jc w:val="center"/>
              <w:rPr>
                <w:rFonts w:ascii="Montserrat" w:hAnsi="Montserrat" w:cstheme="majorHAnsi"/>
                <w:b/>
                <w:szCs w:val="18"/>
              </w:rPr>
            </w:pPr>
            <w:r>
              <w:rPr>
                <w:rFonts w:ascii="Montserrat" w:hAnsi="Montserrat" w:cstheme="majorHAnsi"/>
                <w:b/>
                <w:szCs w:val="18"/>
              </w:rPr>
              <w:t>100%</w:t>
            </w:r>
          </w:p>
        </w:tc>
        <w:tc>
          <w:tcPr>
            <w:tcW w:w="805" w:type="pct"/>
            <w:vMerge/>
            <w:vAlign w:val="center"/>
          </w:tcPr>
          <w:p w14:paraId="61EFC6FD" w14:textId="77777777" w:rsidR="00D214FC" w:rsidRPr="0060375A" w:rsidRDefault="00D214FC" w:rsidP="00FF3DA9">
            <w:pPr>
              <w:keepNext/>
              <w:jc w:val="center"/>
              <w:rPr>
                <w:rFonts w:ascii="Montserrat" w:hAnsi="Montserrat" w:cstheme="majorHAnsi"/>
                <w:b/>
                <w:szCs w:val="18"/>
              </w:rPr>
            </w:pPr>
          </w:p>
        </w:tc>
      </w:tr>
    </w:tbl>
    <w:p w14:paraId="03BADD4B" w14:textId="405076C3" w:rsidR="00CA00A3" w:rsidRPr="0060375A" w:rsidRDefault="00CA00A3" w:rsidP="00CA00A3">
      <w:pPr>
        <w:pStyle w:val="Titre2"/>
        <w:rPr>
          <w:rFonts w:ascii="Montserrat" w:hAnsi="Montserrat"/>
        </w:rPr>
      </w:pPr>
      <w:bookmarkStart w:id="57" w:name="_Toc227158855"/>
      <w:r w:rsidRPr="0060375A">
        <w:rPr>
          <w:rFonts w:ascii="Montserrat" w:hAnsi="Montserrat"/>
        </w:rPr>
        <w:t>Collaborateurs clés</w:t>
      </w:r>
      <w:bookmarkEnd w:id="57"/>
    </w:p>
    <w:p w14:paraId="32C827E4" w14:textId="77777777" w:rsidR="001D0102" w:rsidRPr="0060375A" w:rsidRDefault="001D0102" w:rsidP="001D0102">
      <w:pPr>
        <w:pStyle w:val="Body"/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</w:pPr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Par collaborateur clé on entend :</w:t>
      </w:r>
    </w:p>
    <w:p w14:paraId="43AF2A28" w14:textId="01C5B7C4" w:rsidR="001D0102" w:rsidRPr="0060375A" w:rsidRDefault="009D22F0" w:rsidP="003F7931">
      <w:pPr>
        <w:pStyle w:val="Body"/>
        <w:numPr>
          <w:ilvl w:val="0"/>
          <w:numId w:val="10"/>
        </w:numPr>
        <w:ind w:left="284" w:hanging="284"/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</w:pPr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Tout</w:t>
      </w:r>
      <w:r w:rsidR="001D0102"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 xml:space="preserve"> collaborateur qui dispose d’une expertise rare/pointue ;  </w:t>
      </w:r>
    </w:p>
    <w:p w14:paraId="31F1104B" w14:textId="67C072E5" w:rsidR="001D0102" w:rsidRPr="0060375A" w:rsidRDefault="009D22F0" w:rsidP="003F7931">
      <w:pPr>
        <w:pStyle w:val="Body"/>
        <w:numPr>
          <w:ilvl w:val="0"/>
          <w:numId w:val="10"/>
        </w:numPr>
        <w:ind w:left="284" w:hanging="284"/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</w:pPr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Tout</w:t>
      </w:r>
      <w:r w:rsidR="001D0102"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 xml:space="preserve"> collaborateur assurant une tâche tout seul ;</w:t>
      </w:r>
    </w:p>
    <w:p w14:paraId="080AE19E" w14:textId="14DBDFAE" w:rsidR="00EA3A96" w:rsidRDefault="009D22F0" w:rsidP="003F7931">
      <w:pPr>
        <w:pStyle w:val="Body"/>
        <w:numPr>
          <w:ilvl w:val="0"/>
          <w:numId w:val="10"/>
        </w:numPr>
        <w:ind w:left="284" w:hanging="284"/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</w:pPr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Tout</w:t>
      </w:r>
      <w:r w:rsidR="001D0102"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 xml:space="preserve"> collaborateur dont le potentiel d’encadrement est affirmé au sein de l’équipe.</w:t>
      </w:r>
    </w:p>
    <w:p w14:paraId="0B821671" w14:textId="77777777" w:rsidR="009F25BA" w:rsidRDefault="009F25BA" w:rsidP="009F25BA">
      <w:pPr>
        <w:pStyle w:val="Lgende"/>
        <w:rPr>
          <w:rFonts w:ascii="Montserrat" w:hAnsi="Montserrat"/>
          <w:b w:val="0"/>
          <w:bCs w:val="0"/>
          <w:i w:val="0"/>
          <w:iCs/>
        </w:rPr>
      </w:pPr>
    </w:p>
    <w:p w14:paraId="247E321B" w14:textId="3F130707" w:rsidR="001D0102" w:rsidRPr="009F25BA" w:rsidRDefault="009F25BA" w:rsidP="009F25BA">
      <w:pPr>
        <w:pStyle w:val="Lgende"/>
        <w:jc w:val="center"/>
        <w:rPr>
          <w:rFonts w:ascii="Montserrat" w:hAnsi="Montserrat"/>
          <w:b w:val="0"/>
          <w:bCs w:val="0"/>
          <w:i w:val="0"/>
          <w:iCs/>
        </w:rPr>
      </w:pPr>
      <w:bookmarkStart w:id="58" w:name="_Toc227768383"/>
      <w:r w:rsidRPr="009F25BA">
        <w:rPr>
          <w:rFonts w:ascii="Montserrat" w:hAnsi="Montserrat"/>
          <w:i w:val="0"/>
          <w:iCs/>
        </w:rPr>
        <w:t xml:space="preserve">Tableau </w:t>
      </w:r>
      <w:r w:rsidRPr="009F25BA">
        <w:rPr>
          <w:rFonts w:ascii="Montserrat" w:hAnsi="Montserrat"/>
          <w:i w:val="0"/>
          <w:iCs/>
        </w:rPr>
        <w:fldChar w:fldCharType="begin"/>
      </w:r>
      <w:r w:rsidRPr="009F25BA">
        <w:rPr>
          <w:rFonts w:ascii="Montserrat" w:hAnsi="Montserrat"/>
          <w:i w:val="0"/>
          <w:iCs/>
        </w:rPr>
        <w:instrText xml:space="preserve"> SEQ Tableau \* ARABIC </w:instrText>
      </w:r>
      <w:r w:rsidRPr="009F25BA">
        <w:rPr>
          <w:rFonts w:ascii="Montserrat" w:hAnsi="Montserrat"/>
          <w:i w:val="0"/>
          <w:iCs/>
        </w:rPr>
        <w:fldChar w:fldCharType="separate"/>
      </w:r>
      <w:r w:rsidRPr="009F25BA">
        <w:rPr>
          <w:rFonts w:ascii="Montserrat" w:hAnsi="Montserrat"/>
          <w:i w:val="0"/>
          <w:iCs/>
          <w:noProof/>
        </w:rPr>
        <w:t>11</w:t>
      </w:r>
      <w:r w:rsidRPr="009F25BA">
        <w:rPr>
          <w:rFonts w:ascii="Montserrat" w:hAnsi="Montserrat"/>
          <w:i w:val="0"/>
          <w:iCs/>
        </w:rPr>
        <w:fldChar w:fldCharType="end"/>
      </w:r>
      <w:r w:rsidRPr="009F25BA">
        <w:rPr>
          <w:rFonts w:ascii="Montserrat" w:hAnsi="Montserrat"/>
          <w:i w:val="0"/>
          <w:iCs/>
        </w:rPr>
        <w:t> :</w:t>
      </w:r>
      <w:r w:rsidRPr="0060375A">
        <w:rPr>
          <w:rFonts w:ascii="Montserrat" w:hAnsi="Montserrat"/>
          <w:b w:val="0"/>
          <w:bCs w:val="0"/>
          <w:i w:val="0"/>
          <w:iCs/>
        </w:rPr>
        <w:t xml:space="preserve"> Les collaborateurs de repli</w:t>
      </w:r>
      <w:bookmarkEnd w:id="58"/>
    </w:p>
    <w:tbl>
      <w:tblPr>
        <w:tblW w:w="8190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1E0" w:firstRow="1" w:lastRow="1" w:firstColumn="1" w:lastColumn="1" w:noHBand="0" w:noVBand="0"/>
      </w:tblPr>
      <w:tblGrid>
        <w:gridCol w:w="2122"/>
        <w:gridCol w:w="1559"/>
        <w:gridCol w:w="1417"/>
        <w:gridCol w:w="3092"/>
      </w:tblGrid>
      <w:tr w:rsidR="006F788B" w:rsidRPr="0060375A" w14:paraId="75BA8871" w14:textId="77777777" w:rsidTr="000E5F67">
        <w:trPr>
          <w:trHeight w:val="196"/>
          <w:jc w:val="center"/>
        </w:trPr>
        <w:tc>
          <w:tcPr>
            <w:tcW w:w="2122" w:type="dxa"/>
            <w:shd w:val="clear" w:color="auto" w:fill="BFBFBF"/>
            <w:vAlign w:val="center"/>
            <w:hideMark/>
          </w:tcPr>
          <w:p w14:paraId="464BAD94" w14:textId="77777777" w:rsidR="006F788B" w:rsidRPr="00C10459" w:rsidRDefault="006F788B" w:rsidP="0020349F">
            <w:pPr>
              <w:pStyle w:val="En-tte"/>
              <w:tabs>
                <w:tab w:val="left" w:pos="708"/>
              </w:tabs>
              <w:spacing w:before="60" w:after="60"/>
              <w:jc w:val="center"/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</w:pPr>
            <w:bookmarkStart w:id="59" w:name="_Toc399790111"/>
            <w:bookmarkStart w:id="60" w:name="_Toc411496379"/>
            <w:bookmarkStart w:id="61" w:name="_Toc411497020"/>
            <w:r w:rsidRPr="00C10459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  <w:t>Fonction</w:t>
            </w:r>
          </w:p>
        </w:tc>
        <w:tc>
          <w:tcPr>
            <w:tcW w:w="1559" w:type="dxa"/>
            <w:shd w:val="clear" w:color="auto" w:fill="BFBFBF"/>
            <w:vAlign w:val="center"/>
            <w:hideMark/>
          </w:tcPr>
          <w:p w14:paraId="604EE3AD" w14:textId="6855193D" w:rsidR="006F788B" w:rsidRPr="00C10459" w:rsidRDefault="006F788B" w:rsidP="0020349F">
            <w:pPr>
              <w:pStyle w:val="En-tte"/>
              <w:tabs>
                <w:tab w:val="left" w:pos="708"/>
              </w:tabs>
              <w:spacing w:before="60" w:after="60"/>
              <w:jc w:val="center"/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</w:pPr>
            <w:r w:rsidRPr="00C10459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  <w:t>Nom</w:t>
            </w:r>
          </w:p>
        </w:tc>
        <w:tc>
          <w:tcPr>
            <w:tcW w:w="1417" w:type="dxa"/>
            <w:shd w:val="clear" w:color="auto" w:fill="BFBFBF"/>
            <w:vAlign w:val="center"/>
            <w:hideMark/>
          </w:tcPr>
          <w:p w14:paraId="4D8146AD" w14:textId="77777777" w:rsidR="006F788B" w:rsidRPr="00C10459" w:rsidRDefault="006F788B" w:rsidP="0020349F">
            <w:pPr>
              <w:pStyle w:val="En-tte"/>
              <w:tabs>
                <w:tab w:val="left" w:pos="708"/>
              </w:tabs>
              <w:spacing w:before="60" w:after="60"/>
              <w:jc w:val="center"/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</w:pPr>
            <w:r w:rsidRPr="00C10459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  <w:t>Prénom</w:t>
            </w:r>
          </w:p>
        </w:tc>
        <w:tc>
          <w:tcPr>
            <w:tcW w:w="3092" w:type="dxa"/>
            <w:shd w:val="clear" w:color="auto" w:fill="BFBFBF"/>
            <w:hideMark/>
          </w:tcPr>
          <w:p w14:paraId="422A8EF1" w14:textId="77777777" w:rsidR="006F788B" w:rsidRPr="00C10459" w:rsidRDefault="006F788B" w:rsidP="0020349F">
            <w:pPr>
              <w:pStyle w:val="En-tte"/>
              <w:tabs>
                <w:tab w:val="left" w:pos="708"/>
              </w:tabs>
              <w:spacing w:before="60" w:after="60"/>
              <w:jc w:val="center"/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</w:pPr>
            <w:r w:rsidRPr="00C10459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  <w:t xml:space="preserve">Suppléants </w:t>
            </w:r>
            <w:commentRangeStart w:id="62"/>
            <w:r w:rsidRPr="00C10459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  <w:t>possibles</w:t>
            </w:r>
            <w:commentRangeEnd w:id="62"/>
            <w:r w:rsidR="009F25BA" w:rsidRPr="00C10459">
              <w:rPr>
                <w:rStyle w:val="Marquedecommentaire"/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  <w:commentReference w:id="62"/>
            </w:r>
          </w:p>
        </w:tc>
      </w:tr>
      <w:tr w:rsidR="006F788B" w:rsidRPr="0060375A" w14:paraId="2AF9051E" w14:textId="77777777" w:rsidTr="000E5F67">
        <w:trPr>
          <w:trHeight w:val="373"/>
          <w:jc w:val="center"/>
        </w:trPr>
        <w:tc>
          <w:tcPr>
            <w:tcW w:w="2122" w:type="dxa"/>
            <w:shd w:val="clear" w:color="auto" w:fill="FFFFFF"/>
            <w:vAlign w:val="center"/>
          </w:tcPr>
          <w:p w14:paraId="10114F8A" w14:textId="7CA6A4FF" w:rsidR="006F788B" w:rsidRPr="00E424A4" w:rsidRDefault="009F25BA" w:rsidP="009F25BA">
            <w:pPr>
              <w:spacing w:after="100" w:afterAutospacing="1"/>
              <w:jc w:val="center"/>
              <w:rPr>
                <w:rFonts w:ascii="Montserrat" w:hAnsi="Montserrat" w:cstheme="majorHAnsi"/>
                <w:sz w:val="16"/>
                <w:szCs w:val="16"/>
                <w:highlight w:val="yellow"/>
              </w:rPr>
            </w:pPr>
            <w:r w:rsidRPr="009F25BA">
              <w:rPr>
                <w:rFonts w:ascii="Montserrat" w:hAnsi="Montserrat" w:cstheme="majorHAnsi"/>
                <w:sz w:val="16"/>
                <w:szCs w:val="16"/>
              </w:rPr>
              <w:t>Responsable du département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0325179C" w14:textId="087CC325" w:rsidR="006F788B" w:rsidRPr="00E424A4" w:rsidRDefault="009F25BA" w:rsidP="00C10459">
            <w:pPr>
              <w:spacing w:after="100" w:afterAutospacing="1"/>
              <w:jc w:val="center"/>
              <w:rPr>
                <w:rFonts w:ascii="Montserrat" w:hAnsi="Montserrat" w:cstheme="majorHAnsi"/>
                <w:sz w:val="16"/>
                <w:szCs w:val="16"/>
                <w:highlight w:val="yellow"/>
              </w:rPr>
            </w:pPr>
            <w:r>
              <w:rPr>
                <w:rFonts w:ascii="Montserrat" w:hAnsi="Montserrat" w:cstheme="majorHAnsi"/>
                <w:sz w:val="16"/>
                <w:szCs w:val="16"/>
              </w:rPr>
              <w:t>CHAABANE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107712C" w14:textId="4CFFBB92" w:rsidR="006F788B" w:rsidRPr="00E424A4" w:rsidRDefault="009F25BA" w:rsidP="00C10459">
            <w:pPr>
              <w:spacing w:after="100" w:afterAutospacing="1"/>
              <w:jc w:val="center"/>
              <w:rPr>
                <w:rFonts w:ascii="Montserrat" w:hAnsi="Montserrat" w:cstheme="majorHAnsi"/>
                <w:sz w:val="16"/>
                <w:szCs w:val="16"/>
                <w:highlight w:val="yellow"/>
              </w:rPr>
            </w:pPr>
            <w:r>
              <w:rPr>
                <w:rFonts w:ascii="Montserrat" w:hAnsi="Montserrat" w:cstheme="majorHAnsi"/>
                <w:sz w:val="16"/>
                <w:szCs w:val="16"/>
              </w:rPr>
              <w:t xml:space="preserve">Anis </w:t>
            </w:r>
          </w:p>
        </w:tc>
        <w:tc>
          <w:tcPr>
            <w:tcW w:w="3092" w:type="dxa"/>
            <w:shd w:val="clear" w:color="auto" w:fill="FFFFFF"/>
            <w:vAlign w:val="center"/>
          </w:tcPr>
          <w:p w14:paraId="2E8121C3" w14:textId="0CC91958" w:rsidR="006F788B" w:rsidRPr="00E424A4" w:rsidRDefault="006F788B" w:rsidP="00C10459">
            <w:pPr>
              <w:spacing w:after="100" w:afterAutospacing="1"/>
              <w:jc w:val="center"/>
              <w:rPr>
                <w:rFonts w:ascii="Montserrat" w:hAnsi="Montserrat" w:cstheme="majorHAnsi"/>
                <w:sz w:val="16"/>
                <w:szCs w:val="16"/>
                <w:highlight w:val="yellow"/>
              </w:rPr>
            </w:pPr>
          </w:p>
        </w:tc>
      </w:tr>
    </w:tbl>
    <w:p w14:paraId="2F82B16B" w14:textId="5CB8476E" w:rsidR="00CA00A3" w:rsidRPr="0060375A" w:rsidRDefault="00CA00A3" w:rsidP="00CA00A3">
      <w:pPr>
        <w:pStyle w:val="Titre2"/>
        <w:rPr>
          <w:rFonts w:ascii="Montserrat" w:hAnsi="Montserrat"/>
        </w:rPr>
      </w:pPr>
      <w:bookmarkStart w:id="63" w:name="_Toc227158856"/>
      <w:r w:rsidRPr="0060375A">
        <w:rPr>
          <w:rFonts w:ascii="Montserrat" w:hAnsi="Montserrat"/>
        </w:rPr>
        <w:lastRenderedPageBreak/>
        <w:t>Applications informatiques</w:t>
      </w:r>
      <w:bookmarkEnd w:id="59"/>
      <w:bookmarkEnd w:id="60"/>
      <w:bookmarkEnd w:id="61"/>
      <w:bookmarkEnd w:id="63"/>
    </w:p>
    <w:p w14:paraId="43DD1CFA" w14:textId="23E8321D" w:rsidR="001D0102" w:rsidRPr="0060375A" w:rsidRDefault="001D0102" w:rsidP="001D0102">
      <w:pPr>
        <w:pStyle w:val="Body"/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</w:pPr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 xml:space="preserve">Le tableau suivant représente les applications informatiques utilisées par </w:t>
      </w:r>
      <w:r w:rsidR="00DD238A"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l’</w:t>
      </w:r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entité ainsi que :</w:t>
      </w:r>
    </w:p>
    <w:p w14:paraId="14AD8B20" w14:textId="36E14434" w:rsidR="001D0102" w:rsidRPr="0060375A" w:rsidRDefault="007326ED" w:rsidP="003F7931">
      <w:pPr>
        <w:pStyle w:val="Body"/>
        <w:numPr>
          <w:ilvl w:val="0"/>
          <w:numId w:val="10"/>
        </w:numPr>
        <w:ind w:left="284" w:hanging="284"/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</w:pPr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La</w:t>
      </w:r>
      <w:r w:rsidR="001D0102"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 xml:space="preserve"> criticité :</w:t>
      </w:r>
    </w:p>
    <w:p w14:paraId="60BEF81B" w14:textId="163DAA7A" w:rsidR="001D0102" w:rsidRPr="0060375A" w:rsidRDefault="007326ED" w:rsidP="003F7931">
      <w:pPr>
        <w:pStyle w:val="Body"/>
        <w:numPr>
          <w:ilvl w:val="1"/>
          <w:numId w:val="13"/>
        </w:numPr>
        <w:ind w:left="426" w:hanging="142"/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</w:pPr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Vitale</w:t>
      </w:r>
      <w:r w:rsidR="001D0102"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 xml:space="preserve"> (V) : si le processus métier est arrêté en cas d’indisponibilité de l’application ;</w:t>
      </w:r>
    </w:p>
    <w:p w14:paraId="19410777" w14:textId="40394F43" w:rsidR="001D0102" w:rsidRPr="0060375A" w:rsidRDefault="007326ED" w:rsidP="003F7931">
      <w:pPr>
        <w:pStyle w:val="Body"/>
        <w:numPr>
          <w:ilvl w:val="1"/>
          <w:numId w:val="13"/>
        </w:numPr>
        <w:ind w:left="426" w:hanging="142"/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</w:pPr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Critique</w:t>
      </w:r>
      <w:r w:rsidR="001D0102"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 xml:space="preserve"> (C) : si le processus nécessite un travail manuel pour contourner l’application ;</w:t>
      </w:r>
    </w:p>
    <w:p w14:paraId="6EC82A08" w14:textId="2B26B29C" w:rsidR="001D0102" w:rsidRPr="0060375A" w:rsidRDefault="007326ED" w:rsidP="003F7931">
      <w:pPr>
        <w:pStyle w:val="Body"/>
        <w:numPr>
          <w:ilvl w:val="1"/>
          <w:numId w:val="13"/>
        </w:numPr>
        <w:ind w:left="426" w:hanging="142"/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</w:pPr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Moyennement</w:t>
      </w:r>
      <w:r w:rsidR="001D0102"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 xml:space="preserve"> critique (MC) : si le processus métier nécessite un contournement de l’application indisponible par une autre application ;</w:t>
      </w:r>
    </w:p>
    <w:p w14:paraId="100171E4" w14:textId="043C3F9D" w:rsidR="001D0102" w:rsidRPr="0060375A" w:rsidRDefault="007326ED" w:rsidP="003F7931">
      <w:pPr>
        <w:pStyle w:val="Body"/>
        <w:numPr>
          <w:ilvl w:val="1"/>
          <w:numId w:val="13"/>
        </w:numPr>
        <w:ind w:left="426" w:hanging="142"/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</w:pPr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Peu</w:t>
      </w:r>
      <w:r w:rsidR="001D0102"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 xml:space="preserve"> critique (PC) : si le processus métier est opérationnel et peu impacté ;</w:t>
      </w:r>
    </w:p>
    <w:p w14:paraId="227AEA68" w14:textId="5AE50DEA" w:rsidR="001D0102" w:rsidRPr="0060375A" w:rsidRDefault="007326ED" w:rsidP="003F7931">
      <w:pPr>
        <w:pStyle w:val="Body"/>
        <w:numPr>
          <w:ilvl w:val="0"/>
          <w:numId w:val="10"/>
        </w:numPr>
        <w:ind w:left="284" w:hanging="284"/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</w:pPr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La</w:t>
      </w:r>
      <w:r w:rsidR="001D0102"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 xml:space="preserve"> DMIA - Durée Maximale d’Interruption Admissible : durée au-delà de laquelle une interruption de l’activité peut être préjudiciable pour la pérennité de l’entité et de l’entreprise ;</w:t>
      </w:r>
    </w:p>
    <w:p w14:paraId="607F628F" w14:textId="51745F1C" w:rsidR="001D0102" w:rsidRDefault="007326ED" w:rsidP="003F7931">
      <w:pPr>
        <w:pStyle w:val="Body"/>
        <w:numPr>
          <w:ilvl w:val="0"/>
          <w:numId w:val="10"/>
        </w:numPr>
        <w:ind w:left="284" w:hanging="284"/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</w:pPr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La</w:t>
      </w:r>
      <w:r w:rsidR="001D0102"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 xml:space="preserve"> PMDT– Perte Maximale de Données tolérée : durée maximale d’enregistrement des données qu’il est acceptable de perdre entre la dernière sauvegarde et le sinistre provoquant une perte de données.</w:t>
      </w:r>
    </w:p>
    <w:p w14:paraId="6478A7D1" w14:textId="77777777" w:rsidR="003F310D" w:rsidRDefault="003F310D" w:rsidP="003F310D">
      <w:pPr>
        <w:pStyle w:val="Body"/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</w:pPr>
    </w:p>
    <w:p w14:paraId="0C5B02D2" w14:textId="77777777" w:rsidR="003F310D" w:rsidRDefault="003F310D" w:rsidP="003F310D">
      <w:pPr>
        <w:pStyle w:val="Lgende"/>
        <w:jc w:val="center"/>
        <w:rPr>
          <w:rFonts w:ascii="Montserrat" w:hAnsi="Montserrat"/>
          <w:b w:val="0"/>
          <w:bCs w:val="0"/>
          <w:i w:val="0"/>
          <w:iCs/>
        </w:rPr>
      </w:pPr>
      <w:bookmarkStart w:id="64" w:name="_Toc227768384"/>
      <w:r w:rsidRPr="003F310D">
        <w:rPr>
          <w:rFonts w:ascii="Montserrat" w:hAnsi="Montserrat"/>
          <w:i w:val="0"/>
          <w:iCs/>
        </w:rPr>
        <w:t xml:space="preserve">Tableau </w:t>
      </w:r>
      <w:r w:rsidRPr="003F310D">
        <w:rPr>
          <w:rFonts w:ascii="Montserrat" w:hAnsi="Montserrat"/>
          <w:i w:val="0"/>
          <w:iCs/>
        </w:rPr>
        <w:fldChar w:fldCharType="begin"/>
      </w:r>
      <w:r w:rsidRPr="003F310D">
        <w:rPr>
          <w:rFonts w:ascii="Montserrat" w:hAnsi="Montserrat"/>
          <w:i w:val="0"/>
          <w:iCs/>
        </w:rPr>
        <w:instrText xml:space="preserve"> SEQ Tableau \* ARABIC </w:instrText>
      </w:r>
      <w:r w:rsidRPr="003F310D">
        <w:rPr>
          <w:rFonts w:ascii="Montserrat" w:hAnsi="Montserrat"/>
          <w:i w:val="0"/>
          <w:iCs/>
        </w:rPr>
        <w:fldChar w:fldCharType="separate"/>
      </w:r>
      <w:r w:rsidRPr="003F310D">
        <w:rPr>
          <w:rFonts w:ascii="Montserrat" w:hAnsi="Montserrat"/>
          <w:i w:val="0"/>
          <w:iCs/>
          <w:noProof/>
        </w:rPr>
        <w:t>12</w:t>
      </w:r>
      <w:r w:rsidRPr="003F310D">
        <w:rPr>
          <w:rFonts w:ascii="Montserrat" w:hAnsi="Montserrat"/>
          <w:i w:val="0"/>
          <w:iCs/>
        </w:rPr>
        <w:fldChar w:fldCharType="end"/>
      </w:r>
      <w:r w:rsidRPr="003F310D">
        <w:rPr>
          <w:rFonts w:ascii="Montserrat" w:hAnsi="Montserrat"/>
          <w:i w:val="0"/>
          <w:iCs/>
        </w:rPr>
        <w:t> :</w:t>
      </w:r>
      <w:r w:rsidRPr="0060375A">
        <w:rPr>
          <w:rFonts w:ascii="Montserrat" w:hAnsi="Montserrat"/>
          <w:b w:val="0"/>
          <w:bCs w:val="0"/>
          <w:i w:val="0"/>
          <w:iCs/>
        </w:rPr>
        <w:t xml:space="preserve"> Les applications informatiques</w:t>
      </w:r>
      <w:bookmarkEnd w:id="64"/>
    </w:p>
    <w:tbl>
      <w:tblPr>
        <w:tblW w:w="5000" w:type="pct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84"/>
        <w:gridCol w:w="934"/>
        <w:gridCol w:w="1042"/>
        <w:gridCol w:w="1238"/>
        <w:gridCol w:w="4130"/>
      </w:tblGrid>
      <w:tr w:rsidR="001D0102" w:rsidRPr="0060375A" w14:paraId="2B2CDB9F" w14:textId="77777777" w:rsidTr="000E5F67">
        <w:trPr>
          <w:cantSplit/>
          <w:trHeight w:val="385"/>
          <w:tblHeader/>
          <w:jc w:val="center"/>
        </w:trPr>
        <w:tc>
          <w:tcPr>
            <w:tcW w:w="1186" w:type="pct"/>
            <w:shd w:val="clear" w:color="auto" w:fill="BFBFBF"/>
            <w:vAlign w:val="center"/>
            <w:hideMark/>
          </w:tcPr>
          <w:p w14:paraId="11F4EC6E" w14:textId="77777777" w:rsidR="001D0102" w:rsidRPr="00C10459" w:rsidRDefault="001D0102" w:rsidP="00200006">
            <w:pPr>
              <w:pStyle w:val="En-tte"/>
              <w:tabs>
                <w:tab w:val="left" w:pos="708"/>
              </w:tabs>
              <w:spacing w:before="60" w:after="60"/>
              <w:jc w:val="center"/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</w:rPr>
            </w:pPr>
            <w:r w:rsidRPr="00C10459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</w:rPr>
              <w:t>Application</w:t>
            </w:r>
          </w:p>
        </w:tc>
        <w:tc>
          <w:tcPr>
            <w:tcW w:w="485" w:type="pct"/>
            <w:shd w:val="clear" w:color="auto" w:fill="BFBFBF"/>
            <w:vAlign w:val="center"/>
          </w:tcPr>
          <w:p w14:paraId="7C1F01B0" w14:textId="77777777" w:rsidR="001D0102" w:rsidRPr="00C10459" w:rsidRDefault="001D0102" w:rsidP="00200006">
            <w:pPr>
              <w:pStyle w:val="En-tte"/>
              <w:tabs>
                <w:tab w:val="left" w:pos="708"/>
              </w:tabs>
              <w:spacing w:before="60" w:after="60"/>
              <w:jc w:val="center"/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</w:pPr>
            <w:r w:rsidRPr="00C10459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  <w:t>Criticité</w:t>
            </w:r>
          </w:p>
        </w:tc>
        <w:tc>
          <w:tcPr>
            <w:tcW w:w="541" w:type="pct"/>
            <w:shd w:val="clear" w:color="auto" w:fill="BFBFBF"/>
            <w:vAlign w:val="center"/>
            <w:hideMark/>
          </w:tcPr>
          <w:p w14:paraId="4C90B2F3" w14:textId="77777777" w:rsidR="001D0102" w:rsidRPr="00C10459" w:rsidRDefault="001D0102" w:rsidP="00200006">
            <w:pPr>
              <w:pStyle w:val="En-tte"/>
              <w:tabs>
                <w:tab w:val="left" w:pos="708"/>
              </w:tabs>
              <w:spacing w:before="60" w:after="60"/>
              <w:jc w:val="center"/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</w:rPr>
            </w:pPr>
            <w:r w:rsidRPr="00C10459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</w:rPr>
              <w:t>DMIA</w:t>
            </w:r>
          </w:p>
        </w:tc>
        <w:tc>
          <w:tcPr>
            <w:tcW w:w="643" w:type="pct"/>
            <w:shd w:val="clear" w:color="auto" w:fill="BFBFBF"/>
            <w:vAlign w:val="center"/>
            <w:hideMark/>
          </w:tcPr>
          <w:p w14:paraId="662DF169" w14:textId="77777777" w:rsidR="001D0102" w:rsidRPr="00C10459" w:rsidRDefault="001D0102" w:rsidP="00200006">
            <w:pPr>
              <w:pStyle w:val="En-tte"/>
              <w:tabs>
                <w:tab w:val="left" w:pos="708"/>
              </w:tabs>
              <w:spacing w:before="60" w:after="60"/>
              <w:jc w:val="center"/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</w:rPr>
            </w:pPr>
            <w:r w:rsidRPr="00C10459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</w:rPr>
              <w:t>PMDT</w:t>
            </w:r>
          </w:p>
        </w:tc>
        <w:tc>
          <w:tcPr>
            <w:tcW w:w="2145" w:type="pct"/>
            <w:shd w:val="clear" w:color="auto" w:fill="BFBFBF"/>
            <w:vAlign w:val="center"/>
            <w:hideMark/>
          </w:tcPr>
          <w:p w14:paraId="0B9340E2" w14:textId="77777777" w:rsidR="001D0102" w:rsidRPr="00C10459" w:rsidRDefault="001D0102" w:rsidP="00200006">
            <w:pPr>
              <w:pStyle w:val="En-tte"/>
              <w:tabs>
                <w:tab w:val="left" w:pos="708"/>
              </w:tabs>
              <w:spacing w:before="60" w:after="60"/>
              <w:jc w:val="center"/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</w:pPr>
            <w:r w:rsidRPr="00C10459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  <w:t>Commentaires</w:t>
            </w:r>
          </w:p>
        </w:tc>
      </w:tr>
      <w:tr w:rsidR="00903B34" w:rsidRPr="0060375A" w14:paraId="0F88A49A" w14:textId="77777777" w:rsidTr="00DB495F">
        <w:trPr>
          <w:cantSplit/>
          <w:trHeight w:val="265"/>
          <w:jc w:val="center"/>
        </w:trPr>
        <w:tc>
          <w:tcPr>
            <w:tcW w:w="1186" w:type="pct"/>
            <w:vAlign w:val="center"/>
          </w:tcPr>
          <w:p w14:paraId="72F21B1B" w14:textId="22193DD1" w:rsidR="00903B34" w:rsidRPr="00903B34" w:rsidRDefault="00903B34" w:rsidP="00903B34">
            <w:pPr>
              <w:rPr>
                <w:rFonts w:ascii="Montserrat" w:hAnsi="Montserrat" w:cstheme="majorHAnsi"/>
                <w:sz w:val="16"/>
                <w:szCs w:val="16"/>
                <w:highlight w:val="yellow"/>
              </w:rPr>
            </w:pPr>
            <w:r w:rsidRPr="00903B34">
              <w:rPr>
                <w:rFonts w:ascii="Montserrat" w:hAnsi="Montserrat" w:cstheme="majorHAnsi"/>
                <w:sz w:val="16"/>
                <w:szCs w:val="16"/>
              </w:rPr>
              <w:t>Office 365</w:t>
            </w:r>
          </w:p>
        </w:tc>
        <w:tc>
          <w:tcPr>
            <w:tcW w:w="485" w:type="pct"/>
            <w:vAlign w:val="center"/>
          </w:tcPr>
          <w:p w14:paraId="4D06CB6D" w14:textId="660A84F4" w:rsidR="00903B34" w:rsidRPr="00903B34" w:rsidRDefault="00903B34" w:rsidP="00903B34">
            <w:pPr>
              <w:jc w:val="center"/>
              <w:rPr>
                <w:rFonts w:ascii="Montserrat" w:hAnsi="Montserrat" w:cstheme="majorHAnsi"/>
                <w:bCs/>
                <w:sz w:val="16"/>
                <w:szCs w:val="16"/>
                <w:highlight w:val="yellow"/>
              </w:rPr>
            </w:pPr>
            <w:r w:rsidRPr="00903B34">
              <w:rPr>
                <w:rFonts w:ascii="Montserrat" w:hAnsi="Montserrat" w:cstheme="majorHAnsi"/>
                <w:bCs/>
                <w:sz w:val="16"/>
                <w:szCs w:val="16"/>
              </w:rPr>
              <w:t>V</w:t>
            </w:r>
          </w:p>
        </w:tc>
        <w:tc>
          <w:tcPr>
            <w:tcW w:w="541" w:type="pct"/>
            <w:vAlign w:val="center"/>
          </w:tcPr>
          <w:p w14:paraId="18B6EEBD" w14:textId="30C657DF" w:rsidR="00903B34" w:rsidRPr="00903B34" w:rsidRDefault="00903B34" w:rsidP="00903B34">
            <w:pPr>
              <w:jc w:val="center"/>
              <w:rPr>
                <w:rFonts w:ascii="Montserrat" w:hAnsi="Montserrat" w:cstheme="majorHAnsi"/>
                <w:bCs/>
                <w:sz w:val="16"/>
                <w:szCs w:val="16"/>
                <w:highlight w:val="yellow"/>
              </w:rPr>
            </w:pPr>
            <w:r w:rsidRPr="00903B34">
              <w:rPr>
                <w:rFonts w:ascii="Montserrat" w:hAnsi="Montserrat" w:cstheme="majorHAnsi"/>
                <w:bCs/>
                <w:sz w:val="16"/>
                <w:szCs w:val="16"/>
              </w:rPr>
              <w:t>NA</w:t>
            </w:r>
          </w:p>
        </w:tc>
        <w:tc>
          <w:tcPr>
            <w:tcW w:w="643" w:type="pct"/>
            <w:vAlign w:val="center"/>
          </w:tcPr>
          <w:p w14:paraId="3CF18FD8" w14:textId="7BCA42B6" w:rsidR="00903B34" w:rsidRPr="00903B34" w:rsidRDefault="00903B34" w:rsidP="00903B34">
            <w:pPr>
              <w:jc w:val="center"/>
              <w:rPr>
                <w:rFonts w:ascii="Montserrat" w:hAnsi="Montserrat" w:cstheme="majorHAnsi"/>
                <w:bCs/>
                <w:sz w:val="16"/>
                <w:szCs w:val="16"/>
                <w:highlight w:val="yellow"/>
              </w:rPr>
            </w:pPr>
            <w:r w:rsidRPr="00903B34">
              <w:rPr>
                <w:rFonts w:ascii="Montserrat" w:hAnsi="Montserrat" w:cstheme="majorHAnsi"/>
                <w:bCs/>
                <w:sz w:val="16"/>
                <w:szCs w:val="16"/>
              </w:rPr>
              <w:t>NA</w:t>
            </w:r>
          </w:p>
        </w:tc>
        <w:tc>
          <w:tcPr>
            <w:tcW w:w="2145" w:type="pct"/>
          </w:tcPr>
          <w:p w14:paraId="1A281A60" w14:textId="7AE446B3" w:rsidR="00903B34" w:rsidRPr="00903B34" w:rsidRDefault="00903B34" w:rsidP="00903B34">
            <w:pPr>
              <w:spacing w:before="100" w:beforeAutospacing="1" w:after="100" w:afterAutospacing="1"/>
              <w:jc w:val="center"/>
              <w:rPr>
                <w:rFonts w:ascii="Montserrat" w:hAnsi="Montserrat" w:cstheme="majorHAnsi"/>
                <w:sz w:val="16"/>
                <w:szCs w:val="16"/>
              </w:rPr>
            </w:pPr>
            <w:r w:rsidRPr="00714BB8">
              <w:rPr>
                <w:rFonts w:ascii="Montserrat" w:hAnsi="Montserrat" w:cstheme="majorHAnsi"/>
                <w:sz w:val="16"/>
                <w:szCs w:val="16"/>
              </w:rPr>
              <w:t>-</w:t>
            </w:r>
          </w:p>
        </w:tc>
      </w:tr>
      <w:tr w:rsidR="00903B34" w:rsidRPr="0060375A" w14:paraId="7EC47032" w14:textId="77777777" w:rsidTr="00DB495F">
        <w:trPr>
          <w:cantSplit/>
          <w:trHeight w:val="270"/>
          <w:jc w:val="center"/>
        </w:trPr>
        <w:tc>
          <w:tcPr>
            <w:tcW w:w="1186" w:type="pct"/>
            <w:vAlign w:val="center"/>
          </w:tcPr>
          <w:p w14:paraId="707A7AE0" w14:textId="7A78F3C5" w:rsidR="00903B34" w:rsidRPr="00903B34" w:rsidRDefault="00903B34" w:rsidP="00903B34">
            <w:pPr>
              <w:rPr>
                <w:rFonts w:ascii="Montserrat" w:hAnsi="Montserrat" w:cstheme="majorHAnsi"/>
                <w:sz w:val="16"/>
                <w:szCs w:val="16"/>
              </w:rPr>
            </w:pPr>
            <w:r w:rsidRPr="00903B34">
              <w:rPr>
                <w:rFonts w:ascii="Montserrat" w:hAnsi="Montserrat" w:cstheme="majorHAnsi"/>
                <w:sz w:val="16"/>
                <w:szCs w:val="16"/>
              </w:rPr>
              <w:t xml:space="preserve">Mail </w:t>
            </w:r>
          </w:p>
        </w:tc>
        <w:tc>
          <w:tcPr>
            <w:tcW w:w="485" w:type="pct"/>
            <w:vAlign w:val="center"/>
          </w:tcPr>
          <w:p w14:paraId="25C8C6E2" w14:textId="0B67CB5A" w:rsidR="00903B34" w:rsidRPr="00903B34" w:rsidRDefault="00903B34" w:rsidP="00903B34">
            <w:pPr>
              <w:jc w:val="center"/>
              <w:rPr>
                <w:rFonts w:ascii="Montserrat" w:hAnsi="Montserrat" w:cstheme="majorHAnsi"/>
                <w:bCs/>
                <w:sz w:val="16"/>
                <w:szCs w:val="16"/>
              </w:rPr>
            </w:pPr>
            <w:r w:rsidRPr="00903B34">
              <w:rPr>
                <w:rFonts w:ascii="Montserrat" w:hAnsi="Montserrat" w:cstheme="majorHAnsi"/>
                <w:bCs/>
                <w:sz w:val="16"/>
                <w:szCs w:val="16"/>
              </w:rPr>
              <w:t>V</w:t>
            </w:r>
          </w:p>
        </w:tc>
        <w:tc>
          <w:tcPr>
            <w:tcW w:w="541" w:type="pct"/>
            <w:vAlign w:val="center"/>
          </w:tcPr>
          <w:p w14:paraId="228287F9" w14:textId="63953FD1" w:rsidR="00903B34" w:rsidRPr="00903B34" w:rsidRDefault="00903B34" w:rsidP="00903B34">
            <w:pPr>
              <w:jc w:val="center"/>
              <w:rPr>
                <w:rFonts w:ascii="Montserrat" w:hAnsi="Montserrat" w:cstheme="majorHAnsi"/>
                <w:bCs/>
                <w:sz w:val="16"/>
                <w:szCs w:val="16"/>
              </w:rPr>
            </w:pPr>
            <w:r w:rsidRPr="00903B34">
              <w:rPr>
                <w:rFonts w:ascii="Montserrat" w:hAnsi="Montserrat" w:cstheme="majorHAnsi"/>
                <w:bCs/>
                <w:sz w:val="16"/>
                <w:szCs w:val="16"/>
              </w:rPr>
              <w:t>NA</w:t>
            </w:r>
          </w:p>
        </w:tc>
        <w:tc>
          <w:tcPr>
            <w:tcW w:w="643" w:type="pct"/>
            <w:vAlign w:val="center"/>
          </w:tcPr>
          <w:p w14:paraId="04A713F5" w14:textId="697A24AD" w:rsidR="00903B34" w:rsidRPr="00903B34" w:rsidRDefault="00903B34" w:rsidP="00903B34">
            <w:pPr>
              <w:jc w:val="center"/>
              <w:rPr>
                <w:rFonts w:ascii="Montserrat" w:hAnsi="Montserrat" w:cstheme="majorHAnsi"/>
                <w:bCs/>
                <w:sz w:val="16"/>
                <w:szCs w:val="16"/>
              </w:rPr>
            </w:pPr>
            <w:r w:rsidRPr="00903B34">
              <w:rPr>
                <w:rFonts w:ascii="Montserrat" w:hAnsi="Montserrat" w:cstheme="majorHAnsi"/>
                <w:bCs/>
                <w:sz w:val="16"/>
                <w:szCs w:val="16"/>
              </w:rPr>
              <w:t>NA</w:t>
            </w:r>
          </w:p>
        </w:tc>
        <w:tc>
          <w:tcPr>
            <w:tcW w:w="2145" w:type="pct"/>
          </w:tcPr>
          <w:p w14:paraId="18B54FD5" w14:textId="20EDA46D" w:rsidR="00903B34" w:rsidRPr="00903B34" w:rsidRDefault="00903B34" w:rsidP="00903B34">
            <w:pPr>
              <w:spacing w:before="100" w:beforeAutospacing="1" w:after="100" w:afterAutospacing="1"/>
              <w:jc w:val="center"/>
              <w:rPr>
                <w:rFonts w:ascii="Montserrat" w:hAnsi="Montserrat" w:cstheme="majorHAnsi"/>
                <w:sz w:val="16"/>
                <w:szCs w:val="16"/>
              </w:rPr>
            </w:pPr>
            <w:r w:rsidRPr="00714BB8">
              <w:rPr>
                <w:rFonts w:ascii="Montserrat" w:hAnsi="Montserrat" w:cstheme="majorHAnsi"/>
                <w:sz w:val="16"/>
                <w:szCs w:val="16"/>
              </w:rPr>
              <w:t>-</w:t>
            </w:r>
          </w:p>
        </w:tc>
      </w:tr>
      <w:tr w:rsidR="00903B34" w:rsidRPr="0060375A" w14:paraId="462D72C8" w14:textId="77777777" w:rsidTr="00DB495F">
        <w:trPr>
          <w:cantSplit/>
          <w:trHeight w:val="259"/>
          <w:jc w:val="center"/>
        </w:trPr>
        <w:tc>
          <w:tcPr>
            <w:tcW w:w="1186" w:type="pct"/>
            <w:vAlign w:val="center"/>
          </w:tcPr>
          <w:p w14:paraId="4195290F" w14:textId="140CD8C0" w:rsidR="00903B34" w:rsidRPr="00903B34" w:rsidRDefault="00903B34" w:rsidP="00903B34">
            <w:pPr>
              <w:rPr>
                <w:rFonts w:ascii="Montserrat" w:hAnsi="Montserrat" w:cstheme="majorHAnsi"/>
                <w:sz w:val="16"/>
                <w:szCs w:val="16"/>
              </w:rPr>
            </w:pPr>
            <w:r w:rsidRPr="00903B34">
              <w:rPr>
                <w:rFonts w:ascii="Montserrat" w:hAnsi="Montserrat" w:cstheme="majorHAnsi"/>
                <w:sz w:val="16"/>
                <w:szCs w:val="16"/>
              </w:rPr>
              <w:t>PI</w:t>
            </w:r>
          </w:p>
        </w:tc>
        <w:tc>
          <w:tcPr>
            <w:tcW w:w="485" w:type="pct"/>
            <w:vAlign w:val="center"/>
          </w:tcPr>
          <w:p w14:paraId="12550A34" w14:textId="4F56D54F" w:rsidR="00903B34" w:rsidRPr="00903B34" w:rsidRDefault="006D6510" w:rsidP="00903B34">
            <w:pPr>
              <w:jc w:val="center"/>
              <w:rPr>
                <w:rFonts w:ascii="Montserrat" w:hAnsi="Montserrat" w:cstheme="majorHAnsi"/>
                <w:bCs/>
                <w:sz w:val="16"/>
                <w:szCs w:val="16"/>
              </w:rPr>
            </w:pPr>
            <w:r>
              <w:rPr>
                <w:rFonts w:ascii="Montserrat" w:hAnsi="Montserrat" w:cstheme="majorHAnsi"/>
                <w:bCs/>
                <w:sz w:val="16"/>
                <w:szCs w:val="16"/>
              </w:rPr>
              <w:t>PC</w:t>
            </w:r>
          </w:p>
        </w:tc>
        <w:tc>
          <w:tcPr>
            <w:tcW w:w="541" w:type="pct"/>
            <w:vAlign w:val="center"/>
          </w:tcPr>
          <w:p w14:paraId="637539FD" w14:textId="35869E16" w:rsidR="00903B34" w:rsidRPr="00903B34" w:rsidRDefault="00903B34" w:rsidP="00903B34">
            <w:pPr>
              <w:jc w:val="center"/>
              <w:rPr>
                <w:rFonts w:ascii="Montserrat" w:hAnsi="Montserrat" w:cstheme="majorHAnsi"/>
                <w:bCs/>
                <w:sz w:val="16"/>
                <w:szCs w:val="16"/>
              </w:rPr>
            </w:pPr>
            <w:r w:rsidRPr="00903B34">
              <w:rPr>
                <w:rFonts w:ascii="Montserrat" w:hAnsi="Montserrat" w:cstheme="majorHAnsi"/>
                <w:bCs/>
                <w:sz w:val="16"/>
                <w:szCs w:val="16"/>
              </w:rPr>
              <w:t>1J</w:t>
            </w:r>
          </w:p>
        </w:tc>
        <w:tc>
          <w:tcPr>
            <w:tcW w:w="643" w:type="pct"/>
            <w:vAlign w:val="center"/>
          </w:tcPr>
          <w:p w14:paraId="233E9B98" w14:textId="2036A3AF" w:rsidR="00903B34" w:rsidRPr="00903B34" w:rsidRDefault="00903B34" w:rsidP="00903B34">
            <w:pPr>
              <w:jc w:val="center"/>
              <w:rPr>
                <w:rFonts w:ascii="Montserrat" w:hAnsi="Montserrat" w:cstheme="majorHAnsi"/>
                <w:bCs/>
                <w:sz w:val="16"/>
                <w:szCs w:val="16"/>
              </w:rPr>
            </w:pPr>
            <w:r w:rsidRPr="00903B34">
              <w:rPr>
                <w:rFonts w:ascii="Montserrat" w:hAnsi="Montserrat" w:cstheme="majorHAnsi"/>
                <w:bCs/>
                <w:sz w:val="16"/>
                <w:szCs w:val="16"/>
              </w:rPr>
              <w:t>NA</w:t>
            </w:r>
          </w:p>
        </w:tc>
        <w:tc>
          <w:tcPr>
            <w:tcW w:w="2145" w:type="pct"/>
          </w:tcPr>
          <w:p w14:paraId="33E3D349" w14:textId="0A8DBE85" w:rsidR="00903B34" w:rsidRPr="00903B34" w:rsidRDefault="006D6510" w:rsidP="00903B34">
            <w:pPr>
              <w:spacing w:before="100" w:beforeAutospacing="1" w:after="100" w:afterAutospacing="1"/>
              <w:jc w:val="center"/>
              <w:rPr>
                <w:rFonts w:ascii="Montserrat" w:hAnsi="Montserrat" w:cstheme="majorHAnsi"/>
                <w:sz w:val="16"/>
                <w:szCs w:val="16"/>
              </w:rPr>
            </w:pPr>
            <w:r>
              <w:rPr>
                <w:rFonts w:ascii="Montserrat" w:hAnsi="Montserrat" w:cstheme="majorHAnsi"/>
                <w:sz w:val="16"/>
                <w:szCs w:val="16"/>
              </w:rPr>
              <w:t>En mode consultation</w:t>
            </w:r>
          </w:p>
        </w:tc>
      </w:tr>
      <w:tr w:rsidR="00903B34" w:rsidRPr="0060375A" w14:paraId="68ED6CC8" w14:textId="77777777" w:rsidTr="00DB495F">
        <w:trPr>
          <w:cantSplit/>
          <w:trHeight w:val="250"/>
          <w:jc w:val="center"/>
        </w:trPr>
        <w:tc>
          <w:tcPr>
            <w:tcW w:w="1186" w:type="pct"/>
            <w:vAlign w:val="center"/>
          </w:tcPr>
          <w:p w14:paraId="551733A8" w14:textId="1B7287E6" w:rsidR="00903B34" w:rsidRPr="00903B34" w:rsidRDefault="00903B34" w:rsidP="00903B34">
            <w:pPr>
              <w:rPr>
                <w:rFonts w:ascii="Montserrat" w:hAnsi="Montserrat" w:cstheme="majorHAnsi"/>
                <w:sz w:val="16"/>
                <w:szCs w:val="16"/>
              </w:rPr>
            </w:pPr>
            <w:r w:rsidRPr="00903B34">
              <w:rPr>
                <w:rFonts w:ascii="Montserrat" w:hAnsi="Montserrat" w:cstheme="majorHAnsi"/>
                <w:sz w:val="16"/>
                <w:szCs w:val="16"/>
              </w:rPr>
              <w:t xml:space="preserve">IRDS </w:t>
            </w:r>
          </w:p>
        </w:tc>
        <w:tc>
          <w:tcPr>
            <w:tcW w:w="485" w:type="pct"/>
            <w:vAlign w:val="center"/>
          </w:tcPr>
          <w:p w14:paraId="7625845A" w14:textId="521AC0B2" w:rsidR="00903B34" w:rsidRPr="00903B34" w:rsidRDefault="00903B34" w:rsidP="00903B34">
            <w:pPr>
              <w:jc w:val="center"/>
              <w:rPr>
                <w:rFonts w:ascii="Montserrat" w:hAnsi="Montserrat" w:cstheme="majorHAnsi"/>
                <w:bCs/>
                <w:sz w:val="16"/>
                <w:szCs w:val="16"/>
              </w:rPr>
            </w:pPr>
            <w:r w:rsidRPr="00903B34">
              <w:rPr>
                <w:rFonts w:ascii="Montserrat" w:hAnsi="Montserrat" w:cstheme="majorHAnsi"/>
                <w:bCs/>
                <w:sz w:val="16"/>
                <w:szCs w:val="16"/>
              </w:rPr>
              <w:t>V</w:t>
            </w:r>
          </w:p>
        </w:tc>
        <w:tc>
          <w:tcPr>
            <w:tcW w:w="541" w:type="pct"/>
            <w:vAlign w:val="center"/>
          </w:tcPr>
          <w:p w14:paraId="1853661C" w14:textId="4C3A9EE1" w:rsidR="00903B34" w:rsidRPr="00903B34" w:rsidRDefault="00903B34" w:rsidP="00903B34">
            <w:pPr>
              <w:jc w:val="center"/>
              <w:rPr>
                <w:rFonts w:ascii="Montserrat" w:hAnsi="Montserrat" w:cstheme="majorHAnsi"/>
                <w:bCs/>
                <w:sz w:val="16"/>
                <w:szCs w:val="16"/>
              </w:rPr>
            </w:pPr>
            <w:r w:rsidRPr="00903B34">
              <w:rPr>
                <w:rFonts w:ascii="Montserrat" w:hAnsi="Montserrat" w:cstheme="majorHAnsi"/>
                <w:bCs/>
                <w:sz w:val="16"/>
                <w:szCs w:val="16"/>
              </w:rPr>
              <w:t>4H</w:t>
            </w:r>
          </w:p>
        </w:tc>
        <w:tc>
          <w:tcPr>
            <w:tcW w:w="643" w:type="pct"/>
            <w:vAlign w:val="center"/>
          </w:tcPr>
          <w:p w14:paraId="52810BEC" w14:textId="6A9853E5" w:rsidR="00903B34" w:rsidRPr="00903B34" w:rsidRDefault="00903B34" w:rsidP="00903B34">
            <w:pPr>
              <w:jc w:val="center"/>
              <w:rPr>
                <w:rFonts w:ascii="Montserrat" w:hAnsi="Montserrat" w:cstheme="majorHAnsi"/>
                <w:bCs/>
                <w:sz w:val="16"/>
                <w:szCs w:val="16"/>
              </w:rPr>
            </w:pPr>
            <w:r w:rsidRPr="00903B34">
              <w:rPr>
                <w:rFonts w:ascii="Montserrat" w:hAnsi="Montserrat" w:cstheme="majorHAnsi"/>
                <w:bCs/>
                <w:sz w:val="16"/>
                <w:szCs w:val="16"/>
              </w:rPr>
              <w:t>NA</w:t>
            </w:r>
          </w:p>
        </w:tc>
        <w:tc>
          <w:tcPr>
            <w:tcW w:w="2145" w:type="pct"/>
          </w:tcPr>
          <w:p w14:paraId="3BB34F13" w14:textId="7002AC63" w:rsidR="00903B34" w:rsidRPr="00903B34" w:rsidRDefault="00903B34" w:rsidP="00903B34">
            <w:pPr>
              <w:spacing w:before="100" w:beforeAutospacing="1" w:after="100" w:afterAutospacing="1"/>
              <w:jc w:val="center"/>
              <w:rPr>
                <w:rFonts w:ascii="Montserrat" w:hAnsi="Montserrat" w:cstheme="majorHAnsi"/>
                <w:sz w:val="16"/>
                <w:szCs w:val="16"/>
              </w:rPr>
            </w:pPr>
            <w:r w:rsidRPr="00714BB8">
              <w:rPr>
                <w:rFonts w:ascii="Montserrat" w:hAnsi="Montserrat" w:cstheme="majorHAnsi"/>
                <w:sz w:val="16"/>
                <w:szCs w:val="16"/>
              </w:rPr>
              <w:t>-</w:t>
            </w:r>
          </w:p>
        </w:tc>
      </w:tr>
      <w:tr w:rsidR="00903B34" w:rsidRPr="0060375A" w14:paraId="2FD72196" w14:textId="77777777" w:rsidTr="00DB495F">
        <w:trPr>
          <w:cantSplit/>
          <w:trHeight w:val="395"/>
          <w:jc w:val="center"/>
        </w:trPr>
        <w:tc>
          <w:tcPr>
            <w:tcW w:w="1186" w:type="pct"/>
            <w:vAlign w:val="center"/>
          </w:tcPr>
          <w:p w14:paraId="5D664424" w14:textId="23F2AEA3" w:rsidR="00903B34" w:rsidRPr="00903B34" w:rsidRDefault="00903B34" w:rsidP="00903B34">
            <w:pPr>
              <w:rPr>
                <w:rFonts w:ascii="Montserrat" w:hAnsi="Montserrat" w:cstheme="majorHAnsi"/>
                <w:sz w:val="16"/>
                <w:szCs w:val="16"/>
              </w:rPr>
            </w:pPr>
            <w:r w:rsidRPr="00903B34">
              <w:rPr>
                <w:rFonts w:ascii="Montserrat" w:hAnsi="Montserrat" w:cstheme="majorHAnsi"/>
                <w:sz w:val="16"/>
                <w:szCs w:val="16"/>
              </w:rPr>
              <w:t xml:space="preserve">Transport </w:t>
            </w:r>
          </w:p>
        </w:tc>
        <w:tc>
          <w:tcPr>
            <w:tcW w:w="485" w:type="pct"/>
            <w:vAlign w:val="center"/>
          </w:tcPr>
          <w:p w14:paraId="3750F730" w14:textId="35D0F782" w:rsidR="00903B34" w:rsidRPr="00903B34" w:rsidRDefault="00903B34" w:rsidP="00903B34">
            <w:pPr>
              <w:jc w:val="center"/>
              <w:rPr>
                <w:rFonts w:ascii="Montserrat" w:hAnsi="Montserrat" w:cstheme="majorHAnsi"/>
                <w:bCs/>
                <w:sz w:val="16"/>
                <w:szCs w:val="16"/>
              </w:rPr>
            </w:pPr>
            <w:r w:rsidRPr="00903B34">
              <w:rPr>
                <w:rFonts w:ascii="Montserrat" w:hAnsi="Montserrat" w:cstheme="majorHAnsi"/>
                <w:bCs/>
                <w:sz w:val="16"/>
                <w:szCs w:val="16"/>
              </w:rPr>
              <w:t>V</w:t>
            </w:r>
          </w:p>
        </w:tc>
        <w:tc>
          <w:tcPr>
            <w:tcW w:w="541" w:type="pct"/>
            <w:vAlign w:val="center"/>
          </w:tcPr>
          <w:p w14:paraId="3827CBAC" w14:textId="137186FF" w:rsidR="00903B34" w:rsidRPr="00903B34" w:rsidRDefault="00903B34" w:rsidP="00903B34">
            <w:pPr>
              <w:jc w:val="center"/>
              <w:rPr>
                <w:rFonts w:ascii="Montserrat" w:hAnsi="Montserrat" w:cstheme="majorHAnsi"/>
                <w:bCs/>
                <w:sz w:val="16"/>
                <w:szCs w:val="16"/>
              </w:rPr>
            </w:pPr>
            <w:r w:rsidRPr="00903B34">
              <w:rPr>
                <w:rFonts w:ascii="Montserrat" w:hAnsi="Montserrat" w:cstheme="majorHAnsi"/>
                <w:bCs/>
                <w:sz w:val="16"/>
                <w:szCs w:val="16"/>
              </w:rPr>
              <w:t>4H</w:t>
            </w:r>
          </w:p>
        </w:tc>
        <w:tc>
          <w:tcPr>
            <w:tcW w:w="643" w:type="pct"/>
            <w:vAlign w:val="center"/>
          </w:tcPr>
          <w:p w14:paraId="69BD5A27" w14:textId="1B0E6EAE" w:rsidR="00903B34" w:rsidRPr="00903B34" w:rsidRDefault="00903B34" w:rsidP="00903B34">
            <w:pPr>
              <w:jc w:val="center"/>
              <w:rPr>
                <w:rFonts w:ascii="Montserrat" w:hAnsi="Montserrat" w:cstheme="majorHAnsi"/>
                <w:bCs/>
                <w:sz w:val="16"/>
                <w:szCs w:val="16"/>
              </w:rPr>
            </w:pPr>
            <w:r w:rsidRPr="00903B34">
              <w:rPr>
                <w:rFonts w:ascii="Montserrat" w:hAnsi="Montserrat" w:cstheme="majorHAnsi"/>
                <w:bCs/>
                <w:sz w:val="16"/>
                <w:szCs w:val="16"/>
              </w:rPr>
              <w:t>NA</w:t>
            </w:r>
          </w:p>
        </w:tc>
        <w:tc>
          <w:tcPr>
            <w:tcW w:w="2145" w:type="pct"/>
          </w:tcPr>
          <w:p w14:paraId="20386DC0" w14:textId="319C3CAA" w:rsidR="00903B34" w:rsidRPr="00903B34" w:rsidRDefault="00903B34" w:rsidP="00903B34">
            <w:pPr>
              <w:keepNext/>
              <w:spacing w:before="100" w:beforeAutospacing="1" w:after="100" w:afterAutospacing="1"/>
              <w:jc w:val="center"/>
              <w:rPr>
                <w:rFonts w:ascii="Montserrat" w:hAnsi="Montserrat" w:cstheme="majorHAnsi"/>
                <w:sz w:val="16"/>
                <w:szCs w:val="16"/>
              </w:rPr>
            </w:pPr>
            <w:r w:rsidRPr="00714BB8">
              <w:rPr>
                <w:rFonts w:ascii="Montserrat" w:hAnsi="Montserrat" w:cstheme="majorHAnsi"/>
                <w:sz w:val="16"/>
                <w:szCs w:val="16"/>
              </w:rPr>
              <w:t>-</w:t>
            </w:r>
          </w:p>
        </w:tc>
      </w:tr>
      <w:tr w:rsidR="00903B34" w:rsidRPr="0060375A" w14:paraId="7E7E3978" w14:textId="77777777" w:rsidTr="00DB495F">
        <w:trPr>
          <w:cantSplit/>
          <w:trHeight w:val="274"/>
          <w:jc w:val="center"/>
        </w:trPr>
        <w:tc>
          <w:tcPr>
            <w:tcW w:w="1186" w:type="pct"/>
            <w:vAlign w:val="center"/>
          </w:tcPr>
          <w:p w14:paraId="7FB1BB28" w14:textId="5A87E192" w:rsidR="00903B34" w:rsidRPr="00903B34" w:rsidRDefault="006D6510" w:rsidP="00903B34">
            <w:pPr>
              <w:rPr>
                <w:rFonts w:ascii="Montserrat" w:hAnsi="Montserrat" w:cstheme="majorHAnsi"/>
                <w:sz w:val="16"/>
                <w:szCs w:val="16"/>
              </w:rPr>
            </w:pPr>
            <w:r>
              <w:rPr>
                <w:rFonts w:ascii="Montserrat" w:hAnsi="Montserrat" w:cstheme="majorHAnsi"/>
                <w:sz w:val="16"/>
                <w:szCs w:val="16"/>
              </w:rPr>
              <w:t>Sage</w:t>
            </w:r>
          </w:p>
        </w:tc>
        <w:tc>
          <w:tcPr>
            <w:tcW w:w="485" w:type="pct"/>
            <w:vAlign w:val="center"/>
          </w:tcPr>
          <w:p w14:paraId="6065F91F" w14:textId="28FBCA67" w:rsidR="00903B34" w:rsidRPr="00903B34" w:rsidRDefault="00903B34" w:rsidP="00903B34">
            <w:pPr>
              <w:jc w:val="center"/>
              <w:rPr>
                <w:rFonts w:ascii="Montserrat" w:hAnsi="Montserrat" w:cstheme="majorHAnsi"/>
                <w:bCs/>
                <w:sz w:val="16"/>
                <w:szCs w:val="16"/>
              </w:rPr>
            </w:pPr>
            <w:r w:rsidRPr="00903B34">
              <w:rPr>
                <w:rFonts w:ascii="Montserrat" w:hAnsi="Montserrat" w:cstheme="majorHAnsi"/>
                <w:bCs/>
                <w:sz w:val="16"/>
                <w:szCs w:val="16"/>
              </w:rPr>
              <w:t>V</w:t>
            </w:r>
          </w:p>
        </w:tc>
        <w:tc>
          <w:tcPr>
            <w:tcW w:w="541" w:type="pct"/>
            <w:vAlign w:val="center"/>
          </w:tcPr>
          <w:p w14:paraId="43130363" w14:textId="6C777222" w:rsidR="00903B34" w:rsidRPr="00903B34" w:rsidRDefault="00903B34" w:rsidP="00903B34">
            <w:pPr>
              <w:jc w:val="center"/>
              <w:rPr>
                <w:rFonts w:ascii="Montserrat" w:hAnsi="Montserrat" w:cstheme="majorHAnsi"/>
                <w:bCs/>
                <w:sz w:val="16"/>
                <w:szCs w:val="16"/>
              </w:rPr>
            </w:pPr>
            <w:r w:rsidRPr="00903B34">
              <w:rPr>
                <w:rFonts w:ascii="Montserrat" w:hAnsi="Montserrat" w:cstheme="majorHAnsi"/>
                <w:bCs/>
                <w:sz w:val="16"/>
                <w:szCs w:val="16"/>
              </w:rPr>
              <w:t>4H</w:t>
            </w:r>
          </w:p>
        </w:tc>
        <w:tc>
          <w:tcPr>
            <w:tcW w:w="643" w:type="pct"/>
            <w:vAlign w:val="center"/>
          </w:tcPr>
          <w:p w14:paraId="4B75C0BC" w14:textId="043AB5BD" w:rsidR="00903B34" w:rsidRPr="00903B34" w:rsidRDefault="00903B34" w:rsidP="00903B34">
            <w:pPr>
              <w:jc w:val="center"/>
              <w:rPr>
                <w:rFonts w:ascii="Montserrat" w:hAnsi="Montserrat" w:cstheme="majorHAnsi"/>
                <w:bCs/>
                <w:sz w:val="16"/>
                <w:szCs w:val="16"/>
              </w:rPr>
            </w:pPr>
            <w:r w:rsidRPr="00903B34">
              <w:rPr>
                <w:rFonts w:ascii="Montserrat" w:hAnsi="Montserrat" w:cstheme="majorHAnsi"/>
                <w:bCs/>
                <w:sz w:val="16"/>
                <w:szCs w:val="16"/>
              </w:rPr>
              <w:t>NA</w:t>
            </w:r>
          </w:p>
        </w:tc>
        <w:tc>
          <w:tcPr>
            <w:tcW w:w="2145" w:type="pct"/>
          </w:tcPr>
          <w:p w14:paraId="7F6FC8FB" w14:textId="51D01269" w:rsidR="00903B34" w:rsidRPr="00903B34" w:rsidRDefault="00903B34" w:rsidP="00903B34">
            <w:pPr>
              <w:keepNext/>
              <w:spacing w:before="100" w:beforeAutospacing="1" w:after="100" w:afterAutospacing="1"/>
              <w:jc w:val="center"/>
              <w:rPr>
                <w:rFonts w:ascii="Montserrat" w:hAnsi="Montserrat" w:cstheme="majorHAnsi"/>
                <w:sz w:val="16"/>
                <w:szCs w:val="16"/>
              </w:rPr>
            </w:pPr>
            <w:r w:rsidRPr="00714BB8">
              <w:rPr>
                <w:rFonts w:ascii="Montserrat" w:hAnsi="Montserrat" w:cstheme="majorHAnsi"/>
                <w:sz w:val="16"/>
                <w:szCs w:val="16"/>
              </w:rPr>
              <w:t>-</w:t>
            </w:r>
          </w:p>
        </w:tc>
      </w:tr>
      <w:tr w:rsidR="00903B34" w:rsidRPr="0060375A" w14:paraId="3266A577" w14:textId="77777777" w:rsidTr="00DB495F">
        <w:trPr>
          <w:cantSplit/>
          <w:trHeight w:val="274"/>
          <w:jc w:val="center"/>
        </w:trPr>
        <w:tc>
          <w:tcPr>
            <w:tcW w:w="1186" w:type="pct"/>
            <w:vAlign w:val="center"/>
          </w:tcPr>
          <w:p w14:paraId="4B19C7AA" w14:textId="26E687B8" w:rsidR="00903B34" w:rsidRPr="00903B34" w:rsidRDefault="00903B34" w:rsidP="00903B34">
            <w:pPr>
              <w:rPr>
                <w:rFonts w:ascii="Montserrat" w:hAnsi="Montserrat" w:cstheme="majorHAnsi"/>
                <w:sz w:val="16"/>
                <w:szCs w:val="16"/>
              </w:rPr>
            </w:pPr>
            <w:r w:rsidRPr="00903B34">
              <w:rPr>
                <w:rFonts w:ascii="Montserrat" w:hAnsi="Montserrat" w:cstheme="majorHAnsi"/>
                <w:sz w:val="16"/>
                <w:szCs w:val="16"/>
              </w:rPr>
              <w:t>PROASSUR</w:t>
            </w:r>
          </w:p>
        </w:tc>
        <w:tc>
          <w:tcPr>
            <w:tcW w:w="485" w:type="pct"/>
            <w:vAlign w:val="center"/>
          </w:tcPr>
          <w:p w14:paraId="370D966E" w14:textId="74F16E3D" w:rsidR="00903B34" w:rsidRPr="00903B34" w:rsidRDefault="00903B34" w:rsidP="00903B34">
            <w:pPr>
              <w:jc w:val="center"/>
              <w:rPr>
                <w:rFonts w:ascii="Montserrat" w:hAnsi="Montserrat" w:cstheme="majorHAnsi"/>
                <w:bCs/>
                <w:sz w:val="16"/>
                <w:szCs w:val="16"/>
              </w:rPr>
            </w:pPr>
            <w:r w:rsidRPr="00903B34">
              <w:rPr>
                <w:rFonts w:ascii="Montserrat" w:hAnsi="Montserrat" w:cstheme="majorHAnsi"/>
                <w:bCs/>
                <w:sz w:val="16"/>
                <w:szCs w:val="16"/>
              </w:rPr>
              <w:t>V</w:t>
            </w:r>
          </w:p>
        </w:tc>
        <w:tc>
          <w:tcPr>
            <w:tcW w:w="541" w:type="pct"/>
            <w:vAlign w:val="center"/>
          </w:tcPr>
          <w:p w14:paraId="1F50D35A" w14:textId="6D1F168A" w:rsidR="00903B34" w:rsidRPr="00903B34" w:rsidRDefault="00903B34" w:rsidP="00903B34">
            <w:pPr>
              <w:jc w:val="center"/>
              <w:rPr>
                <w:rFonts w:ascii="Montserrat" w:hAnsi="Montserrat" w:cstheme="majorHAnsi"/>
                <w:bCs/>
                <w:sz w:val="16"/>
                <w:szCs w:val="16"/>
              </w:rPr>
            </w:pPr>
            <w:r w:rsidRPr="00903B34">
              <w:rPr>
                <w:rFonts w:ascii="Montserrat" w:hAnsi="Montserrat" w:cstheme="majorHAnsi"/>
                <w:bCs/>
                <w:sz w:val="16"/>
                <w:szCs w:val="16"/>
              </w:rPr>
              <w:t>1J</w:t>
            </w:r>
          </w:p>
        </w:tc>
        <w:tc>
          <w:tcPr>
            <w:tcW w:w="643" w:type="pct"/>
            <w:vAlign w:val="center"/>
          </w:tcPr>
          <w:p w14:paraId="7AC8F1EB" w14:textId="5CB09A0D" w:rsidR="00903B34" w:rsidRPr="00903B34" w:rsidRDefault="00903B34" w:rsidP="00903B34">
            <w:pPr>
              <w:jc w:val="center"/>
              <w:rPr>
                <w:rFonts w:ascii="Montserrat" w:hAnsi="Montserrat" w:cstheme="majorHAnsi"/>
                <w:bCs/>
                <w:sz w:val="16"/>
                <w:szCs w:val="16"/>
              </w:rPr>
            </w:pPr>
            <w:r w:rsidRPr="00903B34">
              <w:rPr>
                <w:rFonts w:ascii="Montserrat" w:hAnsi="Montserrat" w:cstheme="majorHAnsi"/>
                <w:bCs/>
                <w:sz w:val="16"/>
                <w:szCs w:val="16"/>
              </w:rPr>
              <w:t>NA</w:t>
            </w:r>
          </w:p>
        </w:tc>
        <w:tc>
          <w:tcPr>
            <w:tcW w:w="2145" w:type="pct"/>
          </w:tcPr>
          <w:p w14:paraId="09F5B67E" w14:textId="365F1904" w:rsidR="00903B34" w:rsidRPr="00903B34" w:rsidRDefault="00903B34" w:rsidP="00903B34">
            <w:pPr>
              <w:keepNext/>
              <w:spacing w:before="100" w:beforeAutospacing="1" w:after="100" w:afterAutospacing="1"/>
              <w:jc w:val="center"/>
              <w:rPr>
                <w:rFonts w:ascii="Montserrat" w:hAnsi="Montserrat" w:cstheme="majorHAnsi"/>
                <w:sz w:val="16"/>
                <w:szCs w:val="16"/>
              </w:rPr>
            </w:pPr>
            <w:r w:rsidRPr="00714BB8">
              <w:rPr>
                <w:rFonts w:ascii="Montserrat" w:hAnsi="Montserrat" w:cstheme="majorHAnsi"/>
                <w:sz w:val="16"/>
                <w:szCs w:val="16"/>
              </w:rPr>
              <w:t>-</w:t>
            </w:r>
          </w:p>
        </w:tc>
      </w:tr>
      <w:tr w:rsidR="00903B34" w:rsidRPr="0060375A" w14:paraId="639360F8" w14:textId="77777777" w:rsidTr="00DB495F">
        <w:trPr>
          <w:cantSplit/>
          <w:trHeight w:val="274"/>
          <w:jc w:val="center"/>
        </w:trPr>
        <w:tc>
          <w:tcPr>
            <w:tcW w:w="1186" w:type="pct"/>
            <w:vAlign w:val="center"/>
          </w:tcPr>
          <w:p w14:paraId="54FF7A44" w14:textId="27FBE343" w:rsidR="00903B34" w:rsidRPr="00903B34" w:rsidRDefault="00903B34" w:rsidP="00903B34">
            <w:pPr>
              <w:rPr>
                <w:rFonts w:ascii="Montserrat" w:hAnsi="Montserrat" w:cstheme="majorHAnsi"/>
                <w:sz w:val="16"/>
                <w:szCs w:val="16"/>
              </w:rPr>
            </w:pPr>
            <w:r w:rsidRPr="00903B34">
              <w:rPr>
                <w:rFonts w:ascii="Montserrat" w:hAnsi="Montserrat" w:cstheme="majorHAnsi"/>
                <w:sz w:val="16"/>
                <w:szCs w:val="16"/>
              </w:rPr>
              <w:t>COMMUN Reporting (serveur de fichier)</w:t>
            </w:r>
          </w:p>
        </w:tc>
        <w:tc>
          <w:tcPr>
            <w:tcW w:w="485" w:type="pct"/>
            <w:vAlign w:val="center"/>
          </w:tcPr>
          <w:p w14:paraId="6802781D" w14:textId="054A3AAA" w:rsidR="00903B34" w:rsidRPr="00903B34" w:rsidRDefault="00903B34" w:rsidP="00903B34">
            <w:pPr>
              <w:jc w:val="center"/>
              <w:rPr>
                <w:rFonts w:ascii="Montserrat" w:hAnsi="Montserrat" w:cstheme="majorHAnsi"/>
                <w:bCs/>
                <w:sz w:val="16"/>
                <w:szCs w:val="16"/>
              </w:rPr>
            </w:pPr>
            <w:r w:rsidRPr="00903B34">
              <w:rPr>
                <w:rFonts w:ascii="Montserrat" w:hAnsi="Montserrat" w:cstheme="majorHAnsi"/>
                <w:bCs/>
                <w:sz w:val="16"/>
                <w:szCs w:val="16"/>
              </w:rPr>
              <w:t>V</w:t>
            </w:r>
          </w:p>
        </w:tc>
        <w:tc>
          <w:tcPr>
            <w:tcW w:w="541" w:type="pct"/>
            <w:vAlign w:val="center"/>
          </w:tcPr>
          <w:p w14:paraId="41C6E294" w14:textId="0BB93D84" w:rsidR="00903B34" w:rsidRPr="00903B34" w:rsidRDefault="00903B34" w:rsidP="00903B34">
            <w:pPr>
              <w:jc w:val="center"/>
              <w:rPr>
                <w:rFonts w:ascii="Montserrat" w:hAnsi="Montserrat" w:cstheme="majorHAnsi"/>
                <w:bCs/>
                <w:sz w:val="16"/>
                <w:szCs w:val="16"/>
              </w:rPr>
            </w:pPr>
            <w:r w:rsidRPr="00903B34">
              <w:rPr>
                <w:rFonts w:ascii="Montserrat" w:hAnsi="Montserrat" w:cstheme="majorHAnsi"/>
                <w:bCs/>
                <w:sz w:val="16"/>
                <w:szCs w:val="16"/>
              </w:rPr>
              <w:t>4H</w:t>
            </w:r>
          </w:p>
        </w:tc>
        <w:tc>
          <w:tcPr>
            <w:tcW w:w="643" w:type="pct"/>
            <w:vAlign w:val="center"/>
          </w:tcPr>
          <w:p w14:paraId="05EF0CC7" w14:textId="5C799571" w:rsidR="00903B34" w:rsidRPr="00903B34" w:rsidRDefault="00903B34" w:rsidP="00903B34">
            <w:pPr>
              <w:jc w:val="center"/>
              <w:rPr>
                <w:rFonts w:ascii="Montserrat" w:hAnsi="Montserrat" w:cstheme="majorHAnsi"/>
                <w:bCs/>
                <w:sz w:val="16"/>
                <w:szCs w:val="16"/>
              </w:rPr>
            </w:pPr>
            <w:r w:rsidRPr="00903B34">
              <w:rPr>
                <w:rFonts w:ascii="Montserrat" w:hAnsi="Montserrat" w:cstheme="majorHAnsi"/>
                <w:bCs/>
                <w:sz w:val="16"/>
                <w:szCs w:val="16"/>
              </w:rPr>
              <w:t>4H</w:t>
            </w:r>
          </w:p>
        </w:tc>
        <w:tc>
          <w:tcPr>
            <w:tcW w:w="2145" w:type="pct"/>
          </w:tcPr>
          <w:p w14:paraId="3EC9ECEF" w14:textId="794F843E" w:rsidR="00903B34" w:rsidRPr="00903B34" w:rsidRDefault="00903B34" w:rsidP="00903B34">
            <w:pPr>
              <w:keepNext/>
              <w:spacing w:before="100" w:beforeAutospacing="1" w:after="100" w:afterAutospacing="1"/>
              <w:jc w:val="center"/>
              <w:rPr>
                <w:rFonts w:ascii="Montserrat" w:hAnsi="Montserrat" w:cstheme="majorHAnsi"/>
                <w:sz w:val="16"/>
                <w:szCs w:val="16"/>
              </w:rPr>
            </w:pPr>
            <w:r w:rsidRPr="00714BB8">
              <w:rPr>
                <w:rFonts w:ascii="Montserrat" w:hAnsi="Montserrat" w:cstheme="majorHAnsi"/>
                <w:sz w:val="16"/>
                <w:szCs w:val="16"/>
              </w:rPr>
              <w:t>-</w:t>
            </w:r>
          </w:p>
        </w:tc>
      </w:tr>
    </w:tbl>
    <w:p w14:paraId="2CFA0223" w14:textId="66D9FD76" w:rsidR="00CA00A3" w:rsidRPr="000E5F67" w:rsidRDefault="00CA00A3" w:rsidP="000E5F67">
      <w:pPr>
        <w:spacing w:after="200" w:line="276" w:lineRule="auto"/>
        <w:rPr>
          <w:rFonts w:ascii="Montserrat" w:hAnsi="Montserrat"/>
          <w:iCs/>
          <w:color w:val="000000" w:themeColor="background2"/>
          <w:sz w:val="15"/>
          <w:szCs w:val="18"/>
        </w:rPr>
      </w:pPr>
    </w:p>
    <w:p w14:paraId="63297889" w14:textId="0EF1077A" w:rsidR="00CA00A3" w:rsidRPr="0060375A" w:rsidRDefault="00CA00A3" w:rsidP="00CA00A3">
      <w:pPr>
        <w:pStyle w:val="Titre2"/>
        <w:rPr>
          <w:rFonts w:ascii="Montserrat" w:hAnsi="Montserrat"/>
        </w:rPr>
      </w:pPr>
      <w:bookmarkStart w:id="65" w:name="_Toc411496380"/>
      <w:bookmarkStart w:id="66" w:name="_Toc411497021"/>
      <w:bookmarkStart w:id="67" w:name="_Toc227158857"/>
      <w:r w:rsidRPr="0060375A">
        <w:rPr>
          <w:rFonts w:ascii="Montserrat" w:hAnsi="Montserrat"/>
        </w:rPr>
        <w:t>Autres équipements et outils de communication</w:t>
      </w:r>
      <w:bookmarkEnd w:id="65"/>
      <w:bookmarkEnd w:id="66"/>
      <w:bookmarkEnd w:id="67"/>
    </w:p>
    <w:p w14:paraId="49020D17" w14:textId="1A9D77D4" w:rsidR="001D0102" w:rsidRDefault="001D0102" w:rsidP="001D0102">
      <w:pPr>
        <w:pStyle w:val="Body"/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</w:pPr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Le tableau suivant présente les équipements et outils de communication qui doivent être disponible</w:t>
      </w:r>
      <w:r w:rsidR="00F82395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s</w:t>
      </w:r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.</w:t>
      </w:r>
    </w:p>
    <w:p w14:paraId="4F267E16" w14:textId="23C98022" w:rsidR="00A917C0" w:rsidRPr="00A917C0" w:rsidRDefault="00A917C0" w:rsidP="00A917C0">
      <w:pPr>
        <w:pStyle w:val="Lgende"/>
        <w:jc w:val="center"/>
        <w:rPr>
          <w:rFonts w:ascii="Montserrat" w:hAnsi="Montserrat"/>
          <w:b w:val="0"/>
          <w:bCs w:val="0"/>
          <w:i w:val="0"/>
          <w:iCs/>
        </w:rPr>
      </w:pPr>
      <w:bookmarkStart w:id="68" w:name="_Toc227768385"/>
      <w:r w:rsidRPr="00A917C0">
        <w:rPr>
          <w:rFonts w:ascii="Montserrat" w:hAnsi="Montserrat"/>
          <w:i w:val="0"/>
          <w:iCs/>
        </w:rPr>
        <w:t xml:space="preserve">Tableau </w:t>
      </w:r>
      <w:r w:rsidRPr="00A917C0">
        <w:rPr>
          <w:rFonts w:ascii="Montserrat" w:hAnsi="Montserrat"/>
          <w:i w:val="0"/>
          <w:iCs/>
        </w:rPr>
        <w:fldChar w:fldCharType="begin"/>
      </w:r>
      <w:r w:rsidRPr="00A917C0">
        <w:rPr>
          <w:rFonts w:ascii="Montserrat" w:hAnsi="Montserrat"/>
          <w:i w:val="0"/>
          <w:iCs/>
        </w:rPr>
        <w:instrText xml:space="preserve"> SEQ Tableau \* ARABIC </w:instrText>
      </w:r>
      <w:r w:rsidRPr="00A917C0">
        <w:rPr>
          <w:rFonts w:ascii="Montserrat" w:hAnsi="Montserrat"/>
          <w:i w:val="0"/>
          <w:iCs/>
        </w:rPr>
        <w:fldChar w:fldCharType="separate"/>
      </w:r>
      <w:r w:rsidRPr="00A917C0">
        <w:rPr>
          <w:rFonts w:ascii="Montserrat" w:hAnsi="Montserrat"/>
          <w:i w:val="0"/>
          <w:iCs/>
          <w:noProof/>
        </w:rPr>
        <w:t>13</w:t>
      </w:r>
      <w:r w:rsidRPr="00A917C0">
        <w:rPr>
          <w:rFonts w:ascii="Montserrat" w:hAnsi="Montserrat"/>
          <w:i w:val="0"/>
          <w:iCs/>
        </w:rPr>
        <w:fldChar w:fldCharType="end"/>
      </w:r>
      <w:r w:rsidRPr="00A917C0">
        <w:rPr>
          <w:rFonts w:ascii="Montserrat" w:hAnsi="Montserrat"/>
          <w:i w:val="0"/>
          <w:iCs/>
        </w:rPr>
        <w:t> :</w:t>
      </w:r>
      <w:r w:rsidRPr="0060375A">
        <w:rPr>
          <w:rFonts w:ascii="Montserrat" w:hAnsi="Montserrat"/>
          <w:b w:val="0"/>
          <w:bCs w:val="0"/>
          <w:i w:val="0"/>
          <w:iCs/>
        </w:rPr>
        <w:t xml:space="preserve"> Autres équipements et outils de communication</w:t>
      </w:r>
      <w:bookmarkEnd w:id="68"/>
    </w:p>
    <w:tbl>
      <w:tblPr>
        <w:tblStyle w:val="Tramemoyenne1-Accent2"/>
        <w:tblW w:w="5477" w:type="pct"/>
        <w:jc w:val="center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2816"/>
        <w:gridCol w:w="901"/>
        <w:gridCol w:w="901"/>
        <w:gridCol w:w="901"/>
        <w:gridCol w:w="823"/>
        <w:gridCol w:w="823"/>
        <w:gridCol w:w="823"/>
        <w:gridCol w:w="823"/>
        <w:gridCol w:w="865"/>
        <w:gridCol w:w="871"/>
      </w:tblGrid>
      <w:tr w:rsidR="008801FB" w:rsidRPr="0060375A" w14:paraId="114E419D" w14:textId="77777777" w:rsidTr="008801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FBFBF"/>
            <w:hideMark/>
          </w:tcPr>
          <w:p w14:paraId="6EBD05B7" w14:textId="77777777" w:rsidR="008801FB" w:rsidRPr="00C10459" w:rsidRDefault="008801FB" w:rsidP="00200006">
            <w:pPr>
              <w:pStyle w:val="En-tte"/>
              <w:tabs>
                <w:tab w:val="left" w:pos="708"/>
              </w:tabs>
              <w:spacing w:before="60" w:after="60"/>
              <w:jc w:val="center"/>
              <w:rPr>
                <w:rFonts w:ascii="Montserrat" w:hAnsi="Montserrat" w:cstheme="majorHAnsi"/>
                <w:bCs w:val="0"/>
                <w:iCs/>
                <w:color w:val="auto"/>
                <w:sz w:val="18"/>
                <w:szCs w:val="18"/>
                <w:lang w:val="fr-FR"/>
              </w:rPr>
            </w:pPr>
            <w:r w:rsidRPr="00C10459">
              <w:rPr>
                <w:rFonts w:ascii="Montserrat" w:hAnsi="Montserrat" w:cstheme="majorHAnsi"/>
                <w:bCs w:val="0"/>
                <w:iCs/>
                <w:color w:val="auto"/>
                <w:sz w:val="18"/>
                <w:szCs w:val="18"/>
                <w:lang w:val="fr-FR"/>
              </w:rPr>
              <w:t>Désignation</w:t>
            </w:r>
          </w:p>
        </w:tc>
        <w:tc>
          <w:tcPr>
            <w:tcW w:w="427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FBFBF"/>
          </w:tcPr>
          <w:p w14:paraId="67F5CABB" w14:textId="353FC733" w:rsidR="008801FB" w:rsidRPr="00C10459" w:rsidRDefault="008801FB" w:rsidP="00200006">
            <w:pPr>
              <w:pStyle w:val="En-tte"/>
              <w:tabs>
                <w:tab w:val="left" w:pos="708"/>
              </w:tabs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cstheme="majorHAnsi"/>
                <w:bCs w:val="0"/>
                <w:iCs/>
                <w:color w:val="auto"/>
                <w:sz w:val="18"/>
                <w:szCs w:val="18"/>
              </w:rPr>
            </w:pPr>
            <w:r w:rsidRPr="00C10459">
              <w:rPr>
                <w:rFonts w:ascii="Montserrat" w:hAnsi="Montserrat" w:cstheme="majorHAnsi"/>
                <w:bCs w:val="0"/>
                <w:iCs/>
                <w:color w:val="auto"/>
                <w:sz w:val="18"/>
                <w:szCs w:val="18"/>
              </w:rPr>
              <w:t>H+2</w:t>
            </w:r>
          </w:p>
        </w:tc>
        <w:tc>
          <w:tcPr>
            <w:tcW w:w="427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FBFBF"/>
          </w:tcPr>
          <w:p w14:paraId="227303E0" w14:textId="77777777" w:rsidR="008801FB" w:rsidRPr="00C10459" w:rsidRDefault="008801FB" w:rsidP="00200006">
            <w:pPr>
              <w:pStyle w:val="En-tte"/>
              <w:tabs>
                <w:tab w:val="left" w:pos="708"/>
              </w:tabs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cstheme="majorHAnsi"/>
                <w:iCs/>
                <w:color w:val="auto"/>
                <w:sz w:val="18"/>
                <w:szCs w:val="18"/>
              </w:rPr>
            </w:pPr>
          </w:p>
        </w:tc>
        <w:tc>
          <w:tcPr>
            <w:tcW w:w="427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FBFBF"/>
            <w:hideMark/>
          </w:tcPr>
          <w:p w14:paraId="64913FEE" w14:textId="2189118D" w:rsidR="008801FB" w:rsidRPr="00C10459" w:rsidRDefault="008801FB" w:rsidP="00200006">
            <w:pPr>
              <w:pStyle w:val="En-tte"/>
              <w:tabs>
                <w:tab w:val="left" w:pos="708"/>
              </w:tabs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cstheme="majorHAnsi"/>
                <w:bCs w:val="0"/>
                <w:iCs/>
                <w:color w:val="auto"/>
                <w:sz w:val="18"/>
                <w:szCs w:val="18"/>
              </w:rPr>
            </w:pPr>
            <w:r w:rsidRPr="00C10459">
              <w:rPr>
                <w:rFonts w:ascii="Montserrat" w:hAnsi="Montserrat" w:cstheme="majorHAnsi"/>
                <w:bCs w:val="0"/>
                <w:iCs/>
                <w:color w:val="auto"/>
                <w:sz w:val="18"/>
                <w:szCs w:val="18"/>
              </w:rPr>
              <w:t>H+4</w:t>
            </w:r>
          </w:p>
        </w:tc>
        <w:tc>
          <w:tcPr>
            <w:tcW w:w="39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FBFBF"/>
            <w:hideMark/>
          </w:tcPr>
          <w:p w14:paraId="334E7071" w14:textId="77777777" w:rsidR="008801FB" w:rsidRPr="00C10459" w:rsidRDefault="008801FB" w:rsidP="00200006">
            <w:pPr>
              <w:pStyle w:val="En-tte"/>
              <w:tabs>
                <w:tab w:val="left" w:pos="708"/>
              </w:tabs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cstheme="majorHAnsi"/>
                <w:bCs w:val="0"/>
                <w:iCs/>
                <w:color w:val="auto"/>
                <w:sz w:val="18"/>
                <w:szCs w:val="18"/>
              </w:rPr>
            </w:pPr>
            <w:r w:rsidRPr="00C10459">
              <w:rPr>
                <w:rFonts w:ascii="Montserrat" w:hAnsi="Montserrat" w:cstheme="majorHAnsi"/>
                <w:bCs w:val="0"/>
                <w:iCs/>
                <w:color w:val="auto"/>
                <w:sz w:val="18"/>
                <w:szCs w:val="18"/>
              </w:rPr>
              <w:t>J+1</w:t>
            </w:r>
          </w:p>
        </w:tc>
        <w:tc>
          <w:tcPr>
            <w:tcW w:w="39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FBFBF"/>
            <w:hideMark/>
          </w:tcPr>
          <w:p w14:paraId="633C76DD" w14:textId="77777777" w:rsidR="008801FB" w:rsidRPr="00C10459" w:rsidRDefault="008801FB" w:rsidP="00200006">
            <w:pPr>
              <w:pStyle w:val="En-tte"/>
              <w:tabs>
                <w:tab w:val="left" w:pos="708"/>
              </w:tabs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cstheme="majorHAnsi"/>
                <w:bCs w:val="0"/>
                <w:iCs/>
                <w:color w:val="auto"/>
                <w:sz w:val="18"/>
                <w:szCs w:val="18"/>
              </w:rPr>
            </w:pPr>
            <w:r w:rsidRPr="00C10459">
              <w:rPr>
                <w:rFonts w:ascii="Montserrat" w:hAnsi="Montserrat" w:cstheme="majorHAnsi"/>
                <w:bCs w:val="0"/>
                <w:iCs/>
                <w:color w:val="auto"/>
                <w:sz w:val="18"/>
                <w:szCs w:val="18"/>
              </w:rPr>
              <w:t>J+2</w:t>
            </w:r>
          </w:p>
        </w:tc>
        <w:tc>
          <w:tcPr>
            <w:tcW w:w="39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FBFBF"/>
            <w:hideMark/>
          </w:tcPr>
          <w:p w14:paraId="21A8F7FE" w14:textId="77777777" w:rsidR="008801FB" w:rsidRPr="00C10459" w:rsidRDefault="008801FB" w:rsidP="00200006">
            <w:pPr>
              <w:pStyle w:val="En-tte"/>
              <w:tabs>
                <w:tab w:val="left" w:pos="708"/>
              </w:tabs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cstheme="majorHAnsi"/>
                <w:bCs w:val="0"/>
                <w:iCs/>
                <w:color w:val="auto"/>
                <w:sz w:val="18"/>
                <w:szCs w:val="18"/>
              </w:rPr>
            </w:pPr>
            <w:r w:rsidRPr="00C10459">
              <w:rPr>
                <w:rFonts w:ascii="Montserrat" w:hAnsi="Montserrat" w:cstheme="majorHAnsi"/>
                <w:bCs w:val="0"/>
                <w:iCs/>
                <w:color w:val="auto"/>
                <w:sz w:val="18"/>
                <w:szCs w:val="18"/>
              </w:rPr>
              <w:t>J+3</w:t>
            </w:r>
          </w:p>
        </w:tc>
        <w:tc>
          <w:tcPr>
            <w:tcW w:w="39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FBFBF"/>
            <w:hideMark/>
          </w:tcPr>
          <w:p w14:paraId="6A3EA0D7" w14:textId="77777777" w:rsidR="008801FB" w:rsidRPr="00C10459" w:rsidRDefault="008801FB" w:rsidP="00200006">
            <w:pPr>
              <w:pStyle w:val="En-tte"/>
              <w:tabs>
                <w:tab w:val="left" w:pos="708"/>
              </w:tabs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cstheme="majorHAnsi"/>
                <w:bCs w:val="0"/>
                <w:iCs/>
                <w:color w:val="auto"/>
                <w:sz w:val="18"/>
                <w:szCs w:val="18"/>
              </w:rPr>
            </w:pPr>
            <w:r w:rsidRPr="00C10459">
              <w:rPr>
                <w:rFonts w:ascii="Montserrat" w:hAnsi="Montserrat" w:cstheme="majorHAnsi"/>
                <w:bCs w:val="0"/>
                <w:iCs/>
                <w:color w:val="auto"/>
                <w:sz w:val="18"/>
                <w:szCs w:val="18"/>
              </w:rPr>
              <w:t>J+5</w:t>
            </w:r>
          </w:p>
        </w:tc>
        <w:tc>
          <w:tcPr>
            <w:tcW w:w="41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FBFBF"/>
            <w:hideMark/>
          </w:tcPr>
          <w:p w14:paraId="7FAD4293" w14:textId="77777777" w:rsidR="008801FB" w:rsidRPr="00C10459" w:rsidRDefault="008801FB" w:rsidP="00200006">
            <w:pPr>
              <w:pStyle w:val="En-tte"/>
              <w:tabs>
                <w:tab w:val="left" w:pos="708"/>
              </w:tabs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cstheme="majorHAnsi"/>
                <w:bCs w:val="0"/>
                <w:iCs/>
                <w:color w:val="auto"/>
                <w:sz w:val="18"/>
                <w:szCs w:val="18"/>
              </w:rPr>
            </w:pPr>
            <w:r w:rsidRPr="00C10459">
              <w:rPr>
                <w:rFonts w:ascii="Montserrat" w:hAnsi="Montserrat" w:cstheme="majorHAnsi"/>
                <w:bCs w:val="0"/>
                <w:iCs/>
                <w:color w:val="auto"/>
                <w:sz w:val="18"/>
                <w:szCs w:val="18"/>
              </w:rPr>
              <w:t>J+10</w:t>
            </w:r>
          </w:p>
        </w:tc>
        <w:tc>
          <w:tcPr>
            <w:tcW w:w="41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FBFBF"/>
            <w:hideMark/>
          </w:tcPr>
          <w:p w14:paraId="34E005E0" w14:textId="77777777" w:rsidR="008801FB" w:rsidRPr="00C10459" w:rsidRDefault="008801FB" w:rsidP="00200006">
            <w:pPr>
              <w:pStyle w:val="En-tte"/>
              <w:tabs>
                <w:tab w:val="left" w:pos="708"/>
              </w:tabs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cstheme="majorHAnsi"/>
                <w:bCs w:val="0"/>
                <w:iCs/>
                <w:color w:val="auto"/>
                <w:sz w:val="18"/>
                <w:szCs w:val="18"/>
              </w:rPr>
            </w:pPr>
            <w:r w:rsidRPr="00C10459">
              <w:rPr>
                <w:rFonts w:ascii="Montserrat" w:hAnsi="Montserrat" w:cstheme="majorHAnsi"/>
                <w:bCs w:val="0"/>
                <w:iCs/>
                <w:color w:val="auto"/>
                <w:sz w:val="18"/>
                <w:szCs w:val="18"/>
              </w:rPr>
              <w:t>J+15</w:t>
            </w:r>
          </w:p>
        </w:tc>
      </w:tr>
      <w:tr w:rsidR="008801FB" w:rsidRPr="0060375A" w14:paraId="46645797" w14:textId="77777777" w:rsidTr="00880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pct"/>
            <w:tcBorders>
              <w:right w:val="none" w:sz="0" w:space="0" w:color="auto"/>
            </w:tcBorders>
            <w:shd w:val="clear" w:color="auto" w:fill="auto"/>
          </w:tcPr>
          <w:p w14:paraId="43FA4D4E" w14:textId="58372D78" w:rsidR="008801FB" w:rsidRPr="008801FB" w:rsidRDefault="008801FB" w:rsidP="00200006">
            <w:pPr>
              <w:pStyle w:val="En-tte"/>
              <w:tabs>
                <w:tab w:val="left" w:pos="708"/>
              </w:tabs>
              <w:spacing w:before="60" w:after="60"/>
              <w:jc w:val="center"/>
              <w:rPr>
                <w:rFonts w:ascii="Montserrat" w:hAnsi="Montserrat" w:cstheme="majorHAnsi"/>
                <w:b w:val="0"/>
                <w:bCs w:val="0"/>
                <w:iCs/>
                <w:sz w:val="18"/>
                <w:szCs w:val="18"/>
                <w:lang w:val="fr-FR"/>
              </w:rPr>
            </w:pPr>
            <w:r w:rsidRPr="008801FB">
              <w:rPr>
                <w:rFonts w:ascii="Montserrat" w:hAnsi="Montserrat" w:cstheme="majorHAnsi"/>
                <w:b w:val="0"/>
                <w:bCs w:val="0"/>
                <w:iCs/>
                <w:sz w:val="18"/>
                <w:szCs w:val="18"/>
                <w:lang w:val="fr-FR"/>
              </w:rPr>
              <w:t>Téléphone</w:t>
            </w:r>
          </w:p>
        </w:tc>
        <w:tc>
          <w:tcPr>
            <w:tcW w:w="427" w:type="pct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74748CB0" w14:textId="77777777" w:rsidR="008801FB" w:rsidRPr="00C10459" w:rsidRDefault="008801FB" w:rsidP="00200006">
            <w:pPr>
              <w:pStyle w:val="En-tte"/>
              <w:tabs>
                <w:tab w:val="left" w:pos="708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cstheme="majorHAnsi"/>
                <w:iCs/>
                <w:sz w:val="18"/>
                <w:szCs w:val="18"/>
              </w:rPr>
            </w:pPr>
          </w:p>
        </w:tc>
        <w:tc>
          <w:tcPr>
            <w:tcW w:w="427" w:type="pct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36463699" w14:textId="77777777" w:rsidR="008801FB" w:rsidRPr="00C10459" w:rsidRDefault="008801FB" w:rsidP="00200006">
            <w:pPr>
              <w:pStyle w:val="En-tte"/>
              <w:tabs>
                <w:tab w:val="left" w:pos="708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cstheme="majorHAnsi"/>
                <w:iCs/>
                <w:sz w:val="18"/>
                <w:szCs w:val="18"/>
              </w:rPr>
            </w:pPr>
          </w:p>
        </w:tc>
        <w:tc>
          <w:tcPr>
            <w:tcW w:w="427" w:type="pct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3EA94C65" w14:textId="77777777" w:rsidR="008801FB" w:rsidRPr="00C10459" w:rsidRDefault="008801FB" w:rsidP="00200006">
            <w:pPr>
              <w:pStyle w:val="En-tte"/>
              <w:tabs>
                <w:tab w:val="left" w:pos="708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cstheme="majorHAnsi"/>
                <w:iCs/>
                <w:sz w:val="18"/>
                <w:szCs w:val="18"/>
              </w:rPr>
            </w:pPr>
          </w:p>
        </w:tc>
        <w:tc>
          <w:tcPr>
            <w:tcW w:w="390" w:type="pct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7FE49D19" w14:textId="77777777" w:rsidR="008801FB" w:rsidRPr="00C10459" w:rsidRDefault="008801FB" w:rsidP="00200006">
            <w:pPr>
              <w:pStyle w:val="En-tte"/>
              <w:tabs>
                <w:tab w:val="left" w:pos="708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cstheme="majorHAnsi"/>
                <w:iCs/>
                <w:sz w:val="18"/>
                <w:szCs w:val="18"/>
              </w:rPr>
            </w:pPr>
          </w:p>
        </w:tc>
        <w:tc>
          <w:tcPr>
            <w:tcW w:w="390" w:type="pct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006BC332" w14:textId="77777777" w:rsidR="008801FB" w:rsidRPr="00C10459" w:rsidRDefault="008801FB" w:rsidP="00200006">
            <w:pPr>
              <w:pStyle w:val="En-tte"/>
              <w:tabs>
                <w:tab w:val="left" w:pos="708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cstheme="majorHAnsi"/>
                <w:iCs/>
                <w:sz w:val="18"/>
                <w:szCs w:val="18"/>
              </w:rPr>
            </w:pPr>
          </w:p>
        </w:tc>
        <w:tc>
          <w:tcPr>
            <w:tcW w:w="390" w:type="pct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412BF310" w14:textId="77777777" w:rsidR="008801FB" w:rsidRPr="00C10459" w:rsidRDefault="008801FB" w:rsidP="00200006">
            <w:pPr>
              <w:pStyle w:val="En-tte"/>
              <w:tabs>
                <w:tab w:val="left" w:pos="708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cstheme="majorHAnsi"/>
                <w:iCs/>
                <w:sz w:val="18"/>
                <w:szCs w:val="18"/>
              </w:rPr>
            </w:pPr>
          </w:p>
        </w:tc>
        <w:tc>
          <w:tcPr>
            <w:tcW w:w="390" w:type="pct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4E18727F" w14:textId="77777777" w:rsidR="008801FB" w:rsidRPr="00C10459" w:rsidRDefault="008801FB" w:rsidP="00200006">
            <w:pPr>
              <w:pStyle w:val="En-tte"/>
              <w:tabs>
                <w:tab w:val="left" w:pos="708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cstheme="majorHAnsi"/>
                <w:iCs/>
                <w:sz w:val="18"/>
                <w:szCs w:val="18"/>
              </w:rPr>
            </w:pPr>
          </w:p>
        </w:tc>
        <w:tc>
          <w:tcPr>
            <w:tcW w:w="410" w:type="pct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1AED5498" w14:textId="292E185B" w:rsidR="008801FB" w:rsidRPr="00C10459" w:rsidRDefault="00340B1C" w:rsidP="00200006">
            <w:pPr>
              <w:pStyle w:val="En-tte"/>
              <w:tabs>
                <w:tab w:val="left" w:pos="708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cstheme="majorHAnsi"/>
                <w:iCs/>
                <w:sz w:val="18"/>
                <w:szCs w:val="18"/>
              </w:rPr>
            </w:pPr>
            <w:r>
              <w:rPr>
                <w:rFonts w:ascii="Montserrat" w:hAnsi="Montserrat" w:cstheme="majorHAnsi"/>
                <w:iCs/>
                <w:sz w:val="18"/>
                <w:szCs w:val="18"/>
              </w:rPr>
              <w:t>x</w:t>
            </w:r>
          </w:p>
        </w:tc>
        <w:tc>
          <w:tcPr>
            <w:tcW w:w="413" w:type="pct"/>
            <w:tcBorders>
              <w:left w:val="none" w:sz="0" w:space="0" w:color="auto"/>
            </w:tcBorders>
            <w:shd w:val="clear" w:color="auto" w:fill="auto"/>
          </w:tcPr>
          <w:p w14:paraId="1DD3189F" w14:textId="77777777" w:rsidR="008801FB" w:rsidRPr="00C10459" w:rsidRDefault="008801FB" w:rsidP="00200006">
            <w:pPr>
              <w:pStyle w:val="En-tte"/>
              <w:tabs>
                <w:tab w:val="left" w:pos="708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cstheme="majorHAnsi"/>
                <w:iCs/>
                <w:sz w:val="18"/>
                <w:szCs w:val="18"/>
              </w:rPr>
            </w:pPr>
          </w:p>
        </w:tc>
      </w:tr>
    </w:tbl>
    <w:p w14:paraId="4E976D69" w14:textId="6D54B281" w:rsidR="00A917C0" w:rsidRDefault="00A917C0" w:rsidP="00A917C0">
      <w:pPr>
        <w:pStyle w:val="Titre2"/>
        <w:numPr>
          <w:ilvl w:val="0"/>
          <w:numId w:val="0"/>
        </w:numPr>
        <w:rPr>
          <w:rFonts w:ascii="Montserrat" w:hAnsi="Montserrat"/>
        </w:rPr>
      </w:pPr>
      <w:bookmarkStart w:id="69" w:name="_Toc388004601"/>
      <w:bookmarkStart w:id="70" w:name="_Toc411496381"/>
      <w:bookmarkStart w:id="71" w:name="_Toc411497022"/>
      <w:bookmarkStart w:id="72" w:name="_Toc227158858"/>
    </w:p>
    <w:p w14:paraId="655100B6" w14:textId="77777777" w:rsidR="00A917C0" w:rsidRDefault="00A917C0">
      <w:pPr>
        <w:spacing w:after="200" w:line="276" w:lineRule="auto"/>
        <w:rPr>
          <w:rFonts w:ascii="Montserrat" w:eastAsiaTheme="majorEastAsia" w:hAnsi="Montserrat" w:cstheme="majorBidi"/>
          <w:b/>
          <w:bCs/>
          <w:sz w:val="27"/>
          <w:szCs w:val="27"/>
        </w:rPr>
      </w:pPr>
      <w:r>
        <w:rPr>
          <w:rFonts w:ascii="Montserrat" w:hAnsi="Montserrat"/>
        </w:rPr>
        <w:br w:type="page"/>
      </w:r>
    </w:p>
    <w:p w14:paraId="60E1A459" w14:textId="06784262" w:rsidR="00CA00A3" w:rsidRPr="0060375A" w:rsidRDefault="00CA00A3" w:rsidP="00CA00A3">
      <w:pPr>
        <w:pStyle w:val="Titre2"/>
        <w:rPr>
          <w:rFonts w:ascii="Montserrat" w:hAnsi="Montserrat"/>
        </w:rPr>
      </w:pPr>
      <w:r w:rsidRPr="0060375A">
        <w:rPr>
          <w:rFonts w:ascii="Montserrat" w:hAnsi="Montserrat"/>
        </w:rPr>
        <w:lastRenderedPageBreak/>
        <w:t>Documents et fichiers critiques</w:t>
      </w:r>
      <w:bookmarkEnd w:id="69"/>
      <w:bookmarkEnd w:id="70"/>
      <w:bookmarkEnd w:id="71"/>
      <w:bookmarkEnd w:id="72"/>
    </w:p>
    <w:p w14:paraId="29A4345D" w14:textId="7F96E0E6" w:rsidR="00A917C0" w:rsidRDefault="001D0102" w:rsidP="00A917C0">
      <w:pPr>
        <w:pStyle w:val="Body"/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</w:pPr>
      <w:bookmarkStart w:id="73" w:name="_Toc276731428"/>
      <w:bookmarkStart w:id="74" w:name="_Toc388004602"/>
      <w:bookmarkStart w:id="75" w:name="_Toc411496382"/>
      <w:bookmarkStart w:id="76" w:name="_Toc411497023"/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 xml:space="preserve">Dans le tableau suivant, il faut détailler les documents et fichiers critiques utilisés au niveau de </w:t>
      </w:r>
      <w:r w:rsidR="005255A7"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l’entité</w:t>
      </w:r>
      <w:r w:rsidRPr="0060375A">
        <w:rPr>
          <w:rFonts w:ascii="Montserrat" w:eastAsiaTheme="minorHAnsi" w:hAnsi="Montserrat" w:cstheme="minorBidi"/>
          <w:color w:val="56555A" w:themeColor="text1"/>
          <w:sz w:val="18"/>
          <w:lang w:val="fr-FR" w:eastAsia="en-US"/>
        </w:rPr>
        <w:t>.</w:t>
      </w:r>
    </w:p>
    <w:p w14:paraId="65BC3E02" w14:textId="2AC76E06" w:rsidR="00A917C0" w:rsidRPr="00A917C0" w:rsidRDefault="00A917C0" w:rsidP="00A917C0">
      <w:pPr>
        <w:pStyle w:val="Lgende"/>
        <w:jc w:val="center"/>
        <w:rPr>
          <w:rFonts w:ascii="Montserrat" w:hAnsi="Montserrat"/>
          <w:b w:val="0"/>
          <w:bCs w:val="0"/>
          <w:i w:val="0"/>
          <w:iCs/>
        </w:rPr>
      </w:pPr>
      <w:bookmarkStart w:id="77" w:name="_Toc227768386"/>
      <w:r w:rsidRPr="00A917C0">
        <w:rPr>
          <w:rFonts w:ascii="Montserrat" w:hAnsi="Montserrat"/>
          <w:i w:val="0"/>
          <w:iCs/>
        </w:rPr>
        <w:t xml:space="preserve">Tableau </w:t>
      </w:r>
      <w:r w:rsidRPr="00A917C0">
        <w:rPr>
          <w:rFonts w:ascii="Montserrat" w:hAnsi="Montserrat"/>
          <w:i w:val="0"/>
          <w:iCs/>
        </w:rPr>
        <w:fldChar w:fldCharType="begin"/>
      </w:r>
      <w:r w:rsidRPr="00A917C0">
        <w:rPr>
          <w:rFonts w:ascii="Montserrat" w:hAnsi="Montserrat"/>
          <w:i w:val="0"/>
          <w:iCs/>
        </w:rPr>
        <w:instrText xml:space="preserve"> SEQ Tableau \* ARABIC </w:instrText>
      </w:r>
      <w:r w:rsidRPr="00A917C0">
        <w:rPr>
          <w:rFonts w:ascii="Montserrat" w:hAnsi="Montserrat"/>
          <w:i w:val="0"/>
          <w:iCs/>
        </w:rPr>
        <w:fldChar w:fldCharType="separate"/>
      </w:r>
      <w:r w:rsidRPr="00A917C0">
        <w:rPr>
          <w:rFonts w:ascii="Montserrat" w:hAnsi="Montserrat"/>
          <w:i w:val="0"/>
          <w:iCs/>
          <w:noProof/>
        </w:rPr>
        <w:t>14</w:t>
      </w:r>
      <w:r w:rsidRPr="00A917C0">
        <w:rPr>
          <w:rFonts w:ascii="Montserrat" w:hAnsi="Montserrat"/>
          <w:i w:val="0"/>
          <w:iCs/>
        </w:rPr>
        <w:fldChar w:fldCharType="end"/>
      </w:r>
      <w:r w:rsidRPr="00A917C0">
        <w:rPr>
          <w:rFonts w:ascii="Montserrat" w:hAnsi="Montserrat"/>
          <w:i w:val="0"/>
          <w:iCs/>
        </w:rPr>
        <w:t> :</w:t>
      </w:r>
      <w:r w:rsidRPr="0060375A">
        <w:rPr>
          <w:rFonts w:ascii="Montserrat" w:hAnsi="Montserrat"/>
          <w:b w:val="0"/>
          <w:bCs w:val="0"/>
          <w:i w:val="0"/>
          <w:iCs/>
        </w:rPr>
        <w:t xml:space="preserve"> Documents et fichiers critiques</w:t>
      </w:r>
      <w:bookmarkEnd w:id="77"/>
    </w:p>
    <w:tbl>
      <w:tblPr>
        <w:tblW w:w="4913" w:type="pct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1E0" w:firstRow="1" w:lastRow="1" w:firstColumn="1" w:lastColumn="1" w:noHBand="0" w:noVBand="0"/>
      </w:tblPr>
      <w:tblGrid>
        <w:gridCol w:w="2606"/>
        <w:gridCol w:w="2918"/>
        <w:gridCol w:w="3936"/>
      </w:tblGrid>
      <w:tr w:rsidR="005A68F3" w:rsidRPr="0060375A" w14:paraId="71690AC6" w14:textId="77777777" w:rsidTr="000E5F67">
        <w:trPr>
          <w:trHeight w:val="487"/>
          <w:jc w:val="center"/>
        </w:trPr>
        <w:tc>
          <w:tcPr>
            <w:tcW w:w="1377" w:type="pct"/>
            <w:shd w:val="clear" w:color="auto" w:fill="BFBFBF"/>
            <w:vAlign w:val="center"/>
          </w:tcPr>
          <w:p w14:paraId="21AE8DE9" w14:textId="77777777" w:rsidR="005A68F3" w:rsidRPr="00C10459" w:rsidRDefault="005A68F3" w:rsidP="0020349F">
            <w:pPr>
              <w:pStyle w:val="En-tte"/>
              <w:spacing w:before="60" w:after="60"/>
              <w:jc w:val="center"/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</w:rPr>
            </w:pPr>
            <w:r w:rsidRPr="00C10459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</w:rPr>
              <w:t xml:space="preserve">Documents / </w:t>
            </w:r>
            <w:r w:rsidRPr="00C10459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  <w:t>Fichiers</w:t>
            </w:r>
          </w:p>
        </w:tc>
        <w:tc>
          <w:tcPr>
            <w:tcW w:w="1542" w:type="pct"/>
            <w:shd w:val="clear" w:color="auto" w:fill="BFBFBF"/>
            <w:vAlign w:val="center"/>
          </w:tcPr>
          <w:p w14:paraId="4086DB8B" w14:textId="77777777" w:rsidR="005A68F3" w:rsidRPr="00C10459" w:rsidRDefault="005A68F3" w:rsidP="0020349F">
            <w:pPr>
              <w:pStyle w:val="En-tte"/>
              <w:spacing w:before="60" w:after="60"/>
              <w:jc w:val="center"/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</w:pPr>
            <w:r w:rsidRPr="00C10459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  <w:t>Type de stockage</w:t>
            </w:r>
          </w:p>
          <w:p w14:paraId="10A12A4E" w14:textId="77777777" w:rsidR="005A68F3" w:rsidRPr="00C10459" w:rsidRDefault="005A68F3" w:rsidP="0020349F">
            <w:pPr>
              <w:pStyle w:val="En-tte"/>
              <w:spacing w:before="60" w:after="60"/>
              <w:jc w:val="center"/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</w:pPr>
            <w:r w:rsidRPr="00C10459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  <w:t>(Electronique/Papier)</w:t>
            </w:r>
          </w:p>
        </w:tc>
        <w:tc>
          <w:tcPr>
            <w:tcW w:w="2080" w:type="pct"/>
            <w:shd w:val="clear" w:color="auto" w:fill="BFBFBF"/>
            <w:vAlign w:val="center"/>
          </w:tcPr>
          <w:p w14:paraId="11E0BEC4" w14:textId="77777777" w:rsidR="005A68F3" w:rsidRPr="00C10459" w:rsidRDefault="005A68F3" w:rsidP="0020349F">
            <w:pPr>
              <w:pStyle w:val="En-tte"/>
              <w:spacing w:before="60" w:after="60"/>
              <w:jc w:val="center"/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</w:pPr>
            <w:r w:rsidRPr="00C10459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  <w:t>Duplication (O/N)</w:t>
            </w:r>
          </w:p>
          <w:p w14:paraId="7603232A" w14:textId="77777777" w:rsidR="005A68F3" w:rsidRPr="00C10459" w:rsidRDefault="005A68F3" w:rsidP="0020349F">
            <w:pPr>
              <w:pStyle w:val="En-tte"/>
              <w:spacing w:before="60" w:after="60"/>
              <w:jc w:val="center"/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</w:pPr>
            <w:r w:rsidRPr="00C10459">
              <w:rPr>
                <w:rFonts w:ascii="Montserrat" w:hAnsi="Montserrat" w:cstheme="majorHAnsi"/>
                <w:b/>
                <w:iCs/>
                <w:color w:val="auto"/>
                <w:sz w:val="18"/>
                <w:szCs w:val="18"/>
                <w:lang w:val="fr-FR"/>
              </w:rPr>
              <w:t>Si oui, où ?</w:t>
            </w:r>
          </w:p>
        </w:tc>
      </w:tr>
      <w:tr w:rsidR="009F0B42" w:rsidRPr="0060375A" w14:paraId="65693749" w14:textId="77777777" w:rsidTr="000E5F67">
        <w:trPr>
          <w:trHeight w:val="737"/>
          <w:jc w:val="center"/>
        </w:trPr>
        <w:tc>
          <w:tcPr>
            <w:tcW w:w="1377" w:type="pct"/>
            <w:shd w:val="clear" w:color="auto" w:fill="FFFFFF"/>
            <w:vAlign w:val="center"/>
          </w:tcPr>
          <w:p w14:paraId="65CF4C55" w14:textId="1F529546" w:rsidR="009F0B42" w:rsidRPr="00A30826" w:rsidRDefault="009F0B42" w:rsidP="009F0B42">
            <w:pPr>
              <w:spacing w:before="100" w:beforeAutospacing="1" w:after="100" w:afterAutospacing="1"/>
              <w:rPr>
                <w:rFonts w:ascii="Montserrat" w:hAnsi="Montserrat" w:cstheme="majorHAnsi"/>
                <w:bCs/>
                <w:sz w:val="16"/>
                <w:szCs w:val="16"/>
                <w:highlight w:val="yellow"/>
              </w:rPr>
            </w:pPr>
            <w:r>
              <w:rPr>
                <w:rFonts w:asciiTheme="majorHAnsi" w:hAnsiTheme="majorHAnsi" w:cstheme="majorHAnsi"/>
                <w:bCs/>
                <w:szCs w:val="18"/>
              </w:rPr>
              <w:t>Fichier au niveau des applications (IRDS, transport, COMMUN Reporting, Mail</w:t>
            </w:r>
            <w:r w:rsidR="00ED0F6F">
              <w:rPr>
                <w:rFonts w:asciiTheme="majorHAnsi" w:hAnsiTheme="majorHAnsi" w:cstheme="majorHAnsi"/>
                <w:bCs/>
                <w:szCs w:val="18"/>
              </w:rPr>
              <w:t>, Proassur</w:t>
            </w:r>
            <w:r w:rsidR="00952D97">
              <w:rPr>
                <w:rFonts w:asciiTheme="majorHAnsi" w:hAnsiTheme="majorHAnsi" w:cstheme="majorHAnsi"/>
                <w:bCs/>
                <w:szCs w:val="18"/>
              </w:rPr>
              <w:t>, Sage</w:t>
            </w:r>
            <w:r>
              <w:rPr>
                <w:rFonts w:asciiTheme="majorHAnsi" w:hAnsiTheme="majorHAnsi" w:cstheme="majorHAnsi"/>
                <w:bCs/>
                <w:szCs w:val="18"/>
              </w:rPr>
              <w:t>)</w:t>
            </w:r>
          </w:p>
        </w:tc>
        <w:tc>
          <w:tcPr>
            <w:tcW w:w="1542" w:type="pct"/>
            <w:vAlign w:val="center"/>
          </w:tcPr>
          <w:p w14:paraId="5CB04333" w14:textId="3691AAD0" w:rsidR="009F0B42" w:rsidRPr="00A30826" w:rsidRDefault="009F0B42" w:rsidP="009F0B42">
            <w:pPr>
              <w:jc w:val="center"/>
              <w:rPr>
                <w:rFonts w:ascii="Montserrat" w:hAnsi="Montserrat" w:cstheme="majorHAnsi"/>
                <w:sz w:val="16"/>
                <w:szCs w:val="16"/>
                <w:highlight w:val="yellow"/>
              </w:rPr>
            </w:pPr>
            <w:r>
              <w:rPr>
                <w:rFonts w:asciiTheme="majorHAnsi" w:hAnsiTheme="majorHAnsi" w:cstheme="majorHAnsi"/>
                <w:szCs w:val="18"/>
              </w:rPr>
              <w:t>E</w:t>
            </w:r>
          </w:p>
        </w:tc>
        <w:tc>
          <w:tcPr>
            <w:tcW w:w="2080" w:type="pct"/>
            <w:vAlign w:val="center"/>
          </w:tcPr>
          <w:p w14:paraId="710EF210" w14:textId="385A32E3" w:rsidR="009F0B42" w:rsidRPr="00A30826" w:rsidRDefault="009F0B42" w:rsidP="009F0B42">
            <w:pPr>
              <w:ind w:leftChars="2" w:left="4"/>
              <w:jc w:val="center"/>
              <w:rPr>
                <w:rFonts w:ascii="Montserrat" w:hAnsi="Montserrat" w:cstheme="majorHAnsi"/>
                <w:sz w:val="16"/>
                <w:szCs w:val="16"/>
                <w:highlight w:val="yellow"/>
              </w:rPr>
            </w:pPr>
            <w:r>
              <w:rPr>
                <w:rFonts w:asciiTheme="majorHAnsi" w:hAnsiTheme="majorHAnsi" w:cstheme="majorHAnsi"/>
                <w:szCs w:val="18"/>
              </w:rPr>
              <w:t>Non</w:t>
            </w:r>
          </w:p>
        </w:tc>
      </w:tr>
      <w:tr w:rsidR="009F0B42" w:rsidRPr="0060375A" w14:paraId="664AC8DA" w14:textId="77777777" w:rsidTr="000E5F67">
        <w:trPr>
          <w:trHeight w:val="737"/>
          <w:jc w:val="center"/>
        </w:trPr>
        <w:tc>
          <w:tcPr>
            <w:tcW w:w="1377" w:type="pct"/>
            <w:shd w:val="clear" w:color="auto" w:fill="FFFFFF"/>
            <w:vAlign w:val="center"/>
          </w:tcPr>
          <w:p w14:paraId="5499CB6D" w14:textId="5E083B58" w:rsidR="009F0B42" w:rsidRDefault="009F0B42" w:rsidP="009F0B42">
            <w:pPr>
              <w:spacing w:before="100" w:beforeAutospacing="1" w:after="100" w:afterAutospacing="1"/>
              <w:rPr>
                <w:rFonts w:asciiTheme="majorHAnsi" w:hAnsiTheme="majorHAnsi" w:cstheme="majorHAnsi"/>
                <w:bCs/>
                <w:szCs w:val="18"/>
              </w:rPr>
            </w:pPr>
            <w:r>
              <w:rPr>
                <w:rFonts w:asciiTheme="majorHAnsi" w:hAnsiTheme="majorHAnsi" w:cstheme="majorHAnsi"/>
                <w:bCs/>
                <w:szCs w:val="18"/>
              </w:rPr>
              <w:t>Document Réseau de partage</w:t>
            </w:r>
          </w:p>
        </w:tc>
        <w:tc>
          <w:tcPr>
            <w:tcW w:w="1542" w:type="pct"/>
            <w:vAlign w:val="center"/>
          </w:tcPr>
          <w:p w14:paraId="2B1E02F8" w14:textId="7CD98B3D" w:rsidR="009F0B42" w:rsidRDefault="009F0B42" w:rsidP="009F0B42">
            <w:pPr>
              <w:jc w:val="center"/>
              <w:rPr>
                <w:rFonts w:asciiTheme="majorHAnsi" w:hAnsiTheme="majorHAnsi" w:cstheme="majorHAnsi"/>
                <w:szCs w:val="18"/>
              </w:rPr>
            </w:pPr>
            <w:r>
              <w:rPr>
                <w:rFonts w:asciiTheme="majorHAnsi" w:hAnsiTheme="majorHAnsi" w:cstheme="majorHAnsi"/>
                <w:szCs w:val="18"/>
              </w:rPr>
              <w:t>E</w:t>
            </w:r>
          </w:p>
        </w:tc>
        <w:tc>
          <w:tcPr>
            <w:tcW w:w="2080" w:type="pct"/>
            <w:vAlign w:val="center"/>
          </w:tcPr>
          <w:p w14:paraId="3964ACED" w14:textId="40BF8F0F" w:rsidR="009F0B42" w:rsidRDefault="009F0B42" w:rsidP="009F0B42">
            <w:pPr>
              <w:ind w:leftChars="2" w:left="4"/>
              <w:jc w:val="center"/>
              <w:rPr>
                <w:rFonts w:asciiTheme="majorHAnsi" w:hAnsiTheme="majorHAnsi" w:cstheme="majorHAnsi"/>
                <w:szCs w:val="18"/>
              </w:rPr>
            </w:pPr>
            <w:r>
              <w:rPr>
                <w:rFonts w:asciiTheme="majorHAnsi" w:hAnsiTheme="majorHAnsi" w:cstheme="majorHAnsi"/>
                <w:szCs w:val="18"/>
              </w:rPr>
              <w:t>Non</w:t>
            </w:r>
          </w:p>
        </w:tc>
      </w:tr>
    </w:tbl>
    <w:p w14:paraId="582138FE" w14:textId="74ECF8CC" w:rsidR="00EA3A96" w:rsidRDefault="00EA3A96">
      <w:pPr>
        <w:spacing w:after="200" w:line="276" w:lineRule="auto"/>
        <w:rPr>
          <w:rFonts w:ascii="Montserrat" w:hAnsi="Montserrat"/>
        </w:rPr>
      </w:pPr>
      <w:r>
        <w:rPr>
          <w:rFonts w:ascii="Montserrat" w:hAnsi="Montserrat"/>
        </w:rPr>
        <w:br w:type="page"/>
      </w:r>
    </w:p>
    <w:p w14:paraId="46208895" w14:textId="77777777" w:rsidR="00CA00A3" w:rsidRPr="00EA3A96" w:rsidRDefault="00CA00A3" w:rsidP="00CA00A3">
      <w:pPr>
        <w:pStyle w:val="Titre1"/>
        <w:rPr>
          <w:rFonts w:ascii="Montserrat" w:hAnsi="Montserrat"/>
          <w:color w:val="auto"/>
        </w:rPr>
      </w:pPr>
      <w:bookmarkStart w:id="78" w:name="_Toc227158859"/>
      <w:r w:rsidRPr="00EA3A96">
        <w:rPr>
          <w:rFonts w:ascii="Montserrat" w:hAnsi="Montserrat"/>
          <w:color w:val="auto"/>
        </w:rPr>
        <w:lastRenderedPageBreak/>
        <w:t>Observations</w:t>
      </w:r>
      <w:bookmarkEnd w:id="78"/>
    </w:p>
    <w:bookmarkEnd w:id="73"/>
    <w:bookmarkEnd w:id="74"/>
    <w:bookmarkEnd w:id="75"/>
    <w:bookmarkEnd w:id="76"/>
    <w:p w14:paraId="64AC7B3D" w14:textId="77777777" w:rsidR="00B33246" w:rsidRPr="00B33246" w:rsidRDefault="00B33246" w:rsidP="00B33246">
      <w:pPr>
        <w:rPr>
          <w:lang w:val="en-GB" w:eastAsia="fr-FR"/>
        </w:rPr>
      </w:pPr>
    </w:p>
    <w:p w14:paraId="5D8C4413" w14:textId="77777777" w:rsidR="00B33246" w:rsidRPr="00B33246" w:rsidRDefault="00B33246" w:rsidP="00B33246">
      <w:pPr>
        <w:rPr>
          <w:lang w:val="en-GB" w:eastAsia="fr-FR"/>
        </w:rPr>
      </w:pPr>
    </w:p>
    <w:p w14:paraId="048C96F2" w14:textId="77777777" w:rsidR="00B33246" w:rsidRPr="00B33246" w:rsidRDefault="00B33246" w:rsidP="00B33246">
      <w:pPr>
        <w:rPr>
          <w:lang w:val="en-GB" w:eastAsia="fr-FR"/>
        </w:rPr>
      </w:pPr>
    </w:p>
    <w:p w14:paraId="0767723D" w14:textId="77777777" w:rsidR="00B33246" w:rsidRPr="00B33246" w:rsidRDefault="00B33246" w:rsidP="00B33246">
      <w:pPr>
        <w:rPr>
          <w:lang w:val="en-GB" w:eastAsia="fr-FR"/>
        </w:rPr>
      </w:pPr>
    </w:p>
    <w:p w14:paraId="6B80D17B" w14:textId="77777777" w:rsidR="00B33246" w:rsidRPr="00B33246" w:rsidRDefault="00B33246" w:rsidP="00B33246">
      <w:pPr>
        <w:rPr>
          <w:lang w:val="en-GB" w:eastAsia="fr-FR"/>
        </w:rPr>
      </w:pPr>
    </w:p>
    <w:p w14:paraId="10F48A13" w14:textId="77777777" w:rsidR="00B33246" w:rsidRPr="00B33246" w:rsidRDefault="00B33246" w:rsidP="00B33246">
      <w:pPr>
        <w:rPr>
          <w:lang w:val="en-GB" w:eastAsia="fr-FR"/>
        </w:rPr>
      </w:pPr>
    </w:p>
    <w:p w14:paraId="104B9B51" w14:textId="77777777" w:rsidR="00B33246" w:rsidRPr="00B33246" w:rsidRDefault="00B33246" w:rsidP="00B33246">
      <w:pPr>
        <w:rPr>
          <w:lang w:val="en-GB" w:eastAsia="fr-FR"/>
        </w:rPr>
      </w:pPr>
    </w:p>
    <w:p w14:paraId="650CBD5B" w14:textId="77777777" w:rsidR="00B33246" w:rsidRPr="00B33246" w:rsidRDefault="00B33246" w:rsidP="00B33246">
      <w:pPr>
        <w:rPr>
          <w:lang w:val="en-GB" w:eastAsia="fr-FR"/>
        </w:rPr>
      </w:pPr>
    </w:p>
    <w:p w14:paraId="257D462F" w14:textId="77777777" w:rsidR="00B33246" w:rsidRPr="00B33246" w:rsidRDefault="00B33246" w:rsidP="00B33246">
      <w:pPr>
        <w:rPr>
          <w:lang w:val="en-GB" w:eastAsia="fr-FR"/>
        </w:rPr>
      </w:pPr>
    </w:p>
    <w:p w14:paraId="077D3886" w14:textId="77777777" w:rsidR="00B33246" w:rsidRPr="00B33246" w:rsidRDefault="00B33246" w:rsidP="00B33246">
      <w:pPr>
        <w:rPr>
          <w:lang w:val="en-GB" w:eastAsia="fr-FR"/>
        </w:rPr>
      </w:pPr>
    </w:p>
    <w:p w14:paraId="71A7756E" w14:textId="77777777" w:rsidR="00B33246" w:rsidRPr="00B33246" w:rsidRDefault="00B33246" w:rsidP="00B33246">
      <w:pPr>
        <w:rPr>
          <w:lang w:val="en-GB" w:eastAsia="fr-FR"/>
        </w:rPr>
      </w:pPr>
    </w:p>
    <w:p w14:paraId="7C9FF65A" w14:textId="77777777" w:rsidR="00B33246" w:rsidRPr="00B33246" w:rsidRDefault="00B33246" w:rsidP="00B33246">
      <w:pPr>
        <w:rPr>
          <w:lang w:val="en-GB" w:eastAsia="fr-FR"/>
        </w:rPr>
      </w:pPr>
    </w:p>
    <w:p w14:paraId="5C4D33D1" w14:textId="77777777" w:rsidR="00B33246" w:rsidRPr="00B33246" w:rsidRDefault="00B33246" w:rsidP="00B33246">
      <w:pPr>
        <w:rPr>
          <w:lang w:val="en-GB" w:eastAsia="fr-FR"/>
        </w:rPr>
      </w:pPr>
    </w:p>
    <w:p w14:paraId="5CCB91A4" w14:textId="77777777" w:rsidR="00B33246" w:rsidRPr="00B33246" w:rsidRDefault="00B33246" w:rsidP="00B33246">
      <w:pPr>
        <w:rPr>
          <w:lang w:val="en-GB" w:eastAsia="fr-FR"/>
        </w:rPr>
      </w:pPr>
    </w:p>
    <w:p w14:paraId="5BF5FED5" w14:textId="77777777" w:rsidR="00B33246" w:rsidRPr="00B33246" w:rsidRDefault="00B33246" w:rsidP="00B33246">
      <w:pPr>
        <w:rPr>
          <w:lang w:val="en-GB" w:eastAsia="fr-FR"/>
        </w:rPr>
      </w:pPr>
    </w:p>
    <w:p w14:paraId="75B68D2E" w14:textId="77777777" w:rsidR="00B33246" w:rsidRPr="00B33246" w:rsidRDefault="00B33246" w:rsidP="00B33246">
      <w:pPr>
        <w:rPr>
          <w:lang w:val="en-GB" w:eastAsia="fr-FR"/>
        </w:rPr>
      </w:pPr>
    </w:p>
    <w:p w14:paraId="4A1FB238" w14:textId="77777777" w:rsidR="00B33246" w:rsidRPr="00B33246" w:rsidRDefault="00B33246" w:rsidP="00B33246">
      <w:pPr>
        <w:rPr>
          <w:lang w:val="en-GB" w:eastAsia="fr-FR"/>
        </w:rPr>
      </w:pPr>
    </w:p>
    <w:p w14:paraId="036B40CC" w14:textId="77777777" w:rsidR="00B33246" w:rsidRPr="00B33246" w:rsidRDefault="00B33246" w:rsidP="00B33246">
      <w:pPr>
        <w:rPr>
          <w:lang w:val="en-GB" w:eastAsia="fr-FR"/>
        </w:rPr>
      </w:pPr>
    </w:p>
    <w:p w14:paraId="044694E4" w14:textId="77777777" w:rsidR="00B33246" w:rsidRPr="00B33246" w:rsidRDefault="00B33246" w:rsidP="00B33246">
      <w:pPr>
        <w:rPr>
          <w:lang w:val="en-GB" w:eastAsia="fr-FR"/>
        </w:rPr>
      </w:pPr>
    </w:p>
    <w:p w14:paraId="53681482" w14:textId="77777777" w:rsidR="00B33246" w:rsidRPr="00B33246" w:rsidRDefault="00B33246" w:rsidP="00B33246">
      <w:pPr>
        <w:rPr>
          <w:lang w:val="en-GB" w:eastAsia="fr-FR"/>
        </w:rPr>
      </w:pPr>
    </w:p>
    <w:p w14:paraId="008382E3" w14:textId="77777777" w:rsidR="00B33246" w:rsidRPr="00B33246" w:rsidRDefault="00B33246" w:rsidP="00B33246">
      <w:pPr>
        <w:rPr>
          <w:lang w:val="en-GB" w:eastAsia="fr-FR"/>
        </w:rPr>
      </w:pPr>
    </w:p>
    <w:p w14:paraId="6854A7CA" w14:textId="77777777" w:rsidR="00B33246" w:rsidRPr="00B33246" w:rsidRDefault="00B33246" w:rsidP="00B33246">
      <w:pPr>
        <w:rPr>
          <w:lang w:val="en-GB" w:eastAsia="fr-FR"/>
        </w:rPr>
      </w:pPr>
    </w:p>
    <w:p w14:paraId="64EA898E" w14:textId="77777777" w:rsidR="00B33246" w:rsidRPr="00B33246" w:rsidRDefault="00B33246" w:rsidP="00B33246">
      <w:pPr>
        <w:rPr>
          <w:lang w:val="en-GB" w:eastAsia="fr-FR"/>
        </w:rPr>
      </w:pPr>
    </w:p>
    <w:p w14:paraId="25B0275C" w14:textId="77777777" w:rsidR="00B33246" w:rsidRPr="00B33246" w:rsidRDefault="00B33246" w:rsidP="00B33246">
      <w:pPr>
        <w:rPr>
          <w:lang w:val="en-GB" w:eastAsia="fr-FR"/>
        </w:rPr>
      </w:pPr>
    </w:p>
    <w:p w14:paraId="24381BB7" w14:textId="77777777" w:rsidR="00B33246" w:rsidRPr="00B33246" w:rsidRDefault="00B33246" w:rsidP="00B33246">
      <w:pPr>
        <w:rPr>
          <w:lang w:val="en-GB" w:eastAsia="fr-FR"/>
        </w:rPr>
      </w:pPr>
    </w:p>
    <w:p w14:paraId="6E9FFB92" w14:textId="77777777" w:rsidR="00B33246" w:rsidRPr="00B33246" w:rsidRDefault="00B33246" w:rsidP="00B33246">
      <w:pPr>
        <w:rPr>
          <w:lang w:val="en-GB" w:eastAsia="fr-FR"/>
        </w:rPr>
      </w:pPr>
    </w:p>
    <w:p w14:paraId="5DAED353" w14:textId="77777777" w:rsidR="00B33246" w:rsidRPr="00B33246" w:rsidRDefault="00B33246" w:rsidP="00B33246">
      <w:pPr>
        <w:rPr>
          <w:lang w:val="en-GB" w:eastAsia="fr-FR"/>
        </w:rPr>
      </w:pPr>
    </w:p>
    <w:p w14:paraId="44C6C977" w14:textId="77777777" w:rsidR="00B33246" w:rsidRPr="00B33246" w:rsidRDefault="00B33246" w:rsidP="00B33246">
      <w:pPr>
        <w:rPr>
          <w:lang w:val="en-GB" w:eastAsia="fr-FR"/>
        </w:rPr>
      </w:pPr>
    </w:p>
    <w:p w14:paraId="3EC17007" w14:textId="77777777" w:rsidR="00B33246" w:rsidRPr="00B33246" w:rsidRDefault="00B33246" w:rsidP="00B33246">
      <w:pPr>
        <w:rPr>
          <w:lang w:val="en-GB" w:eastAsia="fr-FR"/>
        </w:rPr>
      </w:pPr>
    </w:p>
    <w:p w14:paraId="244A65DF" w14:textId="77777777" w:rsidR="00B33246" w:rsidRPr="00B33246" w:rsidRDefault="00B33246" w:rsidP="00B33246">
      <w:pPr>
        <w:rPr>
          <w:lang w:val="en-GB" w:eastAsia="fr-FR"/>
        </w:rPr>
      </w:pPr>
    </w:p>
    <w:p w14:paraId="1BFDC12D" w14:textId="77777777" w:rsidR="00B33246" w:rsidRPr="00B33246" w:rsidRDefault="00B33246" w:rsidP="00B33246">
      <w:pPr>
        <w:rPr>
          <w:lang w:val="en-GB" w:eastAsia="fr-FR"/>
        </w:rPr>
      </w:pPr>
    </w:p>
    <w:p w14:paraId="268AD181" w14:textId="77777777" w:rsidR="00B33246" w:rsidRPr="00B33246" w:rsidRDefault="00B33246" w:rsidP="00B33246">
      <w:pPr>
        <w:rPr>
          <w:lang w:val="en-GB" w:eastAsia="fr-FR"/>
        </w:rPr>
      </w:pPr>
    </w:p>
    <w:p w14:paraId="69372E3C" w14:textId="77777777" w:rsidR="00B33246" w:rsidRPr="00B33246" w:rsidRDefault="00B33246" w:rsidP="00B33246">
      <w:pPr>
        <w:rPr>
          <w:lang w:val="en-GB" w:eastAsia="fr-FR"/>
        </w:rPr>
      </w:pPr>
    </w:p>
    <w:p w14:paraId="5F91867C" w14:textId="77777777" w:rsidR="00B33246" w:rsidRPr="00B33246" w:rsidRDefault="00B33246" w:rsidP="00B33246">
      <w:pPr>
        <w:rPr>
          <w:lang w:val="en-GB" w:eastAsia="fr-FR"/>
        </w:rPr>
      </w:pPr>
    </w:p>
    <w:p w14:paraId="12D9053E" w14:textId="77777777" w:rsidR="00B33246" w:rsidRPr="00B33246" w:rsidRDefault="00B33246" w:rsidP="00B33246">
      <w:pPr>
        <w:rPr>
          <w:lang w:val="en-GB" w:eastAsia="fr-FR"/>
        </w:rPr>
      </w:pPr>
    </w:p>
    <w:p w14:paraId="791B5EE8" w14:textId="77777777" w:rsidR="00B33246" w:rsidRDefault="00B33246" w:rsidP="00B33246">
      <w:pPr>
        <w:rPr>
          <w:lang w:val="en-GB" w:eastAsia="fr-FR"/>
        </w:rPr>
      </w:pPr>
    </w:p>
    <w:p w14:paraId="1168F534" w14:textId="77777777" w:rsidR="00871C78" w:rsidRPr="00871C78" w:rsidRDefault="00871C78" w:rsidP="00871C78">
      <w:pPr>
        <w:rPr>
          <w:lang w:val="en-GB" w:eastAsia="fr-FR"/>
        </w:rPr>
      </w:pPr>
    </w:p>
    <w:p w14:paraId="3F0EC54E" w14:textId="77777777" w:rsidR="00871C78" w:rsidRPr="00871C78" w:rsidRDefault="00871C78" w:rsidP="00871C78">
      <w:pPr>
        <w:rPr>
          <w:lang w:val="en-GB" w:eastAsia="fr-FR"/>
        </w:rPr>
      </w:pPr>
    </w:p>
    <w:p w14:paraId="79F9BC3E" w14:textId="77777777" w:rsidR="00871C78" w:rsidRPr="00871C78" w:rsidRDefault="00871C78" w:rsidP="00871C78">
      <w:pPr>
        <w:rPr>
          <w:lang w:val="en-GB" w:eastAsia="fr-FR"/>
        </w:rPr>
      </w:pPr>
    </w:p>
    <w:p w14:paraId="0C55B718" w14:textId="77777777" w:rsidR="00871C78" w:rsidRPr="00871C78" w:rsidRDefault="00871C78" w:rsidP="00871C78">
      <w:pPr>
        <w:rPr>
          <w:lang w:val="en-GB" w:eastAsia="fr-FR"/>
        </w:rPr>
      </w:pPr>
    </w:p>
    <w:sectPr w:rsidR="00871C78" w:rsidRPr="00871C78" w:rsidSect="00A7793C">
      <w:footerReference w:type="default" r:id="rId19"/>
      <w:pgSz w:w="11906" w:h="16838" w:code="9"/>
      <w:pgMar w:top="1134" w:right="1134" w:bottom="1134" w:left="1134" w:header="227" w:footer="567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2" w:author="DEVOTEAM" w:date="2026-04-22T16:17:00Z" w:initials="D">
    <w:p w14:paraId="6A58ED39" w14:textId="4D3ED4CD" w:rsidR="009F25BA" w:rsidRDefault="009F25BA">
      <w:pPr>
        <w:pStyle w:val="Commentaire"/>
      </w:pPr>
      <w:r>
        <w:rPr>
          <w:rStyle w:val="Marquedecommentaire"/>
        </w:rPr>
        <w:annotationRef/>
      </w:r>
      <w:r>
        <w:t xml:space="preserve">Liste à compléter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A58ED3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C913191" w16cex:dateUtc="2026-04-22T15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A58ED39" w16cid:durableId="1C91319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5CF87" w14:textId="77777777" w:rsidR="00E735A7" w:rsidRDefault="00E735A7" w:rsidP="00DF7989">
      <w:r>
        <w:separator/>
      </w:r>
    </w:p>
  </w:endnote>
  <w:endnote w:type="continuationSeparator" w:id="0">
    <w:p w14:paraId="1932375B" w14:textId="77777777" w:rsidR="00E735A7" w:rsidRDefault="00E735A7" w:rsidP="00DF7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Gras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2B217" w14:textId="77777777" w:rsidR="00A7793C" w:rsidRDefault="00A7793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FF844" w14:textId="77777777" w:rsidR="006102D3" w:rsidRDefault="006102D3">
    <w:pPr>
      <w:pStyle w:val="Pieddepage"/>
      <w:rPr>
        <w:lang w:val="fr-FR"/>
      </w:rPr>
    </w:pPr>
  </w:p>
  <w:p w14:paraId="1093FEF4" w14:textId="77777777" w:rsidR="006102D3" w:rsidRDefault="006102D3">
    <w:pPr>
      <w:pStyle w:val="Pieddepage"/>
      <w:rPr>
        <w:lang w:val="fr-FR"/>
      </w:rPr>
    </w:pPr>
  </w:p>
  <w:p w14:paraId="18A89D9A" w14:textId="77777777" w:rsidR="006102D3" w:rsidRDefault="006102D3" w:rsidP="00C4162B">
    <w:pPr>
      <w:pStyle w:val="Pieddepage"/>
    </w:pPr>
  </w:p>
  <w:p w14:paraId="17B2D0F3" w14:textId="7AE2151E" w:rsidR="006102D3" w:rsidRPr="00CD4C5A" w:rsidRDefault="006102D3" w:rsidP="00C4162B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9243D" w14:textId="77777777" w:rsidR="00A7793C" w:rsidRDefault="00A7793C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3BD8E" w14:textId="77777777" w:rsidR="006102D3" w:rsidRDefault="006102D3" w:rsidP="00C4162B">
    <w:pPr>
      <w:pStyle w:val="Pieddepage"/>
    </w:pPr>
  </w:p>
  <w:p w14:paraId="225DF967" w14:textId="75C7C97C" w:rsidR="000E5F67" w:rsidRPr="00D817AB" w:rsidRDefault="000E5F67" w:rsidP="00C4162B">
    <w:pPr>
      <w:pStyle w:val="Pieddepage"/>
      <w:rPr>
        <w:noProof/>
        <w:color w:val="F8485E" w:themeColor="text2"/>
        <w:sz w:val="16"/>
        <w:szCs w:val="16"/>
        <w:lang w:val="fr-FR"/>
      </w:rPr>
    </w:pPr>
  </w:p>
  <w:tbl>
    <w:tblPr>
      <w:tblStyle w:val="Grilledutableau"/>
      <w:tblpPr w:vertAnchor="page" w:horzAnchor="page" w:tblpX="8839" w:tblpYSpec="bottom"/>
      <w:tblW w:w="2835" w:type="dxa"/>
      <w:tblLayout w:type="fixed"/>
      <w:tblCellMar>
        <w:top w:w="0" w:type="dxa"/>
        <w:left w:w="0" w:type="dxa"/>
        <w:bottom w:w="0" w:type="dxa"/>
        <w:right w:w="0" w:type="dxa"/>
      </w:tblCellMar>
      <w:tblLook w:val="0600" w:firstRow="0" w:lastRow="0" w:firstColumn="0" w:lastColumn="0" w:noHBand="1" w:noVBand="1"/>
    </w:tblPr>
    <w:tblGrid>
      <w:gridCol w:w="2268"/>
      <w:gridCol w:w="567"/>
    </w:tblGrid>
    <w:tr w:rsidR="000E5F67" w14:paraId="0C5CAFC7" w14:textId="77777777" w:rsidTr="00143905">
      <w:tc>
        <w:tcPr>
          <w:tcW w:w="2268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0A35A0BD" w14:textId="77777777" w:rsidR="000E5F67" w:rsidRDefault="000E5F67" w:rsidP="00143905">
          <w:pPr>
            <w:pStyle w:val="Pages"/>
          </w:pPr>
          <w:r w:rsidRPr="00FA2F17">
            <w:t xml:space="preserve">Page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  <w:r w:rsidRPr="00FA2F17">
            <w:t>/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  <w:tc>
        <w:tcPr>
          <w:tcW w:w="567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46642E9A" w14:textId="77777777" w:rsidR="000E5F67" w:rsidRDefault="000E5F67" w:rsidP="00143905">
          <w:pPr>
            <w:pStyle w:val="Pieddepage"/>
            <w:rPr>
              <w:lang w:val="fr-FR"/>
            </w:rPr>
          </w:pPr>
        </w:p>
      </w:tc>
    </w:tr>
    <w:tr w:rsidR="000E5F67" w14:paraId="7B75B931" w14:textId="77777777" w:rsidTr="00143905">
      <w:trPr>
        <w:trHeight w:hRule="exact" w:val="567"/>
      </w:trPr>
      <w:tc>
        <w:tcPr>
          <w:tcW w:w="2835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5AD012FF" w14:textId="77777777" w:rsidR="000E5F67" w:rsidRDefault="000E5F67" w:rsidP="00143905">
          <w:pPr>
            <w:pStyle w:val="Pieddepage"/>
            <w:rPr>
              <w:lang w:val="fr-FR"/>
            </w:rPr>
          </w:pPr>
        </w:p>
      </w:tc>
    </w:tr>
  </w:tbl>
  <w:tbl>
    <w:tblPr>
      <w:tblStyle w:val="Grilledutableau"/>
      <w:tblpPr w:vertAnchor="page" w:horzAnchor="page" w:tblpYSpec="bottom"/>
      <w:tblW w:w="5261" w:type="dxa"/>
      <w:tblLayout w:type="fixed"/>
      <w:tblCellMar>
        <w:top w:w="0" w:type="dxa"/>
        <w:left w:w="0" w:type="dxa"/>
        <w:bottom w:w="0" w:type="dxa"/>
        <w:right w:w="0" w:type="dxa"/>
      </w:tblCellMar>
      <w:tblLook w:val="0600" w:firstRow="0" w:lastRow="0" w:firstColumn="0" w:lastColumn="0" w:noHBand="1" w:noVBand="1"/>
    </w:tblPr>
    <w:tblGrid>
      <w:gridCol w:w="409"/>
      <w:gridCol w:w="2017"/>
      <w:gridCol w:w="409"/>
      <w:gridCol w:w="2426"/>
    </w:tblGrid>
    <w:tr w:rsidR="00143905" w14:paraId="5E7CCEC5" w14:textId="77777777" w:rsidTr="00BE1CA8">
      <w:tc>
        <w:tcPr>
          <w:tcW w:w="409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54DF591B" w14:textId="77777777" w:rsidR="00143905" w:rsidRDefault="00143905" w:rsidP="00143905">
          <w:pPr>
            <w:pStyle w:val="Copyrightfooter"/>
            <w:framePr w:wrap="auto" w:vAnchor="margin" w:hAnchor="text" w:xAlign="left" w:yAlign="inline"/>
            <w:suppressOverlap w:val="0"/>
          </w:pPr>
        </w:p>
      </w:tc>
      <w:tc>
        <w:tcPr>
          <w:tcW w:w="242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176A3AF3" w14:textId="77777777" w:rsidR="00143905" w:rsidRDefault="00143905" w:rsidP="00143905">
          <w:pPr>
            <w:pStyle w:val="Copyrightfooter"/>
            <w:framePr w:wrap="auto" w:vAnchor="margin" w:hAnchor="text" w:xAlign="left" w:yAlign="inline"/>
            <w:suppressOverlap w:val="0"/>
          </w:pPr>
          <w:r>
            <w:t>Avril 2026</w:t>
          </w:r>
        </w:p>
      </w:tc>
      <w:tc>
        <w:tcPr>
          <w:tcW w:w="2426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61644375" w14:textId="77777777" w:rsidR="00143905" w:rsidRDefault="00143905" w:rsidP="00143905">
          <w:pPr>
            <w:pStyle w:val="Copyrightfooter"/>
            <w:framePr w:wrap="auto" w:vAnchor="margin" w:hAnchor="text" w:xAlign="left" w:yAlign="inline"/>
            <w:suppressOverlap w:val="0"/>
          </w:pPr>
        </w:p>
      </w:tc>
    </w:tr>
    <w:tr w:rsidR="00143905" w14:paraId="32333463" w14:textId="77777777" w:rsidTr="00BE1CA8">
      <w:trPr>
        <w:trHeight w:hRule="exact" w:val="567"/>
      </w:trPr>
      <w:tc>
        <w:tcPr>
          <w:tcW w:w="242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751551A7" w14:textId="77777777" w:rsidR="00143905" w:rsidRDefault="00143905" w:rsidP="00143905">
          <w:pPr>
            <w:pStyle w:val="Pieddepage"/>
            <w:rPr>
              <w:lang w:val="fr-FR"/>
            </w:rPr>
          </w:pPr>
        </w:p>
      </w:tc>
      <w:tc>
        <w:tcPr>
          <w:tcW w:w="2835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4DEA57B2" w14:textId="77777777" w:rsidR="00143905" w:rsidRDefault="00143905" w:rsidP="00143905">
          <w:pPr>
            <w:pStyle w:val="Pieddepage"/>
            <w:rPr>
              <w:lang w:val="fr-FR"/>
            </w:rPr>
          </w:pPr>
        </w:p>
      </w:tc>
    </w:tr>
  </w:tbl>
  <w:tbl>
    <w:tblPr>
      <w:tblStyle w:val="Grilledutableau"/>
      <w:tblpPr w:vertAnchor="page" w:horzAnchor="page" w:tblpXSpec="center" w:tblpYSpec="bottom"/>
      <w:tblW w:w="5954" w:type="dxa"/>
      <w:tblLayout w:type="fixed"/>
      <w:tblCellMar>
        <w:top w:w="0" w:type="dxa"/>
        <w:left w:w="0" w:type="dxa"/>
        <w:bottom w:w="0" w:type="dxa"/>
        <w:right w:w="0" w:type="dxa"/>
      </w:tblCellMar>
      <w:tblLook w:val="0600" w:firstRow="0" w:lastRow="0" w:firstColumn="0" w:lastColumn="0" w:noHBand="1" w:noVBand="1"/>
    </w:tblPr>
    <w:tblGrid>
      <w:gridCol w:w="5954"/>
    </w:tblGrid>
    <w:tr w:rsidR="00143905" w14:paraId="1145549C" w14:textId="77777777" w:rsidTr="00BE1CA8">
      <w:tc>
        <w:tcPr>
          <w:tcW w:w="5954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716D82F1" w14:textId="127E3816" w:rsidR="00143905" w:rsidRDefault="00143905" w:rsidP="00143905">
          <w:pPr>
            <w:pStyle w:val="Datefooter"/>
            <w:framePr w:wrap="auto" w:vAnchor="margin" w:hAnchor="text" w:xAlign="left" w:yAlign="inline"/>
            <w:suppressOverlap w:val="0"/>
          </w:pPr>
          <w:r>
            <w:fldChar w:fldCharType="begin"/>
          </w:r>
          <w:r>
            <w:instrText xml:space="preserve"> STYLEREF  Date  \* MERGEFORMAT </w:instrText>
          </w:r>
          <w:r>
            <w:fldChar w:fldCharType="end"/>
          </w:r>
        </w:p>
      </w:tc>
    </w:tr>
    <w:tr w:rsidR="00143905" w14:paraId="3D8470DF" w14:textId="77777777" w:rsidTr="00BE1CA8">
      <w:trPr>
        <w:trHeight w:hRule="exact" w:val="56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2BCB9E4B" w14:textId="77777777" w:rsidR="00143905" w:rsidRDefault="00143905" w:rsidP="00143905">
          <w:pPr>
            <w:pStyle w:val="Pieddepage"/>
            <w:rPr>
              <w:lang w:val="fr-FR"/>
            </w:rPr>
          </w:pPr>
        </w:p>
      </w:tc>
    </w:tr>
  </w:tbl>
  <w:p w14:paraId="1CEAFBBF" w14:textId="77777777" w:rsidR="00143905" w:rsidRDefault="00143905" w:rsidP="00143905">
    <w:pPr>
      <w:pStyle w:val="Pieddepage"/>
      <w:rPr>
        <w:lang w:val="fr-FR"/>
      </w:rPr>
    </w:pPr>
  </w:p>
  <w:p w14:paraId="6C9BB78A" w14:textId="411DC31E" w:rsidR="006102D3" w:rsidRPr="00D817AB" w:rsidRDefault="006102D3" w:rsidP="00C4162B">
    <w:pPr>
      <w:pStyle w:val="Pieddepage"/>
      <w:rPr>
        <w:noProof/>
        <w:color w:val="F8485E" w:themeColor="text2"/>
        <w:sz w:val="16"/>
        <w:szCs w:val="16"/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04E2A" w14:textId="77777777" w:rsidR="00E735A7" w:rsidRDefault="00E735A7" w:rsidP="00DF7989"/>
  </w:footnote>
  <w:footnote w:type="continuationSeparator" w:id="0">
    <w:p w14:paraId="73D21A95" w14:textId="77777777" w:rsidR="00E735A7" w:rsidRDefault="00E735A7" w:rsidP="00DF79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2D9CE" w14:textId="77777777" w:rsidR="00A7793C" w:rsidRDefault="00A7793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pPr w:vertAnchor="page" w:horzAnchor="page" w:tblpXSpec="center" w:tblpY="2099"/>
      <w:tblW w:w="1684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600" w:firstRow="0" w:lastRow="0" w:firstColumn="0" w:lastColumn="0" w:noHBand="1" w:noVBand="1"/>
    </w:tblPr>
    <w:tblGrid>
      <w:gridCol w:w="16840"/>
    </w:tblGrid>
    <w:tr w:rsidR="006102D3" w14:paraId="6AE0085A" w14:textId="77777777" w:rsidTr="00E32100">
      <w:trPr>
        <w:trHeight w:hRule="exact" w:val="85"/>
      </w:trPr>
      <w:tc>
        <w:tcPr>
          <w:tcW w:w="1684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6B0CF356" w14:textId="257B060F" w:rsidR="006102D3" w:rsidRDefault="006102D3" w:rsidP="00AC004D">
          <w:pPr>
            <w:pStyle w:val="Visuals"/>
            <w:framePr w:wrap="auto" w:vAnchor="margin" w:hAnchor="text" w:yAlign="inline"/>
            <w:ind w:left="0"/>
            <w:suppressOverlap w:val="0"/>
            <w:jc w:val="left"/>
            <w:rPr>
              <w:lang w:val="en-GB" w:eastAsia="en-GB"/>
            </w:rPr>
          </w:pPr>
        </w:p>
      </w:tc>
    </w:tr>
  </w:tbl>
  <w:p w14:paraId="682D1E78" w14:textId="3447F5B6" w:rsidR="006102D3" w:rsidRDefault="0060375A" w:rsidP="00A7793C">
    <w:pPr>
      <w:pStyle w:val="En-tte"/>
    </w:pPr>
    <w:r>
      <w:rPr>
        <w:noProof/>
      </w:rPr>
      <w:drawing>
        <wp:anchor distT="0" distB="0" distL="114300" distR="114300" simplePos="0" relativeHeight="251690496" behindDoc="0" locked="0" layoutInCell="1" allowOverlap="1" wp14:anchorId="2A23DBFE" wp14:editId="42A21F70">
          <wp:simplePos x="0" y="0"/>
          <wp:positionH relativeFrom="column">
            <wp:posOffset>1173480</wp:posOffset>
          </wp:positionH>
          <wp:positionV relativeFrom="paragraph">
            <wp:posOffset>32385</wp:posOffset>
          </wp:positionV>
          <wp:extent cx="1287780" cy="586105"/>
          <wp:effectExtent l="0" t="0" r="7620" b="4445"/>
          <wp:wrapTopAndBottom/>
          <wp:docPr id="515706725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7780" cy="5861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004D">
      <w:rPr>
        <w:noProof/>
      </w:rPr>
      <w:drawing>
        <wp:anchor distT="0" distB="0" distL="114300" distR="114300" simplePos="0" relativeHeight="251691520" behindDoc="0" locked="0" layoutInCell="1" hidden="0" allowOverlap="1" wp14:anchorId="149478E0" wp14:editId="609CDF4E">
          <wp:simplePos x="0" y="0"/>
          <wp:positionH relativeFrom="column">
            <wp:posOffset>-441960</wp:posOffset>
          </wp:positionH>
          <wp:positionV relativeFrom="paragraph">
            <wp:posOffset>56515</wp:posOffset>
          </wp:positionV>
          <wp:extent cx="1486535" cy="608965"/>
          <wp:effectExtent l="0" t="0" r="0" b="0"/>
          <wp:wrapNone/>
          <wp:docPr id="454505629" name="image3.png" descr="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ogo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6535" cy="6089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D507F" w14:textId="77777777" w:rsidR="00A7793C" w:rsidRDefault="00A7793C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pPr w:vertAnchor="page" w:horzAnchor="page" w:tblpXSpec="center" w:tblpY="2099"/>
      <w:tblW w:w="1684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600" w:firstRow="0" w:lastRow="0" w:firstColumn="0" w:lastColumn="0" w:noHBand="1" w:noVBand="1"/>
    </w:tblPr>
    <w:tblGrid>
      <w:gridCol w:w="16840"/>
    </w:tblGrid>
    <w:tr w:rsidR="00A7793C" w14:paraId="213E0090" w14:textId="77777777" w:rsidTr="00E32100">
      <w:trPr>
        <w:trHeight w:hRule="exact" w:val="85"/>
      </w:trPr>
      <w:tc>
        <w:tcPr>
          <w:tcW w:w="1684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68EB2D84" w14:textId="77777777" w:rsidR="00A7793C" w:rsidRDefault="00A7793C" w:rsidP="00AC004D">
          <w:pPr>
            <w:pStyle w:val="Visuals"/>
            <w:framePr w:wrap="auto" w:vAnchor="margin" w:hAnchor="text" w:yAlign="inline"/>
            <w:ind w:left="0"/>
            <w:suppressOverlap w:val="0"/>
            <w:jc w:val="left"/>
            <w:rPr>
              <w:lang w:val="en-GB" w:eastAsia="en-GB"/>
            </w:rPr>
          </w:pPr>
        </w:p>
      </w:tc>
    </w:tr>
  </w:tbl>
  <w:p w14:paraId="62A86575" w14:textId="77777777" w:rsidR="00A7793C" w:rsidRDefault="00A7793C" w:rsidP="00A7793C">
    <w:pPr>
      <w:pStyle w:val="En-tte"/>
    </w:pPr>
    <w:r>
      <w:rPr>
        <w:noProof/>
      </w:rPr>
      <w:drawing>
        <wp:anchor distT="0" distB="0" distL="114300" distR="114300" simplePos="0" relativeHeight="251705856" behindDoc="0" locked="0" layoutInCell="1" allowOverlap="1" wp14:anchorId="71492ED7" wp14:editId="1F96D92E">
          <wp:simplePos x="0" y="0"/>
          <wp:positionH relativeFrom="column">
            <wp:posOffset>1173480</wp:posOffset>
          </wp:positionH>
          <wp:positionV relativeFrom="paragraph">
            <wp:posOffset>32385</wp:posOffset>
          </wp:positionV>
          <wp:extent cx="1287780" cy="586105"/>
          <wp:effectExtent l="0" t="0" r="7620" b="4445"/>
          <wp:wrapTopAndBottom/>
          <wp:docPr id="278362325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7780" cy="5861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706880" behindDoc="0" locked="0" layoutInCell="1" hidden="0" allowOverlap="1" wp14:anchorId="791682EA" wp14:editId="6FA9369A">
          <wp:simplePos x="0" y="0"/>
          <wp:positionH relativeFrom="column">
            <wp:posOffset>-441960</wp:posOffset>
          </wp:positionH>
          <wp:positionV relativeFrom="paragraph">
            <wp:posOffset>56515</wp:posOffset>
          </wp:positionV>
          <wp:extent cx="1486535" cy="608965"/>
          <wp:effectExtent l="0" t="0" r="0" b="0"/>
          <wp:wrapNone/>
          <wp:docPr id="795023504" name="image3.png" descr="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ogo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6535" cy="6089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60AC76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852B25"/>
    <w:multiLevelType w:val="hybridMultilevel"/>
    <w:tmpl w:val="CEC29414"/>
    <w:lvl w:ilvl="0" w:tplc="44B40960">
      <w:start w:val="1"/>
      <w:numFmt w:val="bullet"/>
      <w:lvlText w:val=""/>
      <w:lvlJc w:val="left"/>
      <w:pPr>
        <w:ind w:left="1010" w:hanging="360"/>
      </w:pPr>
      <w:rPr>
        <w:rFonts w:ascii="Symbol" w:hAnsi="Symbol" w:hint="default"/>
        <w:color w:val="F8485E" w:themeColor="text2"/>
      </w:rPr>
    </w:lvl>
    <w:lvl w:ilvl="1" w:tplc="040C0003">
      <w:start w:val="1"/>
      <w:numFmt w:val="bullet"/>
      <w:lvlText w:val="o"/>
      <w:lvlJc w:val="left"/>
      <w:pPr>
        <w:ind w:left="173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4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70" w:hanging="360"/>
      </w:pPr>
      <w:rPr>
        <w:rFonts w:ascii="Wingdings" w:hAnsi="Wingdings" w:hint="default"/>
      </w:rPr>
    </w:lvl>
  </w:abstractNum>
  <w:abstractNum w:abstractNumId="2" w15:restartNumberingAfterBreak="0">
    <w:nsid w:val="0AAD392C"/>
    <w:multiLevelType w:val="hybridMultilevel"/>
    <w:tmpl w:val="91A601C0"/>
    <w:lvl w:ilvl="0" w:tplc="41607408">
      <w:start w:val="3"/>
      <w:numFmt w:val="bullet"/>
      <w:lvlText w:val="-"/>
      <w:lvlJc w:val="left"/>
      <w:pPr>
        <w:ind w:left="360" w:hanging="360"/>
      </w:pPr>
      <w:rPr>
        <w:rFonts w:ascii="Arial Gras" w:hAnsi="Arial Gras" w:cs="Arial" w:hint="default"/>
        <w:b/>
        <w:bCs/>
        <w:i w:val="0"/>
        <w:caps w:val="0"/>
        <w:strike w:val="0"/>
        <w:dstrike w:val="0"/>
        <w:vanish w:val="0"/>
        <w:color w:val="000000" w:themeColor="background2"/>
        <w:sz w:val="24"/>
        <w:szCs w:val="24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FC296B"/>
    <w:multiLevelType w:val="hybridMultilevel"/>
    <w:tmpl w:val="3688831A"/>
    <w:lvl w:ilvl="0" w:tplc="8D9AAE20"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36129"/>
    <w:multiLevelType w:val="hybridMultilevel"/>
    <w:tmpl w:val="7C84338C"/>
    <w:lvl w:ilvl="0" w:tplc="59045AB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F8485E" w:themeColor="text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F331D2"/>
    <w:multiLevelType w:val="hybridMultilevel"/>
    <w:tmpl w:val="07D037F8"/>
    <w:lvl w:ilvl="0" w:tplc="8B0248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FFC000"/>
        <w:sz w:val="16"/>
        <w:szCs w:val="16"/>
      </w:rPr>
    </w:lvl>
    <w:lvl w:ilvl="1" w:tplc="44B4096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F8485E" w:themeColor="text2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8803C4">
      <w:numFmt w:val="bullet"/>
      <w:lvlText w:val="-"/>
      <w:lvlJc w:val="left"/>
      <w:pPr>
        <w:ind w:left="2880" w:hanging="360"/>
      </w:pPr>
      <w:rPr>
        <w:rFonts w:ascii="Verdana" w:eastAsiaTheme="minorHAnsi" w:hAnsi="Verdana" w:cstheme="majorHAnsi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45595"/>
    <w:multiLevelType w:val="hybridMultilevel"/>
    <w:tmpl w:val="F1E20ADC"/>
    <w:lvl w:ilvl="0" w:tplc="FFFFFFFF">
      <w:start w:val="1"/>
      <w:numFmt w:val="bullet"/>
      <w:lvlText w:val="-"/>
      <w:lvlJc w:val="left"/>
      <w:pPr>
        <w:ind w:left="502" w:hanging="360"/>
      </w:pPr>
      <w:rPr>
        <w:rFonts w:ascii="Vrinda" w:hAnsi="Vrind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D7D0A"/>
    <w:multiLevelType w:val="hybridMultilevel"/>
    <w:tmpl w:val="7E3A19F8"/>
    <w:lvl w:ilvl="0" w:tplc="8D9AAE20"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aj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B0046"/>
    <w:multiLevelType w:val="multilevel"/>
    <w:tmpl w:val="E0744216"/>
    <w:styleLink w:val="Bullets"/>
    <w:lvl w:ilvl="0">
      <w:start w:val="1"/>
      <w:numFmt w:val="bullet"/>
      <w:lvlText w:val=""/>
      <w:lvlJc w:val="left"/>
      <w:pPr>
        <w:ind w:left="1211" w:hanging="360"/>
      </w:pPr>
      <w:rPr>
        <w:rFonts w:ascii="Wingdings 2" w:hAnsi="Wingdings 2" w:hint="default"/>
        <w:color w:val="0090FF" w:themeColor="accent1"/>
      </w:rPr>
    </w:lvl>
    <w:lvl w:ilvl="1">
      <w:start w:val="1"/>
      <w:numFmt w:val="bullet"/>
      <w:lvlText w:val=""/>
      <w:lvlJc w:val="left"/>
      <w:pPr>
        <w:tabs>
          <w:tab w:val="num" w:pos="1702"/>
        </w:tabs>
        <w:ind w:left="1248" w:hanging="113"/>
      </w:pPr>
      <w:rPr>
        <w:rFonts w:ascii="Symbol" w:hAnsi="Symbol" w:hint="default"/>
        <w:color w:val="56555A" w:themeColor="text1"/>
      </w:rPr>
    </w:lvl>
    <w:lvl w:ilvl="2">
      <w:start w:val="1"/>
      <w:numFmt w:val="bullet"/>
      <w:lvlText w:val=""/>
      <w:lvlJc w:val="left"/>
      <w:pPr>
        <w:tabs>
          <w:tab w:val="num" w:pos="1986"/>
        </w:tabs>
        <w:ind w:left="1532" w:hanging="113"/>
      </w:pPr>
      <w:rPr>
        <w:rFonts w:ascii="Symbol" w:hAnsi="Symbol" w:hint="default"/>
        <w:color w:val="56555A" w:themeColor="text1"/>
      </w:rPr>
    </w:lvl>
    <w:lvl w:ilvl="3">
      <w:start w:val="1"/>
      <w:numFmt w:val="bullet"/>
      <w:lvlText w:val=""/>
      <w:lvlJc w:val="left"/>
      <w:pPr>
        <w:tabs>
          <w:tab w:val="num" w:pos="2270"/>
        </w:tabs>
        <w:ind w:left="1816" w:hanging="113"/>
      </w:pPr>
      <w:rPr>
        <w:rFonts w:ascii="Symbol" w:hAnsi="Symbol" w:hint="default"/>
        <w:color w:val="56555A" w:themeColor="text1"/>
      </w:rPr>
    </w:lvl>
    <w:lvl w:ilvl="4">
      <w:start w:val="1"/>
      <w:numFmt w:val="bullet"/>
      <w:lvlText w:val="o"/>
      <w:lvlJc w:val="left"/>
      <w:pPr>
        <w:tabs>
          <w:tab w:val="num" w:pos="2554"/>
        </w:tabs>
        <w:ind w:left="2100" w:hanging="11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838"/>
        </w:tabs>
        <w:ind w:left="2384" w:hanging="11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122"/>
        </w:tabs>
        <w:ind w:left="2668" w:hanging="11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406"/>
        </w:tabs>
        <w:ind w:left="2952" w:hanging="11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90"/>
        </w:tabs>
        <w:ind w:left="3236" w:hanging="113"/>
      </w:pPr>
      <w:rPr>
        <w:rFonts w:ascii="Wingdings" w:hAnsi="Wingdings" w:hint="default"/>
      </w:rPr>
    </w:lvl>
  </w:abstractNum>
  <w:abstractNum w:abstractNumId="9" w15:restartNumberingAfterBreak="0">
    <w:nsid w:val="175376BF"/>
    <w:multiLevelType w:val="hybridMultilevel"/>
    <w:tmpl w:val="C42A1BB8"/>
    <w:lvl w:ilvl="0" w:tplc="8D9AAE20"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85002C"/>
    <w:multiLevelType w:val="hybridMultilevel"/>
    <w:tmpl w:val="94B6ADD6"/>
    <w:lvl w:ilvl="0" w:tplc="C49C0A8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C000"/>
        <w:sz w:val="16"/>
        <w:szCs w:val="16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F8485E" w:themeColor="text2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8803C4">
      <w:numFmt w:val="bullet"/>
      <w:lvlText w:val="-"/>
      <w:lvlJc w:val="left"/>
      <w:pPr>
        <w:ind w:left="2880" w:hanging="360"/>
      </w:pPr>
      <w:rPr>
        <w:rFonts w:ascii="Verdana" w:eastAsiaTheme="minorHAnsi" w:hAnsi="Verdana" w:cstheme="majorHAnsi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570588"/>
    <w:multiLevelType w:val="hybridMultilevel"/>
    <w:tmpl w:val="E67CCA22"/>
    <w:lvl w:ilvl="0" w:tplc="6ABE7284">
      <w:start w:val="1"/>
      <w:numFmt w:val="bullet"/>
      <w:lvlText w:val=""/>
      <w:lvlJc w:val="left"/>
      <w:pPr>
        <w:ind w:left="2450" w:hanging="360"/>
      </w:pPr>
      <w:rPr>
        <w:rFonts w:ascii="Wingdings" w:hAnsi="Wingdings" w:cs="Wingdings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31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10" w:hanging="360"/>
      </w:pPr>
      <w:rPr>
        <w:rFonts w:ascii="Wingdings" w:hAnsi="Wingdings" w:hint="default"/>
      </w:rPr>
    </w:lvl>
  </w:abstractNum>
  <w:abstractNum w:abstractNumId="12" w15:restartNumberingAfterBreak="0">
    <w:nsid w:val="1B746A57"/>
    <w:multiLevelType w:val="hybridMultilevel"/>
    <w:tmpl w:val="CBC86D2E"/>
    <w:lvl w:ilvl="0" w:tplc="44B409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8485E" w:themeColor="text2"/>
      </w:rPr>
    </w:lvl>
    <w:lvl w:ilvl="1" w:tplc="44B4096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F8485E" w:themeColor="text2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572C03"/>
    <w:multiLevelType w:val="hybridMultilevel"/>
    <w:tmpl w:val="F33E2F46"/>
    <w:lvl w:ilvl="0" w:tplc="41607408">
      <w:start w:val="3"/>
      <w:numFmt w:val="bullet"/>
      <w:lvlText w:val="-"/>
      <w:lvlJc w:val="left"/>
      <w:pPr>
        <w:ind w:left="360" w:hanging="360"/>
      </w:pPr>
      <w:rPr>
        <w:rFonts w:ascii="Arial Gras" w:hAnsi="Arial Gras" w:cs="Arial" w:hint="default"/>
        <w:b/>
        <w:bCs/>
        <w:i w:val="0"/>
        <w:caps w:val="0"/>
        <w:strike w:val="0"/>
        <w:dstrike w:val="0"/>
        <w:vanish w:val="0"/>
        <w:color w:val="000000" w:themeColor="background2"/>
        <w:sz w:val="24"/>
        <w:szCs w:val="24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4550221"/>
    <w:multiLevelType w:val="hybridMultilevel"/>
    <w:tmpl w:val="DB2E2A14"/>
    <w:lvl w:ilvl="0" w:tplc="C49C0A8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C000"/>
        <w:sz w:val="16"/>
        <w:szCs w:val="16"/>
      </w:rPr>
    </w:lvl>
    <w:lvl w:ilvl="1" w:tplc="1F881976">
      <w:start w:val="1"/>
      <w:numFmt w:val="bullet"/>
      <w:lvlText w:val="-"/>
      <w:lvlJc w:val="left"/>
      <w:pPr>
        <w:ind w:left="1440" w:hanging="360"/>
      </w:pPr>
      <w:rPr>
        <w:rFonts w:ascii="Arial" w:hAnsi="Arial" w:cs="Arial" w:hint="default"/>
        <w:color w:val="56555A" w:themeColor="text1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8803C4">
      <w:numFmt w:val="bullet"/>
      <w:lvlText w:val="-"/>
      <w:lvlJc w:val="left"/>
      <w:pPr>
        <w:ind w:left="2880" w:hanging="360"/>
      </w:pPr>
      <w:rPr>
        <w:rFonts w:ascii="Verdana" w:eastAsiaTheme="minorHAnsi" w:hAnsi="Verdana" w:cstheme="majorHAnsi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710B0D"/>
    <w:multiLevelType w:val="multilevel"/>
    <w:tmpl w:val="BEAEA066"/>
    <w:lvl w:ilvl="0">
      <w:start w:val="1"/>
      <w:numFmt w:val="bullet"/>
      <w:pStyle w:val="Bullet1"/>
      <w:lvlText w:val=""/>
      <w:lvlJc w:val="left"/>
      <w:pPr>
        <w:ind w:left="360" w:hanging="360"/>
      </w:pPr>
      <w:rPr>
        <w:rFonts w:ascii="Symbol" w:hAnsi="Symbol" w:hint="default"/>
        <w:color w:val="F8485E" w:themeColor="text2"/>
      </w:rPr>
    </w:lvl>
    <w:lvl w:ilvl="1">
      <w:start w:val="1"/>
      <w:numFmt w:val="bullet"/>
      <w:pStyle w:val="Bullet2"/>
      <w:lvlText w:val=""/>
      <w:lvlJc w:val="left"/>
      <w:pPr>
        <w:ind w:left="720" w:hanging="360"/>
      </w:pPr>
      <w:rPr>
        <w:rFonts w:ascii="Symbol" w:hAnsi="Symbol" w:hint="default"/>
        <w:color w:val="F8485E" w:themeColor="text2"/>
      </w:rPr>
    </w:lvl>
    <w:lvl w:ilvl="2">
      <w:start w:val="1"/>
      <w:numFmt w:val="bullet"/>
      <w:pStyle w:val="Bullet3"/>
      <w:lvlText w:val=""/>
      <w:lvlJc w:val="left"/>
      <w:pPr>
        <w:ind w:left="1080" w:hanging="360"/>
      </w:pPr>
      <w:rPr>
        <w:rFonts w:ascii="Symbol" w:hAnsi="Symbol" w:hint="default"/>
        <w:color w:val="F8485E" w:themeColor="text2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274253CA"/>
    <w:multiLevelType w:val="hybridMultilevel"/>
    <w:tmpl w:val="47FE4CC0"/>
    <w:lvl w:ilvl="0" w:tplc="59045AB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F8485E" w:themeColor="text2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593B1F"/>
    <w:multiLevelType w:val="hybridMultilevel"/>
    <w:tmpl w:val="3D2ADCD8"/>
    <w:lvl w:ilvl="0" w:tplc="59045AB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F8485E" w:themeColor="text2"/>
      </w:rPr>
    </w:lvl>
    <w:lvl w:ilvl="1" w:tplc="DD44247A">
      <w:numFmt w:val="bullet"/>
      <w:lvlText w:val="•"/>
      <w:lvlJc w:val="left"/>
      <w:pPr>
        <w:ind w:left="1440" w:hanging="360"/>
      </w:pPr>
      <w:rPr>
        <w:rFonts w:ascii="Montserrat" w:eastAsiaTheme="minorHAnsi" w:hAnsi="Montserrat" w:cstheme="majorHAns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063981"/>
    <w:multiLevelType w:val="hybridMultilevel"/>
    <w:tmpl w:val="E9005884"/>
    <w:lvl w:ilvl="0" w:tplc="C49C0A8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C000"/>
        <w:sz w:val="16"/>
        <w:szCs w:val="16"/>
      </w:rPr>
    </w:lvl>
    <w:lvl w:ilvl="1" w:tplc="44B4096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F8485E" w:themeColor="text2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8803C4">
      <w:numFmt w:val="bullet"/>
      <w:lvlText w:val="-"/>
      <w:lvlJc w:val="left"/>
      <w:pPr>
        <w:ind w:left="2880" w:hanging="360"/>
      </w:pPr>
      <w:rPr>
        <w:rFonts w:ascii="Verdana" w:eastAsiaTheme="minorHAnsi" w:hAnsi="Verdana" w:cstheme="majorHAnsi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747A98"/>
    <w:multiLevelType w:val="hybridMultilevel"/>
    <w:tmpl w:val="D64E0C12"/>
    <w:lvl w:ilvl="0" w:tplc="CAE401B8">
      <w:start w:val="1"/>
      <w:numFmt w:val="bullet"/>
      <w:lvlText w:val="-"/>
      <w:lvlJc w:val="left"/>
      <w:pPr>
        <w:ind w:left="720" w:hanging="360"/>
      </w:pPr>
      <w:rPr>
        <w:rFonts w:ascii="Vrinda" w:hAnsi="Vrind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B007C8"/>
    <w:multiLevelType w:val="hybridMultilevel"/>
    <w:tmpl w:val="CC0EC99A"/>
    <w:lvl w:ilvl="0" w:tplc="FFFFFFFF">
      <w:start w:val="1"/>
      <w:numFmt w:val="bullet"/>
      <w:lvlText w:val="-"/>
      <w:lvlJc w:val="left"/>
      <w:pPr>
        <w:ind w:left="773" w:hanging="360"/>
      </w:pPr>
      <w:rPr>
        <w:rFonts w:ascii="Vrinda" w:hAnsi="Vrinda" w:hint="default"/>
        <w:color w:val="F8485E" w:themeColor="text2"/>
      </w:rPr>
    </w:lvl>
    <w:lvl w:ilvl="1" w:tplc="FFFFFFFF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1" w15:restartNumberingAfterBreak="0">
    <w:nsid w:val="2D1F2B98"/>
    <w:multiLevelType w:val="hybridMultilevel"/>
    <w:tmpl w:val="21646032"/>
    <w:lvl w:ilvl="0" w:tplc="A70AD14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FF5050"/>
        <w:u w:color="FF5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106AAB"/>
    <w:multiLevelType w:val="hybridMultilevel"/>
    <w:tmpl w:val="75C0E45C"/>
    <w:lvl w:ilvl="0" w:tplc="7CC04D94">
      <w:start w:val="3"/>
      <w:numFmt w:val="bullet"/>
      <w:lvlText w:val="-"/>
      <w:lvlJc w:val="left"/>
      <w:pPr>
        <w:ind w:left="3170" w:hanging="360"/>
      </w:pPr>
      <w:rPr>
        <w:rFonts w:ascii="Arial Gras" w:hAnsi="Arial Gras" w:cs="Arial" w:hint="default"/>
        <w:b/>
        <w:bCs/>
        <w:i w:val="0"/>
        <w:caps w:val="0"/>
        <w:strike w:val="0"/>
        <w:dstrike w:val="0"/>
        <w:vanish w:val="0"/>
        <w:color w:val="F8485E" w:themeColor="text2"/>
        <w:sz w:val="24"/>
        <w:szCs w:val="24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38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4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30" w:hanging="360"/>
      </w:pPr>
      <w:rPr>
        <w:rFonts w:ascii="Wingdings" w:hAnsi="Wingdings" w:hint="default"/>
      </w:rPr>
    </w:lvl>
  </w:abstractNum>
  <w:abstractNum w:abstractNumId="23" w15:restartNumberingAfterBreak="0">
    <w:nsid w:val="329A74CE"/>
    <w:multiLevelType w:val="hybridMultilevel"/>
    <w:tmpl w:val="42E22EA6"/>
    <w:lvl w:ilvl="0" w:tplc="CAE401B8">
      <w:start w:val="1"/>
      <w:numFmt w:val="bullet"/>
      <w:lvlText w:val="-"/>
      <w:lvlJc w:val="left"/>
      <w:pPr>
        <w:ind w:left="360" w:hanging="360"/>
      </w:pPr>
      <w:rPr>
        <w:rFonts w:ascii="Vrinda" w:hAnsi="Vrinda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3E461C3"/>
    <w:multiLevelType w:val="hybridMultilevel"/>
    <w:tmpl w:val="5F28E2AE"/>
    <w:lvl w:ilvl="0" w:tplc="44B40960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  <w:color w:val="F8485E" w:themeColor="text2"/>
      </w:rPr>
    </w:lvl>
    <w:lvl w:ilvl="1" w:tplc="040C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5" w15:restartNumberingAfterBreak="0">
    <w:nsid w:val="37450F43"/>
    <w:multiLevelType w:val="hybridMultilevel"/>
    <w:tmpl w:val="6018DEA4"/>
    <w:lvl w:ilvl="0" w:tplc="44B409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8485E" w:themeColor="text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857B45"/>
    <w:multiLevelType w:val="hybridMultilevel"/>
    <w:tmpl w:val="CEF4E8AA"/>
    <w:lvl w:ilvl="0" w:tplc="44B40960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  <w:color w:val="F8485E" w:themeColor="text2"/>
      </w:rPr>
    </w:lvl>
    <w:lvl w:ilvl="1" w:tplc="040C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7" w15:restartNumberingAfterBreak="0">
    <w:nsid w:val="40454AD0"/>
    <w:multiLevelType w:val="hybridMultilevel"/>
    <w:tmpl w:val="89E22D46"/>
    <w:lvl w:ilvl="0" w:tplc="8D9AAE20"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A317A8"/>
    <w:multiLevelType w:val="hybridMultilevel"/>
    <w:tmpl w:val="64FEF036"/>
    <w:lvl w:ilvl="0" w:tplc="44B409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8485E" w:themeColor="text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407B19"/>
    <w:multiLevelType w:val="hybridMultilevel"/>
    <w:tmpl w:val="88C452E0"/>
    <w:lvl w:ilvl="0" w:tplc="CAE401B8">
      <w:start w:val="1"/>
      <w:numFmt w:val="bullet"/>
      <w:lvlText w:val="-"/>
      <w:lvlJc w:val="left"/>
      <w:pPr>
        <w:ind w:left="502" w:hanging="360"/>
      </w:pPr>
      <w:rPr>
        <w:rFonts w:ascii="Vrinda" w:hAnsi="Vrinda" w:hint="default"/>
      </w:rPr>
    </w:lvl>
    <w:lvl w:ilvl="1" w:tplc="04090003" w:tentative="1">
      <w:start w:val="1"/>
      <w:numFmt w:val="bullet"/>
      <w:lvlText w:val="o"/>
      <w:lvlJc w:val="left"/>
      <w:pPr>
        <w:ind w:left="1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4" w:hanging="360"/>
      </w:pPr>
      <w:rPr>
        <w:rFonts w:ascii="Wingdings" w:hAnsi="Wingdings" w:hint="default"/>
      </w:rPr>
    </w:lvl>
  </w:abstractNum>
  <w:abstractNum w:abstractNumId="30" w15:restartNumberingAfterBreak="0">
    <w:nsid w:val="4C481A8D"/>
    <w:multiLevelType w:val="hybridMultilevel"/>
    <w:tmpl w:val="93D8340E"/>
    <w:lvl w:ilvl="0" w:tplc="44B409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8485E" w:themeColor="text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89645A"/>
    <w:multiLevelType w:val="hybridMultilevel"/>
    <w:tmpl w:val="E2AED6FE"/>
    <w:lvl w:ilvl="0" w:tplc="FFFFFFFF">
      <w:start w:val="1"/>
      <w:numFmt w:val="bullet"/>
      <w:lvlText w:val="-"/>
      <w:lvlJc w:val="left"/>
      <w:pPr>
        <w:ind w:left="502" w:hanging="360"/>
      </w:pPr>
      <w:rPr>
        <w:rFonts w:ascii="Vrinda" w:hAnsi="Vrinda" w:hint="default"/>
      </w:rPr>
    </w:lvl>
    <w:lvl w:ilvl="1" w:tplc="B6101EFC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87A1477"/>
    <w:multiLevelType w:val="hybridMultilevel"/>
    <w:tmpl w:val="8FF2ACA2"/>
    <w:lvl w:ilvl="0" w:tplc="7CC04D94">
      <w:start w:val="3"/>
      <w:numFmt w:val="bullet"/>
      <w:lvlText w:val="-"/>
      <w:lvlJc w:val="left"/>
      <w:pPr>
        <w:ind w:left="360" w:hanging="360"/>
      </w:pPr>
      <w:rPr>
        <w:rFonts w:ascii="Arial Gras" w:hAnsi="Arial Gras" w:cs="Arial" w:hint="default"/>
        <w:b/>
        <w:bCs/>
        <w:i w:val="0"/>
        <w:caps w:val="0"/>
        <w:strike w:val="0"/>
        <w:dstrike w:val="0"/>
        <w:vanish w:val="0"/>
        <w:color w:val="F8485E" w:themeColor="text2"/>
        <w:sz w:val="24"/>
        <w:szCs w:val="24"/>
        <w:vertAlign w:val="baseline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AC0489B"/>
    <w:multiLevelType w:val="hybridMultilevel"/>
    <w:tmpl w:val="3A2AD2BA"/>
    <w:lvl w:ilvl="0" w:tplc="A70AD14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FF5050"/>
        <w:u w:color="FF505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323275"/>
    <w:multiLevelType w:val="hybridMultilevel"/>
    <w:tmpl w:val="C15A44C4"/>
    <w:lvl w:ilvl="0" w:tplc="040C000D">
      <w:start w:val="1"/>
      <w:numFmt w:val="bullet"/>
      <w:lvlText w:val=""/>
      <w:lvlJc w:val="left"/>
      <w:pPr>
        <w:ind w:left="21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89" w:hanging="360"/>
      </w:pPr>
      <w:rPr>
        <w:rFonts w:ascii="Wingdings" w:hAnsi="Wingdings" w:hint="default"/>
      </w:rPr>
    </w:lvl>
  </w:abstractNum>
  <w:abstractNum w:abstractNumId="35" w15:restartNumberingAfterBreak="0">
    <w:nsid w:val="5D3D2A60"/>
    <w:multiLevelType w:val="hybridMultilevel"/>
    <w:tmpl w:val="DF94B5D4"/>
    <w:lvl w:ilvl="0" w:tplc="44B40960">
      <w:start w:val="1"/>
      <w:numFmt w:val="bullet"/>
      <w:lvlText w:val=""/>
      <w:lvlJc w:val="left"/>
      <w:pPr>
        <w:ind w:left="1010" w:hanging="360"/>
      </w:pPr>
      <w:rPr>
        <w:rFonts w:ascii="Symbol" w:hAnsi="Symbol" w:hint="default"/>
        <w:color w:val="F8485E" w:themeColor="text2"/>
      </w:rPr>
    </w:lvl>
    <w:lvl w:ilvl="1" w:tplc="040C0003">
      <w:start w:val="1"/>
      <w:numFmt w:val="bullet"/>
      <w:lvlText w:val="o"/>
      <w:lvlJc w:val="left"/>
      <w:pPr>
        <w:ind w:left="1730" w:hanging="360"/>
      </w:pPr>
      <w:rPr>
        <w:rFonts w:ascii="Courier New" w:hAnsi="Courier New" w:cs="Courier New" w:hint="default"/>
      </w:rPr>
    </w:lvl>
    <w:lvl w:ilvl="2" w:tplc="1F881976">
      <w:start w:val="1"/>
      <w:numFmt w:val="bullet"/>
      <w:lvlText w:val="-"/>
      <w:lvlJc w:val="left"/>
      <w:pPr>
        <w:ind w:left="2450" w:hanging="360"/>
      </w:pPr>
      <w:rPr>
        <w:rFonts w:ascii="Arial" w:hAnsi="Arial" w:cs="Arial" w:hint="default"/>
        <w:color w:val="56555A" w:themeColor="text1"/>
      </w:rPr>
    </w:lvl>
    <w:lvl w:ilvl="3" w:tplc="040C0001" w:tentative="1">
      <w:start w:val="1"/>
      <w:numFmt w:val="bullet"/>
      <w:lvlText w:val=""/>
      <w:lvlJc w:val="left"/>
      <w:pPr>
        <w:ind w:left="31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70" w:hanging="360"/>
      </w:pPr>
      <w:rPr>
        <w:rFonts w:ascii="Wingdings" w:hAnsi="Wingdings" w:hint="default"/>
      </w:rPr>
    </w:lvl>
  </w:abstractNum>
  <w:abstractNum w:abstractNumId="36" w15:restartNumberingAfterBreak="0">
    <w:nsid w:val="5E5C424B"/>
    <w:multiLevelType w:val="hybridMultilevel"/>
    <w:tmpl w:val="F66E9076"/>
    <w:lvl w:ilvl="0" w:tplc="59045AB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F8485E" w:themeColor="text2"/>
      </w:rPr>
    </w:lvl>
    <w:lvl w:ilvl="1" w:tplc="44B4096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F8485E" w:themeColor="text2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56211F"/>
    <w:multiLevelType w:val="hybridMultilevel"/>
    <w:tmpl w:val="AF64007A"/>
    <w:lvl w:ilvl="0" w:tplc="8D9AAE20"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316828"/>
    <w:multiLevelType w:val="hybridMultilevel"/>
    <w:tmpl w:val="4CCED8D4"/>
    <w:lvl w:ilvl="0" w:tplc="44B40960">
      <w:start w:val="1"/>
      <w:numFmt w:val="bullet"/>
      <w:lvlText w:val=""/>
      <w:lvlJc w:val="left"/>
      <w:pPr>
        <w:ind w:left="1010" w:hanging="360"/>
      </w:pPr>
      <w:rPr>
        <w:rFonts w:ascii="Symbol" w:hAnsi="Symbol" w:hint="default"/>
        <w:color w:val="F8485E" w:themeColor="text2"/>
      </w:rPr>
    </w:lvl>
    <w:lvl w:ilvl="1" w:tplc="040C0003">
      <w:start w:val="1"/>
      <w:numFmt w:val="bullet"/>
      <w:lvlText w:val="o"/>
      <w:lvlJc w:val="left"/>
      <w:pPr>
        <w:ind w:left="1730" w:hanging="360"/>
      </w:pPr>
      <w:rPr>
        <w:rFonts w:ascii="Courier New" w:hAnsi="Courier New" w:cs="Courier New" w:hint="default"/>
      </w:rPr>
    </w:lvl>
    <w:lvl w:ilvl="2" w:tplc="1F881976">
      <w:start w:val="1"/>
      <w:numFmt w:val="bullet"/>
      <w:lvlText w:val="-"/>
      <w:lvlJc w:val="left"/>
      <w:pPr>
        <w:ind w:left="2450" w:hanging="360"/>
      </w:pPr>
      <w:rPr>
        <w:rFonts w:ascii="Arial" w:hAnsi="Arial" w:cs="Arial" w:hint="default"/>
        <w:color w:val="56555A" w:themeColor="text1"/>
      </w:rPr>
    </w:lvl>
    <w:lvl w:ilvl="3" w:tplc="040C0001" w:tentative="1">
      <w:start w:val="1"/>
      <w:numFmt w:val="bullet"/>
      <w:lvlText w:val=""/>
      <w:lvlJc w:val="left"/>
      <w:pPr>
        <w:ind w:left="31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70" w:hanging="360"/>
      </w:pPr>
      <w:rPr>
        <w:rFonts w:ascii="Wingdings" w:hAnsi="Wingdings" w:hint="default"/>
      </w:rPr>
    </w:lvl>
  </w:abstractNum>
  <w:abstractNum w:abstractNumId="39" w15:restartNumberingAfterBreak="0">
    <w:nsid w:val="637F4C1B"/>
    <w:multiLevelType w:val="hybridMultilevel"/>
    <w:tmpl w:val="E02A2AEE"/>
    <w:lvl w:ilvl="0" w:tplc="8D9AAE20"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aj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A15C25"/>
    <w:multiLevelType w:val="hybridMultilevel"/>
    <w:tmpl w:val="A9C46A96"/>
    <w:lvl w:ilvl="0" w:tplc="71868CE8"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ajorHAns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3F186F"/>
    <w:multiLevelType w:val="hybridMultilevel"/>
    <w:tmpl w:val="26D4DC7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F8485E" w:themeColor="text2"/>
      </w:rPr>
    </w:lvl>
    <w:lvl w:ilvl="1" w:tplc="8D9AAE20"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ajorHAns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B226FE"/>
    <w:multiLevelType w:val="hybridMultilevel"/>
    <w:tmpl w:val="165877C4"/>
    <w:lvl w:ilvl="0" w:tplc="CAE401B8">
      <w:start w:val="1"/>
      <w:numFmt w:val="bullet"/>
      <w:lvlText w:val="-"/>
      <w:lvlJc w:val="left"/>
      <w:pPr>
        <w:ind w:left="773" w:hanging="360"/>
      </w:pPr>
      <w:rPr>
        <w:rFonts w:ascii="Vrinda" w:hAnsi="Vrinda" w:hint="default"/>
        <w:color w:val="F8485E" w:themeColor="text2"/>
      </w:rPr>
    </w:lvl>
    <w:lvl w:ilvl="1" w:tplc="FFFFFFFF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43" w15:restartNumberingAfterBreak="0">
    <w:nsid w:val="6EAA41DC"/>
    <w:multiLevelType w:val="hybridMultilevel"/>
    <w:tmpl w:val="9B441B94"/>
    <w:lvl w:ilvl="0" w:tplc="8D9AAE20"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aj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0707FA"/>
    <w:multiLevelType w:val="hybridMultilevel"/>
    <w:tmpl w:val="37E81C2E"/>
    <w:lvl w:ilvl="0" w:tplc="BF42DA96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ajorHAns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253770"/>
    <w:multiLevelType w:val="hybridMultilevel"/>
    <w:tmpl w:val="20CC9DC0"/>
    <w:lvl w:ilvl="0" w:tplc="CAE401B8">
      <w:start w:val="1"/>
      <w:numFmt w:val="bullet"/>
      <w:lvlText w:val="-"/>
      <w:lvlJc w:val="left"/>
      <w:pPr>
        <w:ind w:left="360" w:hanging="360"/>
      </w:pPr>
      <w:rPr>
        <w:rFonts w:ascii="Vrinda" w:hAnsi="Vrinda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E6236F0"/>
    <w:multiLevelType w:val="hybridMultilevel"/>
    <w:tmpl w:val="A9F0FA3E"/>
    <w:lvl w:ilvl="0" w:tplc="44B409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8485E" w:themeColor="text2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EF48CB"/>
    <w:multiLevelType w:val="multilevel"/>
    <w:tmpl w:val="95988890"/>
    <w:lvl w:ilvl="0">
      <w:start w:val="1"/>
      <w:numFmt w:val="decimal"/>
      <w:pStyle w:val="Titre1"/>
      <w:suff w:val="space"/>
      <w:lvlText w:val="%1 "/>
      <w:lvlJc w:val="left"/>
      <w:pPr>
        <w:ind w:left="283" w:firstLine="0"/>
      </w:pPr>
      <w:rPr>
        <w:rFonts w:hint="default"/>
      </w:rPr>
    </w:lvl>
    <w:lvl w:ilvl="1">
      <w:start w:val="1"/>
      <w:numFmt w:val="decimal"/>
      <w:pStyle w:val="Titre2"/>
      <w:suff w:val="space"/>
      <w:lvlText w:val="%1.%2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itre3"/>
      <w:suff w:val="space"/>
      <w:lvlText w:val="%1.%2.%3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itre4"/>
      <w:suff w:val="space"/>
      <w:lvlText w:val="%1.%2.%3.%4 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618947087">
    <w:abstractNumId w:val="0"/>
  </w:num>
  <w:num w:numId="2" w16cid:durableId="1674603971">
    <w:abstractNumId w:val="15"/>
  </w:num>
  <w:num w:numId="3" w16cid:durableId="548298841">
    <w:abstractNumId w:val="47"/>
  </w:num>
  <w:num w:numId="4" w16cid:durableId="1716074670">
    <w:abstractNumId w:val="17"/>
  </w:num>
  <w:num w:numId="5" w16cid:durableId="731660219">
    <w:abstractNumId w:val="18"/>
  </w:num>
  <w:num w:numId="6" w16cid:durableId="1925410029">
    <w:abstractNumId w:val="8"/>
  </w:num>
  <w:num w:numId="7" w16cid:durableId="1788616788">
    <w:abstractNumId w:val="16"/>
  </w:num>
  <w:num w:numId="8" w16cid:durableId="2076657086">
    <w:abstractNumId w:val="36"/>
  </w:num>
  <w:num w:numId="9" w16cid:durableId="1812208286">
    <w:abstractNumId w:val="25"/>
  </w:num>
  <w:num w:numId="10" w16cid:durableId="1223442953">
    <w:abstractNumId w:val="28"/>
  </w:num>
  <w:num w:numId="11" w16cid:durableId="1581792715">
    <w:abstractNumId w:val="30"/>
  </w:num>
  <w:num w:numId="12" w16cid:durableId="598410716">
    <w:abstractNumId w:val="46"/>
  </w:num>
  <w:num w:numId="13" w16cid:durableId="1167130678">
    <w:abstractNumId w:val="12"/>
  </w:num>
  <w:num w:numId="14" w16cid:durableId="2088720217">
    <w:abstractNumId w:val="1"/>
  </w:num>
  <w:num w:numId="15" w16cid:durableId="1100295593">
    <w:abstractNumId w:val="24"/>
  </w:num>
  <w:num w:numId="16" w16cid:durableId="1737238427">
    <w:abstractNumId w:val="26"/>
  </w:num>
  <w:num w:numId="17" w16cid:durableId="680014811">
    <w:abstractNumId w:val="38"/>
  </w:num>
  <w:num w:numId="18" w16cid:durableId="1145464014">
    <w:abstractNumId w:val="35"/>
  </w:num>
  <w:num w:numId="19" w16cid:durableId="1956328603">
    <w:abstractNumId w:val="23"/>
  </w:num>
  <w:num w:numId="20" w16cid:durableId="1227492589">
    <w:abstractNumId w:val="11"/>
  </w:num>
  <w:num w:numId="21" w16cid:durableId="751585498">
    <w:abstractNumId w:val="22"/>
  </w:num>
  <w:num w:numId="22" w16cid:durableId="1267227323">
    <w:abstractNumId w:val="33"/>
  </w:num>
  <w:num w:numId="23" w16cid:durableId="769935385">
    <w:abstractNumId w:val="21"/>
  </w:num>
  <w:num w:numId="24" w16cid:durableId="729697866">
    <w:abstractNumId w:val="34"/>
  </w:num>
  <w:num w:numId="25" w16cid:durableId="346714512">
    <w:abstractNumId w:val="4"/>
  </w:num>
  <w:num w:numId="26" w16cid:durableId="1971549798">
    <w:abstractNumId w:val="47"/>
  </w:num>
  <w:num w:numId="27" w16cid:durableId="87889276">
    <w:abstractNumId w:val="47"/>
  </w:num>
  <w:num w:numId="28" w16cid:durableId="778796557">
    <w:abstractNumId w:val="44"/>
  </w:num>
  <w:num w:numId="29" w16cid:durableId="1034304923">
    <w:abstractNumId w:val="5"/>
  </w:num>
  <w:num w:numId="30" w16cid:durableId="890265501">
    <w:abstractNumId w:val="14"/>
  </w:num>
  <w:num w:numId="31" w16cid:durableId="1955138321">
    <w:abstractNumId w:val="10"/>
  </w:num>
  <w:num w:numId="32" w16cid:durableId="1766533451">
    <w:abstractNumId w:val="32"/>
  </w:num>
  <w:num w:numId="33" w16cid:durableId="1867406864">
    <w:abstractNumId w:val="45"/>
  </w:num>
  <w:num w:numId="34" w16cid:durableId="562564969">
    <w:abstractNumId w:val="31"/>
  </w:num>
  <w:num w:numId="35" w16cid:durableId="664020396">
    <w:abstractNumId w:val="13"/>
  </w:num>
  <w:num w:numId="36" w16cid:durableId="60295615">
    <w:abstractNumId w:val="6"/>
  </w:num>
  <w:num w:numId="37" w16cid:durableId="298540466">
    <w:abstractNumId w:val="2"/>
  </w:num>
  <w:num w:numId="38" w16cid:durableId="2040274497">
    <w:abstractNumId w:val="29"/>
  </w:num>
  <w:num w:numId="39" w16cid:durableId="659967111">
    <w:abstractNumId w:val="42"/>
  </w:num>
  <w:num w:numId="40" w16cid:durableId="645668027">
    <w:abstractNumId w:val="20"/>
  </w:num>
  <w:num w:numId="41" w16cid:durableId="60101170">
    <w:abstractNumId w:val="47"/>
  </w:num>
  <w:num w:numId="42" w16cid:durableId="1484004668">
    <w:abstractNumId w:val="47"/>
  </w:num>
  <w:num w:numId="43" w16cid:durableId="121850287">
    <w:abstractNumId w:val="47"/>
  </w:num>
  <w:num w:numId="44" w16cid:durableId="1228494930">
    <w:abstractNumId w:val="47"/>
  </w:num>
  <w:num w:numId="45" w16cid:durableId="1204051660">
    <w:abstractNumId w:val="47"/>
  </w:num>
  <w:num w:numId="46" w16cid:durableId="2064324330">
    <w:abstractNumId w:val="47"/>
  </w:num>
  <w:num w:numId="47" w16cid:durableId="1024675711">
    <w:abstractNumId w:val="47"/>
  </w:num>
  <w:num w:numId="48" w16cid:durableId="1886484306">
    <w:abstractNumId w:val="37"/>
  </w:num>
  <w:num w:numId="49" w16cid:durableId="1426070149">
    <w:abstractNumId w:val="9"/>
  </w:num>
  <w:num w:numId="50" w16cid:durableId="1907916312">
    <w:abstractNumId w:val="27"/>
  </w:num>
  <w:num w:numId="51" w16cid:durableId="78214061">
    <w:abstractNumId w:val="7"/>
  </w:num>
  <w:num w:numId="52" w16cid:durableId="1829786371">
    <w:abstractNumId w:val="40"/>
  </w:num>
  <w:num w:numId="53" w16cid:durableId="562760561">
    <w:abstractNumId w:val="41"/>
  </w:num>
  <w:num w:numId="54" w16cid:durableId="448939239">
    <w:abstractNumId w:val="3"/>
  </w:num>
  <w:num w:numId="55" w16cid:durableId="370883696">
    <w:abstractNumId w:val="39"/>
  </w:num>
  <w:num w:numId="56" w16cid:durableId="1684630377">
    <w:abstractNumId w:val="43"/>
  </w:num>
  <w:num w:numId="57" w16cid:durableId="1347632236">
    <w:abstractNumId w:val="19"/>
  </w:num>
  <w:num w:numId="58" w16cid:durableId="325062340">
    <w:abstractNumId w:val="47"/>
  </w:num>
  <w:numIdMacAtCleanup w:val="1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VOTEAM">
    <w15:presenceInfo w15:providerId="None" w15:userId="DEVOTEA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2C1"/>
    <w:rsid w:val="00000B91"/>
    <w:rsid w:val="000014FE"/>
    <w:rsid w:val="000015C8"/>
    <w:rsid w:val="00001FF1"/>
    <w:rsid w:val="00002FCC"/>
    <w:rsid w:val="00004597"/>
    <w:rsid w:val="000078EF"/>
    <w:rsid w:val="00007ACA"/>
    <w:rsid w:val="00011770"/>
    <w:rsid w:val="0001386B"/>
    <w:rsid w:val="0001400E"/>
    <w:rsid w:val="00015C18"/>
    <w:rsid w:val="000161B2"/>
    <w:rsid w:val="000175FF"/>
    <w:rsid w:val="00020871"/>
    <w:rsid w:val="000237FD"/>
    <w:rsid w:val="00024FAD"/>
    <w:rsid w:val="00027522"/>
    <w:rsid w:val="00031A0A"/>
    <w:rsid w:val="00031A38"/>
    <w:rsid w:val="00033A45"/>
    <w:rsid w:val="00034E3C"/>
    <w:rsid w:val="00036E72"/>
    <w:rsid w:val="00040A58"/>
    <w:rsid w:val="00042916"/>
    <w:rsid w:val="00043340"/>
    <w:rsid w:val="00044E6F"/>
    <w:rsid w:val="00050E51"/>
    <w:rsid w:val="0005187A"/>
    <w:rsid w:val="000525E7"/>
    <w:rsid w:val="00053651"/>
    <w:rsid w:val="000553F4"/>
    <w:rsid w:val="00057485"/>
    <w:rsid w:val="000614EB"/>
    <w:rsid w:val="00063C99"/>
    <w:rsid w:val="00065C42"/>
    <w:rsid w:val="00066018"/>
    <w:rsid w:val="000700C7"/>
    <w:rsid w:val="0007402B"/>
    <w:rsid w:val="000804DE"/>
    <w:rsid w:val="00081091"/>
    <w:rsid w:val="00082C0F"/>
    <w:rsid w:val="00084398"/>
    <w:rsid w:val="0008498B"/>
    <w:rsid w:val="00085F8D"/>
    <w:rsid w:val="000928BA"/>
    <w:rsid w:val="000929E8"/>
    <w:rsid w:val="00093612"/>
    <w:rsid w:val="00096BFB"/>
    <w:rsid w:val="000A2261"/>
    <w:rsid w:val="000A2B9D"/>
    <w:rsid w:val="000A3918"/>
    <w:rsid w:val="000B055F"/>
    <w:rsid w:val="000B2D9B"/>
    <w:rsid w:val="000B2E0F"/>
    <w:rsid w:val="000B52A5"/>
    <w:rsid w:val="000C033B"/>
    <w:rsid w:val="000C087C"/>
    <w:rsid w:val="000C3DBE"/>
    <w:rsid w:val="000C63E6"/>
    <w:rsid w:val="000C6C17"/>
    <w:rsid w:val="000C711B"/>
    <w:rsid w:val="000C77DA"/>
    <w:rsid w:val="000D05F6"/>
    <w:rsid w:val="000D257C"/>
    <w:rsid w:val="000D6556"/>
    <w:rsid w:val="000D6CA0"/>
    <w:rsid w:val="000E01EA"/>
    <w:rsid w:val="000E0BC5"/>
    <w:rsid w:val="000E0D86"/>
    <w:rsid w:val="000E5BEE"/>
    <w:rsid w:val="000E5F67"/>
    <w:rsid w:val="000E64CD"/>
    <w:rsid w:val="000E73AB"/>
    <w:rsid w:val="000E7F47"/>
    <w:rsid w:val="000F157C"/>
    <w:rsid w:val="000F3C1B"/>
    <w:rsid w:val="000F4BB7"/>
    <w:rsid w:val="000F5790"/>
    <w:rsid w:val="000F58C1"/>
    <w:rsid w:val="000F6884"/>
    <w:rsid w:val="000F7BE3"/>
    <w:rsid w:val="001004C0"/>
    <w:rsid w:val="00102F60"/>
    <w:rsid w:val="00104F3A"/>
    <w:rsid w:val="00110D31"/>
    <w:rsid w:val="00111B7B"/>
    <w:rsid w:val="00115530"/>
    <w:rsid w:val="00120668"/>
    <w:rsid w:val="00120A33"/>
    <w:rsid w:val="001216C1"/>
    <w:rsid w:val="001238EE"/>
    <w:rsid w:val="001248A9"/>
    <w:rsid w:val="00126D17"/>
    <w:rsid w:val="00127D36"/>
    <w:rsid w:val="001329DB"/>
    <w:rsid w:val="00132B6D"/>
    <w:rsid w:val="001337C4"/>
    <w:rsid w:val="00135D22"/>
    <w:rsid w:val="00136F36"/>
    <w:rsid w:val="0014030E"/>
    <w:rsid w:val="0014171F"/>
    <w:rsid w:val="00142DDB"/>
    <w:rsid w:val="00142F98"/>
    <w:rsid w:val="00143905"/>
    <w:rsid w:val="001439E9"/>
    <w:rsid w:val="001448D8"/>
    <w:rsid w:val="00146959"/>
    <w:rsid w:val="001553B9"/>
    <w:rsid w:val="001574B2"/>
    <w:rsid w:val="00157939"/>
    <w:rsid w:val="00161B88"/>
    <w:rsid w:val="001676A3"/>
    <w:rsid w:val="0017025F"/>
    <w:rsid w:val="00175A84"/>
    <w:rsid w:val="00177DF0"/>
    <w:rsid w:val="001806A6"/>
    <w:rsid w:val="0018127A"/>
    <w:rsid w:val="0018163E"/>
    <w:rsid w:val="00181AF1"/>
    <w:rsid w:val="00184F90"/>
    <w:rsid w:val="00185F15"/>
    <w:rsid w:val="00191EA1"/>
    <w:rsid w:val="00193167"/>
    <w:rsid w:val="001938D0"/>
    <w:rsid w:val="00195844"/>
    <w:rsid w:val="00196044"/>
    <w:rsid w:val="00197F10"/>
    <w:rsid w:val="00197FC4"/>
    <w:rsid w:val="001A0E7D"/>
    <w:rsid w:val="001A2764"/>
    <w:rsid w:val="001A2C6C"/>
    <w:rsid w:val="001A33C1"/>
    <w:rsid w:val="001A6E24"/>
    <w:rsid w:val="001A7F1B"/>
    <w:rsid w:val="001B03B6"/>
    <w:rsid w:val="001B3C70"/>
    <w:rsid w:val="001B4487"/>
    <w:rsid w:val="001B520C"/>
    <w:rsid w:val="001B599E"/>
    <w:rsid w:val="001C0140"/>
    <w:rsid w:val="001C0424"/>
    <w:rsid w:val="001C0D05"/>
    <w:rsid w:val="001C3DA5"/>
    <w:rsid w:val="001C59FE"/>
    <w:rsid w:val="001C72A3"/>
    <w:rsid w:val="001C73E7"/>
    <w:rsid w:val="001C787D"/>
    <w:rsid w:val="001C7BEC"/>
    <w:rsid w:val="001D0102"/>
    <w:rsid w:val="001D2241"/>
    <w:rsid w:val="001D78CF"/>
    <w:rsid w:val="001E25C6"/>
    <w:rsid w:val="001E314D"/>
    <w:rsid w:val="001E5A3A"/>
    <w:rsid w:val="001E74D2"/>
    <w:rsid w:val="001F0E38"/>
    <w:rsid w:val="001F38A0"/>
    <w:rsid w:val="001F4D3A"/>
    <w:rsid w:val="00200006"/>
    <w:rsid w:val="002006DA"/>
    <w:rsid w:val="0020349F"/>
    <w:rsid w:val="00204736"/>
    <w:rsid w:val="00206D5C"/>
    <w:rsid w:val="00207A67"/>
    <w:rsid w:val="00207B79"/>
    <w:rsid w:val="00217ECB"/>
    <w:rsid w:val="0022188A"/>
    <w:rsid w:val="00222475"/>
    <w:rsid w:val="002236BC"/>
    <w:rsid w:val="00223F17"/>
    <w:rsid w:val="002244B7"/>
    <w:rsid w:val="00224754"/>
    <w:rsid w:val="00225115"/>
    <w:rsid w:val="0022670D"/>
    <w:rsid w:val="00227886"/>
    <w:rsid w:val="00231B9E"/>
    <w:rsid w:val="002364B5"/>
    <w:rsid w:val="002370C2"/>
    <w:rsid w:val="002414C6"/>
    <w:rsid w:val="002422F2"/>
    <w:rsid w:val="002424E6"/>
    <w:rsid w:val="00245BAC"/>
    <w:rsid w:val="002466CC"/>
    <w:rsid w:val="00246BB9"/>
    <w:rsid w:val="00247264"/>
    <w:rsid w:val="002472D3"/>
    <w:rsid w:val="00250195"/>
    <w:rsid w:val="00250EB5"/>
    <w:rsid w:val="00252B0F"/>
    <w:rsid w:val="00253658"/>
    <w:rsid w:val="00253709"/>
    <w:rsid w:val="00260645"/>
    <w:rsid w:val="00260A5D"/>
    <w:rsid w:val="002642A4"/>
    <w:rsid w:val="00266F97"/>
    <w:rsid w:val="00270640"/>
    <w:rsid w:val="00270C07"/>
    <w:rsid w:val="00270F14"/>
    <w:rsid w:val="0027175D"/>
    <w:rsid w:val="00271EED"/>
    <w:rsid w:val="00272050"/>
    <w:rsid w:val="002724A0"/>
    <w:rsid w:val="00273883"/>
    <w:rsid w:val="0027586E"/>
    <w:rsid w:val="0027641F"/>
    <w:rsid w:val="00276C12"/>
    <w:rsid w:val="00281DBF"/>
    <w:rsid w:val="002863E9"/>
    <w:rsid w:val="00287E58"/>
    <w:rsid w:val="002A0BDE"/>
    <w:rsid w:val="002A450A"/>
    <w:rsid w:val="002A450D"/>
    <w:rsid w:val="002B220C"/>
    <w:rsid w:val="002B24E1"/>
    <w:rsid w:val="002B3313"/>
    <w:rsid w:val="002C1201"/>
    <w:rsid w:val="002C2892"/>
    <w:rsid w:val="002C379F"/>
    <w:rsid w:val="002C5C8B"/>
    <w:rsid w:val="002D1ED8"/>
    <w:rsid w:val="002D4991"/>
    <w:rsid w:val="002E0392"/>
    <w:rsid w:val="002E48F0"/>
    <w:rsid w:val="002F0ADE"/>
    <w:rsid w:val="002F4B43"/>
    <w:rsid w:val="002F5A0F"/>
    <w:rsid w:val="002F6692"/>
    <w:rsid w:val="00303E4E"/>
    <w:rsid w:val="0030401A"/>
    <w:rsid w:val="003057D2"/>
    <w:rsid w:val="0030788B"/>
    <w:rsid w:val="00310569"/>
    <w:rsid w:val="00311256"/>
    <w:rsid w:val="00311C29"/>
    <w:rsid w:val="0031226A"/>
    <w:rsid w:val="00325034"/>
    <w:rsid w:val="003252FD"/>
    <w:rsid w:val="003274DB"/>
    <w:rsid w:val="00332236"/>
    <w:rsid w:val="00335A9C"/>
    <w:rsid w:val="00335FAE"/>
    <w:rsid w:val="00340744"/>
    <w:rsid w:val="00340B1C"/>
    <w:rsid w:val="0034158C"/>
    <w:rsid w:val="003432C4"/>
    <w:rsid w:val="00347A7D"/>
    <w:rsid w:val="003530EF"/>
    <w:rsid w:val="003550F0"/>
    <w:rsid w:val="00355F5D"/>
    <w:rsid w:val="003562FC"/>
    <w:rsid w:val="0035675A"/>
    <w:rsid w:val="003671BC"/>
    <w:rsid w:val="00367467"/>
    <w:rsid w:val="00367A31"/>
    <w:rsid w:val="003721A9"/>
    <w:rsid w:val="00372A38"/>
    <w:rsid w:val="00373590"/>
    <w:rsid w:val="0038401D"/>
    <w:rsid w:val="00387A6F"/>
    <w:rsid w:val="00387F28"/>
    <w:rsid w:val="00390364"/>
    <w:rsid w:val="00392C38"/>
    <w:rsid w:val="00393A44"/>
    <w:rsid w:val="0039554B"/>
    <w:rsid w:val="00396C09"/>
    <w:rsid w:val="003A0089"/>
    <w:rsid w:val="003A1C43"/>
    <w:rsid w:val="003A499E"/>
    <w:rsid w:val="003A4ACA"/>
    <w:rsid w:val="003A7D69"/>
    <w:rsid w:val="003B1724"/>
    <w:rsid w:val="003B52EA"/>
    <w:rsid w:val="003B652E"/>
    <w:rsid w:val="003C18CF"/>
    <w:rsid w:val="003C3180"/>
    <w:rsid w:val="003C3D37"/>
    <w:rsid w:val="003C3DC2"/>
    <w:rsid w:val="003C6577"/>
    <w:rsid w:val="003C7C34"/>
    <w:rsid w:val="003D302E"/>
    <w:rsid w:val="003D3683"/>
    <w:rsid w:val="003D6A66"/>
    <w:rsid w:val="003D7836"/>
    <w:rsid w:val="003E0650"/>
    <w:rsid w:val="003E3939"/>
    <w:rsid w:val="003E3F8F"/>
    <w:rsid w:val="003E4885"/>
    <w:rsid w:val="003E5DD1"/>
    <w:rsid w:val="003F310D"/>
    <w:rsid w:val="003F55AE"/>
    <w:rsid w:val="003F5891"/>
    <w:rsid w:val="003F6DD7"/>
    <w:rsid w:val="003F7677"/>
    <w:rsid w:val="003F7931"/>
    <w:rsid w:val="004007BD"/>
    <w:rsid w:val="004032D1"/>
    <w:rsid w:val="004046BC"/>
    <w:rsid w:val="00405E01"/>
    <w:rsid w:val="004105AB"/>
    <w:rsid w:val="00410859"/>
    <w:rsid w:val="00413C94"/>
    <w:rsid w:val="00414520"/>
    <w:rsid w:val="00414F56"/>
    <w:rsid w:val="00415368"/>
    <w:rsid w:val="00416D0B"/>
    <w:rsid w:val="00422C38"/>
    <w:rsid w:val="00423013"/>
    <w:rsid w:val="00425A3F"/>
    <w:rsid w:val="00426873"/>
    <w:rsid w:val="00430AB2"/>
    <w:rsid w:val="004316F4"/>
    <w:rsid w:val="00431819"/>
    <w:rsid w:val="00440A32"/>
    <w:rsid w:val="004412AA"/>
    <w:rsid w:val="00446A9B"/>
    <w:rsid w:val="00450332"/>
    <w:rsid w:val="004531E8"/>
    <w:rsid w:val="00453A48"/>
    <w:rsid w:val="00453B6F"/>
    <w:rsid w:val="00456F10"/>
    <w:rsid w:val="0046329D"/>
    <w:rsid w:val="004637B2"/>
    <w:rsid w:val="00464D63"/>
    <w:rsid w:val="0046761F"/>
    <w:rsid w:val="00483E5E"/>
    <w:rsid w:val="00491645"/>
    <w:rsid w:val="00492F77"/>
    <w:rsid w:val="00494BBB"/>
    <w:rsid w:val="00494E32"/>
    <w:rsid w:val="00495B07"/>
    <w:rsid w:val="004A2404"/>
    <w:rsid w:val="004A4E9F"/>
    <w:rsid w:val="004A4FEF"/>
    <w:rsid w:val="004A7D91"/>
    <w:rsid w:val="004B0484"/>
    <w:rsid w:val="004C0CDC"/>
    <w:rsid w:val="004C137C"/>
    <w:rsid w:val="004C2C90"/>
    <w:rsid w:val="004C7C0F"/>
    <w:rsid w:val="004D16D6"/>
    <w:rsid w:val="004D210B"/>
    <w:rsid w:val="004D2C8D"/>
    <w:rsid w:val="004D3592"/>
    <w:rsid w:val="004D5DFD"/>
    <w:rsid w:val="004D6026"/>
    <w:rsid w:val="004D740B"/>
    <w:rsid w:val="004D7EB3"/>
    <w:rsid w:val="004E08A2"/>
    <w:rsid w:val="004E212B"/>
    <w:rsid w:val="004E4E88"/>
    <w:rsid w:val="004E55DA"/>
    <w:rsid w:val="004E584B"/>
    <w:rsid w:val="004E6C3F"/>
    <w:rsid w:val="004E6EE2"/>
    <w:rsid w:val="004E7E72"/>
    <w:rsid w:val="004F1834"/>
    <w:rsid w:val="004F4148"/>
    <w:rsid w:val="004F479E"/>
    <w:rsid w:val="004F57F1"/>
    <w:rsid w:val="0050261E"/>
    <w:rsid w:val="00502A7C"/>
    <w:rsid w:val="00503102"/>
    <w:rsid w:val="005040EC"/>
    <w:rsid w:val="005055A3"/>
    <w:rsid w:val="00505B73"/>
    <w:rsid w:val="005062B5"/>
    <w:rsid w:val="005068B3"/>
    <w:rsid w:val="0050692D"/>
    <w:rsid w:val="0050693E"/>
    <w:rsid w:val="005070E1"/>
    <w:rsid w:val="0051483F"/>
    <w:rsid w:val="005176C2"/>
    <w:rsid w:val="00517953"/>
    <w:rsid w:val="00520E5C"/>
    <w:rsid w:val="005245A2"/>
    <w:rsid w:val="00524B01"/>
    <w:rsid w:val="005255A7"/>
    <w:rsid w:val="005277C9"/>
    <w:rsid w:val="00530586"/>
    <w:rsid w:val="005354A8"/>
    <w:rsid w:val="00536455"/>
    <w:rsid w:val="0053727F"/>
    <w:rsid w:val="00544C3D"/>
    <w:rsid w:val="00545DB8"/>
    <w:rsid w:val="00546510"/>
    <w:rsid w:val="00546963"/>
    <w:rsid w:val="00552C27"/>
    <w:rsid w:val="00553234"/>
    <w:rsid w:val="00554B1D"/>
    <w:rsid w:val="00554BA3"/>
    <w:rsid w:val="00556839"/>
    <w:rsid w:val="00557AD7"/>
    <w:rsid w:val="00563F53"/>
    <w:rsid w:val="00564934"/>
    <w:rsid w:val="00565096"/>
    <w:rsid w:val="00565DEF"/>
    <w:rsid w:val="00573A37"/>
    <w:rsid w:val="0057546A"/>
    <w:rsid w:val="00575FA5"/>
    <w:rsid w:val="00584770"/>
    <w:rsid w:val="00584EC8"/>
    <w:rsid w:val="005871E9"/>
    <w:rsid w:val="00590E8B"/>
    <w:rsid w:val="00591AA1"/>
    <w:rsid w:val="005925A0"/>
    <w:rsid w:val="00592774"/>
    <w:rsid w:val="00592ADD"/>
    <w:rsid w:val="00593ADD"/>
    <w:rsid w:val="00595CE6"/>
    <w:rsid w:val="005A23A9"/>
    <w:rsid w:val="005A2474"/>
    <w:rsid w:val="005A307D"/>
    <w:rsid w:val="005A4EAD"/>
    <w:rsid w:val="005A68F3"/>
    <w:rsid w:val="005B0360"/>
    <w:rsid w:val="005B1670"/>
    <w:rsid w:val="005B2FEF"/>
    <w:rsid w:val="005B5584"/>
    <w:rsid w:val="005B6513"/>
    <w:rsid w:val="005C174C"/>
    <w:rsid w:val="005C3FCD"/>
    <w:rsid w:val="005C486E"/>
    <w:rsid w:val="005C4CD2"/>
    <w:rsid w:val="005C4D5C"/>
    <w:rsid w:val="005C6F53"/>
    <w:rsid w:val="005D0579"/>
    <w:rsid w:val="005D13B5"/>
    <w:rsid w:val="005D308D"/>
    <w:rsid w:val="005D65B8"/>
    <w:rsid w:val="005D664E"/>
    <w:rsid w:val="005E47F4"/>
    <w:rsid w:val="005F1183"/>
    <w:rsid w:val="005F297C"/>
    <w:rsid w:val="005F32CA"/>
    <w:rsid w:val="005F4A3C"/>
    <w:rsid w:val="005F6117"/>
    <w:rsid w:val="0060039E"/>
    <w:rsid w:val="00601A23"/>
    <w:rsid w:val="006029BD"/>
    <w:rsid w:val="006030B6"/>
    <w:rsid w:val="0060375A"/>
    <w:rsid w:val="00604F82"/>
    <w:rsid w:val="006102D3"/>
    <w:rsid w:val="00614E78"/>
    <w:rsid w:val="006158B8"/>
    <w:rsid w:val="006170C1"/>
    <w:rsid w:val="006216B1"/>
    <w:rsid w:val="00621B87"/>
    <w:rsid w:val="00624B01"/>
    <w:rsid w:val="00627678"/>
    <w:rsid w:val="00632C4C"/>
    <w:rsid w:val="0063363A"/>
    <w:rsid w:val="00642FFE"/>
    <w:rsid w:val="0064417E"/>
    <w:rsid w:val="0064483C"/>
    <w:rsid w:val="00647537"/>
    <w:rsid w:val="0065105A"/>
    <w:rsid w:val="006520D6"/>
    <w:rsid w:val="00653B41"/>
    <w:rsid w:val="00657529"/>
    <w:rsid w:val="00662D3D"/>
    <w:rsid w:val="006650FB"/>
    <w:rsid w:val="00665663"/>
    <w:rsid w:val="00667AB6"/>
    <w:rsid w:val="00670DB6"/>
    <w:rsid w:val="00673AEF"/>
    <w:rsid w:val="00673F70"/>
    <w:rsid w:val="00676AD3"/>
    <w:rsid w:val="006772AC"/>
    <w:rsid w:val="0068110B"/>
    <w:rsid w:val="0068399C"/>
    <w:rsid w:val="006844E7"/>
    <w:rsid w:val="00685AB9"/>
    <w:rsid w:val="00685F48"/>
    <w:rsid w:val="006863FC"/>
    <w:rsid w:val="00686EE8"/>
    <w:rsid w:val="00687572"/>
    <w:rsid w:val="006904CC"/>
    <w:rsid w:val="00690B10"/>
    <w:rsid w:val="006910F6"/>
    <w:rsid w:val="00691BC0"/>
    <w:rsid w:val="006A2537"/>
    <w:rsid w:val="006A4244"/>
    <w:rsid w:val="006A74D5"/>
    <w:rsid w:val="006A7674"/>
    <w:rsid w:val="006B1199"/>
    <w:rsid w:val="006B19BD"/>
    <w:rsid w:val="006B2EC9"/>
    <w:rsid w:val="006B41FE"/>
    <w:rsid w:val="006B440C"/>
    <w:rsid w:val="006B5C68"/>
    <w:rsid w:val="006C0D92"/>
    <w:rsid w:val="006C27CC"/>
    <w:rsid w:val="006C4461"/>
    <w:rsid w:val="006C7914"/>
    <w:rsid w:val="006D6510"/>
    <w:rsid w:val="006D7B7F"/>
    <w:rsid w:val="006E0312"/>
    <w:rsid w:val="006E2356"/>
    <w:rsid w:val="006E7B0B"/>
    <w:rsid w:val="006E7C0D"/>
    <w:rsid w:val="006F46E7"/>
    <w:rsid w:val="006F47E4"/>
    <w:rsid w:val="006F534C"/>
    <w:rsid w:val="006F5CA1"/>
    <w:rsid w:val="006F788B"/>
    <w:rsid w:val="00700415"/>
    <w:rsid w:val="00700836"/>
    <w:rsid w:val="0070494B"/>
    <w:rsid w:val="00706F9C"/>
    <w:rsid w:val="007073E5"/>
    <w:rsid w:val="007100FF"/>
    <w:rsid w:val="00713235"/>
    <w:rsid w:val="0071388C"/>
    <w:rsid w:val="00713A00"/>
    <w:rsid w:val="00717F7F"/>
    <w:rsid w:val="00720E3F"/>
    <w:rsid w:val="00720FA9"/>
    <w:rsid w:val="00722F2C"/>
    <w:rsid w:val="007243E8"/>
    <w:rsid w:val="00724E29"/>
    <w:rsid w:val="00725943"/>
    <w:rsid w:val="007259C8"/>
    <w:rsid w:val="007326ED"/>
    <w:rsid w:val="0073523A"/>
    <w:rsid w:val="00736E42"/>
    <w:rsid w:val="00740D23"/>
    <w:rsid w:val="00741A4C"/>
    <w:rsid w:val="00742562"/>
    <w:rsid w:val="00742C59"/>
    <w:rsid w:val="00743316"/>
    <w:rsid w:val="00750E91"/>
    <w:rsid w:val="00751169"/>
    <w:rsid w:val="007519B6"/>
    <w:rsid w:val="007608EA"/>
    <w:rsid w:val="00761118"/>
    <w:rsid w:val="0076211E"/>
    <w:rsid w:val="00762BBC"/>
    <w:rsid w:val="007631F0"/>
    <w:rsid w:val="007653C0"/>
    <w:rsid w:val="0076716A"/>
    <w:rsid w:val="007677EA"/>
    <w:rsid w:val="007700C5"/>
    <w:rsid w:val="007719F7"/>
    <w:rsid w:val="00775942"/>
    <w:rsid w:val="00776832"/>
    <w:rsid w:val="007779E6"/>
    <w:rsid w:val="00777F90"/>
    <w:rsid w:val="007832D6"/>
    <w:rsid w:val="007835CD"/>
    <w:rsid w:val="00790575"/>
    <w:rsid w:val="00793DBB"/>
    <w:rsid w:val="007971EE"/>
    <w:rsid w:val="00797314"/>
    <w:rsid w:val="00797A3C"/>
    <w:rsid w:val="007A26BC"/>
    <w:rsid w:val="007A40B9"/>
    <w:rsid w:val="007A41AA"/>
    <w:rsid w:val="007A6C0B"/>
    <w:rsid w:val="007B1A5F"/>
    <w:rsid w:val="007B2E30"/>
    <w:rsid w:val="007B3F77"/>
    <w:rsid w:val="007B67DA"/>
    <w:rsid w:val="007C0549"/>
    <w:rsid w:val="007C78A1"/>
    <w:rsid w:val="007D2107"/>
    <w:rsid w:val="007D4BE4"/>
    <w:rsid w:val="007D6D0B"/>
    <w:rsid w:val="007E7B7A"/>
    <w:rsid w:val="007F048D"/>
    <w:rsid w:val="007F20CF"/>
    <w:rsid w:val="007F4A3A"/>
    <w:rsid w:val="007F7475"/>
    <w:rsid w:val="007F7544"/>
    <w:rsid w:val="007F77E8"/>
    <w:rsid w:val="00801923"/>
    <w:rsid w:val="00801998"/>
    <w:rsid w:val="0080392B"/>
    <w:rsid w:val="008039DA"/>
    <w:rsid w:val="00805B54"/>
    <w:rsid w:val="00806FFA"/>
    <w:rsid w:val="00807F94"/>
    <w:rsid w:val="008111F1"/>
    <w:rsid w:val="008115C5"/>
    <w:rsid w:val="0082103A"/>
    <w:rsid w:val="00824512"/>
    <w:rsid w:val="00825157"/>
    <w:rsid w:val="0082525F"/>
    <w:rsid w:val="008268EA"/>
    <w:rsid w:val="008328B0"/>
    <w:rsid w:val="00832BDD"/>
    <w:rsid w:val="00832D83"/>
    <w:rsid w:val="00836902"/>
    <w:rsid w:val="0084123B"/>
    <w:rsid w:val="00844412"/>
    <w:rsid w:val="008447F8"/>
    <w:rsid w:val="00844A51"/>
    <w:rsid w:val="00847C65"/>
    <w:rsid w:val="0085321D"/>
    <w:rsid w:val="008575FA"/>
    <w:rsid w:val="00857D38"/>
    <w:rsid w:val="00857FA5"/>
    <w:rsid w:val="00860844"/>
    <w:rsid w:val="008618C8"/>
    <w:rsid w:val="00861976"/>
    <w:rsid w:val="00862E6A"/>
    <w:rsid w:val="00862FB9"/>
    <w:rsid w:val="00863ACC"/>
    <w:rsid w:val="00864153"/>
    <w:rsid w:val="0087093A"/>
    <w:rsid w:val="00871C78"/>
    <w:rsid w:val="008723C4"/>
    <w:rsid w:val="008733E5"/>
    <w:rsid w:val="008747E0"/>
    <w:rsid w:val="00874E0B"/>
    <w:rsid w:val="00875FB0"/>
    <w:rsid w:val="00877ED7"/>
    <w:rsid w:val="008801FB"/>
    <w:rsid w:val="008837C2"/>
    <w:rsid w:val="00885451"/>
    <w:rsid w:val="00886E7A"/>
    <w:rsid w:val="00892E00"/>
    <w:rsid w:val="008946E9"/>
    <w:rsid w:val="00895571"/>
    <w:rsid w:val="00896C31"/>
    <w:rsid w:val="008A0908"/>
    <w:rsid w:val="008A396A"/>
    <w:rsid w:val="008A4866"/>
    <w:rsid w:val="008A5611"/>
    <w:rsid w:val="008A7022"/>
    <w:rsid w:val="008A73BC"/>
    <w:rsid w:val="008A7655"/>
    <w:rsid w:val="008B22C0"/>
    <w:rsid w:val="008B697B"/>
    <w:rsid w:val="008C10D7"/>
    <w:rsid w:val="008C2E4A"/>
    <w:rsid w:val="008C3176"/>
    <w:rsid w:val="008C6D85"/>
    <w:rsid w:val="008D4A64"/>
    <w:rsid w:val="008D4E30"/>
    <w:rsid w:val="008D6820"/>
    <w:rsid w:val="008E168A"/>
    <w:rsid w:val="008E1C4B"/>
    <w:rsid w:val="008E36CA"/>
    <w:rsid w:val="008E5FF8"/>
    <w:rsid w:val="008E6154"/>
    <w:rsid w:val="008E64EE"/>
    <w:rsid w:val="008F15B9"/>
    <w:rsid w:val="008F1D2A"/>
    <w:rsid w:val="008F2454"/>
    <w:rsid w:val="008F295C"/>
    <w:rsid w:val="008F39D5"/>
    <w:rsid w:val="008F3BDA"/>
    <w:rsid w:val="00900EB9"/>
    <w:rsid w:val="00901404"/>
    <w:rsid w:val="009022C1"/>
    <w:rsid w:val="00903B34"/>
    <w:rsid w:val="009056E1"/>
    <w:rsid w:val="009079AC"/>
    <w:rsid w:val="009126AC"/>
    <w:rsid w:val="00912C3F"/>
    <w:rsid w:val="00913577"/>
    <w:rsid w:val="00915F33"/>
    <w:rsid w:val="0091668C"/>
    <w:rsid w:val="00922A43"/>
    <w:rsid w:val="009235F3"/>
    <w:rsid w:val="00925ED3"/>
    <w:rsid w:val="00926E30"/>
    <w:rsid w:val="009309DD"/>
    <w:rsid w:val="00930B3E"/>
    <w:rsid w:val="00932D6E"/>
    <w:rsid w:val="00936D98"/>
    <w:rsid w:val="0094063C"/>
    <w:rsid w:val="0094158B"/>
    <w:rsid w:val="009433A4"/>
    <w:rsid w:val="009447E6"/>
    <w:rsid w:val="00944B23"/>
    <w:rsid w:val="00945141"/>
    <w:rsid w:val="009473EB"/>
    <w:rsid w:val="009507DA"/>
    <w:rsid w:val="00951F52"/>
    <w:rsid w:val="00952D97"/>
    <w:rsid w:val="00960345"/>
    <w:rsid w:val="00960450"/>
    <w:rsid w:val="009625B9"/>
    <w:rsid w:val="00963868"/>
    <w:rsid w:val="0096659A"/>
    <w:rsid w:val="009671EF"/>
    <w:rsid w:val="00970A19"/>
    <w:rsid w:val="00971591"/>
    <w:rsid w:val="009723AF"/>
    <w:rsid w:val="00972E28"/>
    <w:rsid w:val="0097414B"/>
    <w:rsid w:val="009756FD"/>
    <w:rsid w:val="009764A4"/>
    <w:rsid w:val="009764FA"/>
    <w:rsid w:val="00976D1A"/>
    <w:rsid w:val="00983BB4"/>
    <w:rsid w:val="009849DD"/>
    <w:rsid w:val="009856D6"/>
    <w:rsid w:val="00987913"/>
    <w:rsid w:val="00991B51"/>
    <w:rsid w:val="00993512"/>
    <w:rsid w:val="0099511B"/>
    <w:rsid w:val="009955FF"/>
    <w:rsid w:val="009A006F"/>
    <w:rsid w:val="009A2D39"/>
    <w:rsid w:val="009A3908"/>
    <w:rsid w:val="009A39F9"/>
    <w:rsid w:val="009A4ECD"/>
    <w:rsid w:val="009A6753"/>
    <w:rsid w:val="009A6BCB"/>
    <w:rsid w:val="009A6C71"/>
    <w:rsid w:val="009B004A"/>
    <w:rsid w:val="009B1144"/>
    <w:rsid w:val="009B1C4E"/>
    <w:rsid w:val="009B2429"/>
    <w:rsid w:val="009B41B2"/>
    <w:rsid w:val="009B684B"/>
    <w:rsid w:val="009C534C"/>
    <w:rsid w:val="009C54DD"/>
    <w:rsid w:val="009C6F90"/>
    <w:rsid w:val="009C77B9"/>
    <w:rsid w:val="009D0294"/>
    <w:rsid w:val="009D22F0"/>
    <w:rsid w:val="009D3B5F"/>
    <w:rsid w:val="009D6C42"/>
    <w:rsid w:val="009D6C89"/>
    <w:rsid w:val="009D731A"/>
    <w:rsid w:val="009E0804"/>
    <w:rsid w:val="009E3F00"/>
    <w:rsid w:val="009E4AD2"/>
    <w:rsid w:val="009E5EE8"/>
    <w:rsid w:val="009E7E5B"/>
    <w:rsid w:val="009F0B42"/>
    <w:rsid w:val="009F1691"/>
    <w:rsid w:val="009F18A5"/>
    <w:rsid w:val="009F25BA"/>
    <w:rsid w:val="009F70A0"/>
    <w:rsid w:val="009F7F91"/>
    <w:rsid w:val="00A00D67"/>
    <w:rsid w:val="00A02E04"/>
    <w:rsid w:val="00A12378"/>
    <w:rsid w:val="00A13F54"/>
    <w:rsid w:val="00A140AC"/>
    <w:rsid w:val="00A213F6"/>
    <w:rsid w:val="00A227AD"/>
    <w:rsid w:val="00A241EF"/>
    <w:rsid w:val="00A24571"/>
    <w:rsid w:val="00A24A25"/>
    <w:rsid w:val="00A26000"/>
    <w:rsid w:val="00A30826"/>
    <w:rsid w:val="00A31480"/>
    <w:rsid w:val="00A3280F"/>
    <w:rsid w:val="00A33328"/>
    <w:rsid w:val="00A3709B"/>
    <w:rsid w:val="00A42D11"/>
    <w:rsid w:val="00A457D0"/>
    <w:rsid w:val="00A50150"/>
    <w:rsid w:val="00A501E4"/>
    <w:rsid w:val="00A53642"/>
    <w:rsid w:val="00A53AC3"/>
    <w:rsid w:val="00A54275"/>
    <w:rsid w:val="00A544A1"/>
    <w:rsid w:val="00A558C5"/>
    <w:rsid w:val="00A55D46"/>
    <w:rsid w:val="00A5656E"/>
    <w:rsid w:val="00A61B2E"/>
    <w:rsid w:val="00A628E1"/>
    <w:rsid w:val="00A650E8"/>
    <w:rsid w:val="00A71A75"/>
    <w:rsid w:val="00A72E4B"/>
    <w:rsid w:val="00A7793C"/>
    <w:rsid w:val="00A8018D"/>
    <w:rsid w:val="00A82C5F"/>
    <w:rsid w:val="00A8329E"/>
    <w:rsid w:val="00A8470D"/>
    <w:rsid w:val="00A85CF5"/>
    <w:rsid w:val="00A8645A"/>
    <w:rsid w:val="00A87436"/>
    <w:rsid w:val="00A90AB7"/>
    <w:rsid w:val="00A9159E"/>
    <w:rsid w:val="00A917C0"/>
    <w:rsid w:val="00A943BA"/>
    <w:rsid w:val="00A95034"/>
    <w:rsid w:val="00A95BFB"/>
    <w:rsid w:val="00A95DD1"/>
    <w:rsid w:val="00AA306B"/>
    <w:rsid w:val="00AB4F75"/>
    <w:rsid w:val="00AC004D"/>
    <w:rsid w:val="00AC00AF"/>
    <w:rsid w:val="00AC16F7"/>
    <w:rsid w:val="00AC445C"/>
    <w:rsid w:val="00AD046E"/>
    <w:rsid w:val="00AD33DD"/>
    <w:rsid w:val="00AD3B4F"/>
    <w:rsid w:val="00AD3E0E"/>
    <w:rsid w:val="00AD76D2"/>
    <w:rsid w:val="00AD7C68"/>
    <w:rsid w:val="00AD7DB8"/>
    <w:rsid w:val="00AE1893"/>
    <w:rsid w:val="00AE18F0"/>
    <w:rsid w:val="00AE424F"/>
    <w:rsid w:val="00AE435E"/>
    <w:rsid w:val="00AE61EB"/>
    <w:rsid w:val="00AF0EAA"/>
    <w:rsid w:val="00AF1DE8"/>
    <w:rsid w:val="00AF34C9"/>
    <w:rsid w:val="00AF6AE9"/>
    <w:rsid w:val="00B001D5"/>
    <w:rsid w:val="00B00935"/>
    <w:rsid w:val="00B0217E"/>
    <w:rsid w:val="00B02790"/>
    <w:rsid w:val="00B04177"/>
    <w:rsid w:val="00B05CA5"/>
    <w:rsid w:val="00B108F3"/>
    <w:rsid w:val="00B12261"/>
    <w:rsid w:val="00B13AC7"/>
    <w:rsid w:val="00B15AD4"/>
    <w:rsid w:val="00B15F03"/>
    <w:rsid w:val="00B174E6"/>
    <w:rsid w:val="00B212EC"/>
    <w:rsid w:val="00B21625"/>
    <w:rsid w:val="00B21D16"/>
    <w:rsid w:val="00B23EA3"/>
    <w:rsid w:val="00B2619A"/>
    <w:rsid w:val="00B27E49"/>
    <w:rsid w:val="00B304C0"/>
    <w:rsid w:val="00B30E0E"/>
    <w:rsid w:val="00B3104B"/>
    <w:rsid w:val="00B3153B"/>
    <w:rsid w:val="00B32B18"/>
    <w:rsid w:val="00B33246"/>
    <w:rsid w:val="00B34149"/>
    <w:rsid w:val="00B341B6"/>
    <w:rsid w:val="00B3430B"/>
    <w:rsid w:val="00B378AE"/>
    <w:rsid w:val="00B42743"/>
    <w:rsid w:val="00B504A7"/>
    <w:rsid w:val="00B5242F"/>
    <w:rsid w:val="00B5244D"/>
    <w:rsid w:val="00B52A00"/>
    <w:rsid w:val="00B52B34"/>
    <w:rsid w:val="00B61D7A"/>
    <w:rsid w:val="00B653DE"/>
    <w:rsid w:val="00B6622C"/>
    <w:rsid w:val="00B6759A"/>
    <w:rsid w:val="00B70FD5"/>
    <w:rsid w:val="00B76678"/>
    <w:rsid w:val="00B7741E"/>
    <w:rsid w:val="00B85349"/>
    <w:rsid w:val="00B85A66"/>
    <w:rsid w:val="00B8764C"/>
    <w:rsid w:val="00B90F9D"/>
    <w:rsid w:val="00B93BB1"/>
    <w:rsid w:val="00B93FC5"/>
    <w:rsid w:val="00B9669A"/>
    <w:rsid w:val="00BA42D1"/>
    <w:rsid w:val="00BA565A"/>
    <w:rsid w:val="00BA60E4"/>
    <w:rsid w:val="00BA695A"/>
    <w:rsid w:val="00BB34FE"/>
    <w:rsid w:val="00BB47E7"/>
    <w:rsid w:val="00BB68D4"/>
    <w:rsid w:val="00BC2A08"/>
    <w:rsid w:val="00BC3E38"/>
    <w:rsid w:val="00BD0CB4"/>
    <w:rsid w:val="00BD33ED"/>
    <w:rsid w:val="00BD4676"/>
    <w:rsid w:val="00BD489A"/>
    <w:rsid w:val="00BE0079"/>
    <w:rsid w:val="00BE3E19"/>
    <w:rsid w:val="00BE3F24"/>
    <w:rsid w:val="00BE4AF9"/>
    <w:rsid w:val="00BE5D8B"/>
    <w:rsid w:val="00BE77B1"/>
    <w:rsid w:val="00BF168E"/>
    <w:rsid w:val="00BF3201"/>
    <w:rsid w:val="00BF323E"/>
    <w:rsid w:val="00BF419C"/>
    <w:rsid w:val="00BF48BE"/>
    <w:rsid w:val="00BF4D19"/>
    <w:rsid w:val="00BF5C33"/>
    <w:rsid w:val="00BF76B4"/>
    <w:rsid w:val="00BF7F86"/>
    <w:rsid w:val="00C002A4"/>
    <w:rsid w:val="00C003F0"/>
    <w:rsid w:val="00C00D70"/>
    <w:rsid w:val="00C03329"/>
    <w:rsid w:val="00C038BF"/>
    <w:rsid w:val="00C04DFB"/>
    <w:rsid w:val="00C05F56"/>
    <w:rsid w:val="00C06792"/>
    <w:rsid w:val="00C079D2"/>
    <w:rsid w:val="00C10459"/>
    <w:rsid w:val="00C10C0D"/>
    <w:rsid w:val="00C12812"/>
    <w:rsid w:val="00C2105A"/>
    <w:rsid w:val="00C213E1"/>
    <w:rsid w:val="00C27176"/>
    <w:rsid w:val="00C273BA"/>
    <w:rsid w:val="00C3059A"/>
    <w:rsid w:val="00C33F7B"/>
    <w:rsid w:val="00C3403E"/>
    <w:rsid w:val="00C40D7C"/>
    <w:rsid w:val="00C4162B"/>
    <w:rsid w:val="00C52152"/>
    <w:rsid w:val="00C521B1"/>
    <w:rsid w:val="00C53819"/>
    <w:rsid w:val="00C57504"/>
    <w:rsid w:val="00C57CD8"/>
    <w:rsid w:val="00C74139"/>
    <w:rsid w:val="00C74EF3"/>
    <w:rsid w:val="00C765C4"/>
    <w:rsid w:val="00C768D4"/>
    <w:rsid w:val="00C76B41"/>
    <w:rsid w:val="00C779D4"/>
    <w:rsid w:val="00C77A34"/>
    <w:rsid w:val="00C77B0F"/>
    <w:rsid w:val="00C81162"/>
    <w:rsid w:val="00C8129B"/>
    <w:rsid w:val="00C81EBA"/>
    <w:rsid w:val="00C835FD"/>
    <w:rsid w:val="00C83748"/>
    <w:rsid w:val="00C84AA6"/>
    <w:rsid w:val="00C903AA"/>
    <w:rsid w:val="00C9063F"/>
    <w:rsid w:val="00C93144"/>
    <w:rsid w:val="00C93BF5"/>
    <w:rsid w:val="00C96497"/>
    <w:rsid w:val="00C966FF"/>
    <w:rsid w:val="00CA00A3"/>
    <w:rsid w:val="00CA3D6C"/>
    <w:rsid w:val="00CA485C"/>
    <w:rsid w:val="00CB2073"/>
    <w:rsid w:val="00CB39B1"/>
    <w:rsid w:val="00CB5A59"/>
    <w:rsid w:val="00CB7C71"/>
    <w:rsid w:val="00CC264A"/>
    <w:rsid w:val="00CC26A9"/>
    <w:rsid w:val="00CC418E"/>
    <w:rsid w:val="00CC557A"/>
    <w:rsid w:val="00CC6BBC"/>
    <w:rsid w:val="00CC71C7"/>
    <w:rsid w:val="00CC7D80"/>
    <w:rsid w:val="00CD4964"/>
    <w:rsid w:val="00CD4C5A"/>
    <w:rsid w:val="00CE01B2"/>
    <w:rsid w:val="00CE0759"/>
    <w:rsid w:val="00CE493F"/>
    <w:rsid w:val="00CE4DE5"/>
    <w:rsid w:val="00CE52F5"/>
    <w:rsid w:val="00CE5E46"/>
    <w:rsid w:val="00CE746B"/>
    <w:rsid w:val="00CF03EE"/>
    <w:rsid w:val="00CF55E9"/>
    <w:rsid w:val="00CF5D3E"/>
    <w:rsid w:val="00CF64A6"/>
    <w:rsid w:val="00D0328A"/>
    <w:rsid w:val="00D041C6"/>
    <w:rsid w:val="00D101C6"/>
    <w:rsid w:val="00D1296D"/>
    <w:rsid w:val="00D1328B"/>
    <w:rsid w:val="00D1336E"/>
    <w:rsid w:val="00D15767"/>
    <w:rsid w:val="00D15927"/>
    <w:rsid w:val="00D214FC"/>
    <w:rsid w:val="00D25E89"/>
    <w:rsid w:val="00D260FC"/>
    <w:rsid w:val="00D26AAC"/>
    <w:rsid w:val="00D26BD7"/>
    <w:rsid w:val="00D276DD"/>
    <w:rsid w:val="00D318DC"/>
    <w:rsid w:val="00D329BC"/>
    <w:rsid w:val="00D3461D"/>
    <w:rsid w:val="00D35896"/>
    <w:rsid w:val="00D36137"/>
    <w:rsid w:val="00D40047"/>
    <w:rsid w:val="00D42690"/>
    <w:rsid w:val="00D44020"/>
    <w:rsid w:val="00D44E41"/>
    <w:rsid w:val="00D50136"/>
    <w:rsid w:val="00D50856"/>
    <w:rsid w:val="00D51C4A"/>
    <w:rsid w:val="00D55145"/>
    <w:rsid w:val="00D5545E"/>
    <w:rsid w:val="00D56432"/>
    <w:rsid w:val="00D57345"/>
    <w:rsid w:val="00D57C45"/>
    <w:rsid w:val="00D634C3"/>
    <w:rsid w:val="00D63959"/>
    <w:rsid w:val="00D7007E"/>
    <w:rsid w:val="00D7388A"/>
    <w:rsid w:val="00D74176"/>
    <w:rsid w:val="00D7456C"/>
    <w:rsid w:val="00D76997"/>
    <w:rsid w:val="00D76F6C"/>
    <w:rsid w:val="00D80A26"/>
    <w:rsid w:val="00D816DF"/>
    <w:rsid w:val="00D817AB"/>
    <w:rsid w:val="00D82EE3"/>
    <w:rsid w:val="00D83218"/>
    <w:rsid w:val="00D86F04"/>
    <w:rsid w:val="00D91D88"/>
    <w:rsid w:val="00D92AA0"/>
    <w:rsid w:val="00D93746"/>
    <w:rsid w:val="00D94A22"/>
    <w:rsid w:val="00D96439"/>
    <w:rsid w:val="00D97985"/>
    <w:rsid w:val="00DA2839"/>
    <w:rsid w:val="00DA33CC"/>
    <w:rsid w:val="00DA3A34"/>
    <w:rsid w:val="00DA7147"/>
    <w:rsid w:val="00DA742A"/>
    <w:rsid w:val="00DB021B"/>
    <w:rsid w:val="00DB3077"/>
    <w:rsid w:val="00DB5CF5"/>
    <w:rsid w:val="00DB67FE"/>
    <w:rsid w:val="00DB7298"/>
    <w:rsid w:val="00DC3027"/>
    <w:rsid w:val="00DC3613"/>
    <w:rsid w:val="00DC4D44"/>
    <w:rsid w:val="00DC6194"/>
    <w:rsid w:val="00DD0F56"/>
    <w:rsid w:val="00DD1400"/>
    <w:rsid w:val="00DD238A"/>
    <w:rsid w:val="00DD2432"/>
    <w:rsid w:val="00DD2C24"/>
    <w:rsid w:val="00DD3AA5"/>
    <w:rsid w:val="00DD40F2"/>
    <w:rsid w:val="00DD7260"/>
    <w:rsid w:val="00DE68F1"/>
    <w:rsid w:val="00DF1A08"/>
    <w:rsid w:val="00DF4AF1"/>
    <w:rsid w:val="00DF5172"/>
    <w:rsid w:val="00DF5620"/>
    <w:rsid w:val="00DF6507"/>
    <w:rsid w:val="00DF7989"/>
    <w:rsid w:val="00DF7C3C"/>
    <w:rsid w:val="00E01D26"/>
    <w:rsid w:val="00E03B30"/>
    <w:rsid w:val="00E07BC5"/>
    <w:rsid w:val="00E07C1E"/>
    <w:rsid w:val="00E07ED8"/>
    <w:rsid w:val="00E1431A"/>
    <w:rsid w:val="00E170F1"/>
    <w:rsid w:val="00E22590"/>
    <w:rsid w:val="00E22987"/>
    <w:rsid w:val="00E235A4"/>
    <w:rsid w:val="00E2516C"/>
    <w:rsid w:val="00E26D32"/>
    <w:rsid w:val="00E319D8"/>
    <w:rsid w:val="00E31A03"/>
    <w:rsid w:val="00E31BE5"/>
    <w:rsid w:val="00E32100"/>
    <w:rsid w:val="00E321CA"/>
    <w:rsid w:val="00E322CA"/>
    <w:rsid w:val="00E3663B"/>
    <w:rsid w:val="00E40E76"/>
    <w:rsid w:val="00E424A4"/>
    <w:rsid w:val="00E443CD"/>
    <w:rsid w:val="00E4503D"/>
    <w:rsid w:val="00E45F99"/>
    <w:rsid w:val="00E46524"/>
    <w:rsid w:val="00E50886"/>
    <w:rsid w:val="00E52125"/>
    <w:rsid w:val="00E52424"/>
    <w:rsid w:val="00E53A03"/>
    <w:rsid w:val="00E57D20"/>
    <w:rsid w:val="00E62D5C"/>
    <w:rsid w:val="00E632FF"/>
    <w:rsid w:val="00E656B2"/>
    <w:rsid w:val="00E6674D"/>
    <w:rsid w:val="00E719AD"/>
    <w:rsid w:val="00E734A6"/>
    <w:rsid w:val="00E735A7"/>
    <w:rsid w:val="00E73C4B"/>
    <w:rsid w:val="00E840BD"/>
    <w:rsid w:val="00E850A9"/>
    <w:rsid w:val="00E904B7"/>
    <w:rsid w:val="00E91AD0"/>
    <w:rsid w:val="00E92695"/>
    <w:rsid w:val="00E931AB"/>
    <w:rsid w:val="00E9372F"/>
    <w:rsid w:val="00EA2680"/>
    <w:rsid w:val="00EA30B7"/>
    <w:rsid w:val="00EA33B3"/>
    <w:rsid w:val="00EA3A96"/>
    <w:rsid w:val="00EA4352"/>
    <w:rsid w:val="00EB099C"/>
    <w:rsid w:val="00EB3465"/>
    <w:rsid w:val="00EB453F"/>
    <w:rsid w:val="00EB7A5B"/>
    <w:rsid w:val="00EB7C63"/>
    <w:rsid w:val="00EC1BE6"/>
    <w:rsid w:val="00EC243A"/>
    <w:rsid w:val="00EC30AD"/>
    <w:rsid w:val="00EC34C5"/>
    <w:rsid w:val="00EC6428"/>
    <w:rsid w:val="00ED0F6F"/>
    <w:rsid w:val="00ED5FCD"/>
    <w:rsid w:val="00EE067F"/>
    <w:rsid w:val="00EE3597"/>
    <w:rsid w:val="00EE4BCD"/>
    <w:rsid w:val="00EE6B53"/>
    <w:rsid w:val="00EF1152"/>
    <w:rsid w:val="00EF34E5"/>
    <w:rsid w:val="00F00E84"/>
    <w:rsid w:val="00F03F0D"/>
    <w:rsid w:val="00F05618"/>
    <w:rsid w:val="00F06BCC"/>
    <w:rsid w:val="00F06C8F"/>
    <w:rsid w:val="00F0769A"/>
    <w:rsid w:val="00F12933"/>
    <w:rsid w:val="00F14BF2"/>
    <w:rsid w:val="00F15537"/>
    <w:rsid w:val="00F21ACA"/>
    <w:rsid w:val="00F225A8"/>
    <w:rsid w:val="00F2451B"/>
    <w:rsid w:val="00F30587"/>
    <w:rsid w:val="00F3129B"/>
    <w:rsid w:val="00F3131D"/>
    <w:rsid w:val="00F320DE"/>
    <w:rsid w:val="00F3340F"/>
    <w:rsid w:val="00F351E0"/>
    <w:rsid w:val="00F428D8"/>
    <w:rsid w:val="00F42E18"/>
    <w:rsid w:val="00F44C4B"/>
    <w:rsid w:val="00F468C4"/>
    <w:rsid w:val="00F478AB"/>
    <w:rsid w:val="00F506B4"/>
    <w:rsid w:val="00F515D8"/>
    <w:rsid w:val="00F51D24"/>
    <w:rsid w:val="00F53AF7"/>
    <w:rsid w:val="00F546BC"/>
    <w:rsid w:val="00F55953"/>
    <w:rsid w:val="00F57984"/>
    <w:rsid w:val="00F603FE"/>
    <w:rsid w:val="00F6081D"/>
    <w:rsid w:val="00F60F59"/>
    <w:rsid w:val="00F66AEC"/>
    <w:rsid w:val="00F673A1"/>
    <w:rsid w:val="00F70A9E"/>
    <w:rsid w:val="00F71A3B"/>
    <w:rsid w:val="00F71D34"/>
    <w:rsid w:val="00F72E9C"/>
    <w:rsid w:val="00F739FD"/>
    <w:rsid w:val="00F74836"/>
    <w:rsid w:val="00F75C0F"/>
    <w:rsid w:val="00F762F9"/>
    <w:rsid w:val="00F80C06"/>
    <w:rsid w:val="00F80CA0"/>
    <w:rsid w:val="00F810F4"/>
    <w:rsid w:val="00F82395"/>
    <w:rsid w:val="00F879F1"/>
    <w:rsid w:val="00F92EDA"/>
    <w:rsid w:val="00F94503"/>
    <w:rsid w:val="00F96974"/>
    <w:rsid w:val="00FA22D8"/>
    <w:rsid w:val="00FA2F17"/>
    <w:rsid w:val="00FA317C"/>
    <w:rsid w:val="00FA35B0"/>
    <w:rsid w:val="00FA41C8"/>
    <w:rsid w:val="00FB0993"/>
    <w:rsid w:val="00FB0CA3"/>
    <w:rsid w:val="00FB1CEF"/>
    <w:rsid w:val="00FB312D"/>
    <w:rsid w:val="00FB3C77"/>
    <w:rsid w:val="00FB44BD"/>
    <w:rsid w:val="00FB4FA4"/>
    <w:rsid w:val="00FB5E86"/>
    <w:rsid w:val="00FC0B99"/>
    <w:rsid w:val="00FC22B3"/>
    <w:rsid w:val="00FC5AF4"/>
    <w:rsid w:val="00FC6028"/>
    <w:rsid w:val="00FC714E"/>
    <w:rsid w:val="00FC7170"/>
    <w:rsid w:val="00FC7597"/>
    <w:rsid w:val="00FD1293"/>
    <w:rsid w:val="00FD13C7"/>
    <w:rsid w:val="00FD1E66"/>
    <w:rsid w:val="00FD3308"/>
    <w:rsid w:val="00FD5862"/>
    <w:rsid w:val="00FD61F7"/>
    <w:rsid w:val="00FD6802"/>
    <w:rsid w:val="00FD7EE5"/>
    <w:rsid w:val="00FE0E21"/>
    <w:rsid w:val="00FE2F52"/>
    <w:rsid w:val="00FF1393"/>
    <w:rsid w:val="00FF3DA9"/>
    <w:rsid w:val="00FF40F6"/>
    <w:rsid w:val="00FF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4D4462"/>
  <w15:docId w15:val="{01A3314A-9465-44B4-80CC-283131103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6555A" w:themeColor="text1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E36CA"/>
    <w:pPr>
      <w:spacing w:after="0" w:line="280" w:lineRule="atLeast"/>
    </w:pPr>
    <w:rPr>
      <w:sz w:val="18"/>
    </w:rPr>
  </w:style>
  <w:style w:type="paragraph" w:styleId="Titre1">
    <w:name w:val="heading 1"/>
    <w:basedOn w:val="Normal"/>
    <w:next w:val="Normal"/>
    <w:link w:val="Titre1Car"/>
    <w:qFormat/>
    <w:rsid w:val="00BA42D1"/>
    <w:pPr>
      <w:keepNext/>
      <w:keepLines/>
      <w:numPr>
        <w:numId w:val="3"/>
      </w:numPr>
      <w:spacing w:after="120" w:line="360" w:lineRule="atLeast"/>
      <w:outlineLvl w:val="0"/>
    </w:pPr>
    <w:rPr>
      <w:rFonts w:asciiTheme="majorHAnsi" w:eastAsiaTheme="majorEastAsia" w:hAnsiTheme="majorHAnsi" w:cstheme="majorBidi"/>
      <w:b/>
      <w:bCs/>
      <w:color w:val="F8485E" w:themeColor="text2"/>
      <w:sz w:val="36"/>
      <w:szCs w:val="36"/>
    </w:rPr>
  </w:style>
  <w:style w:type="paragraph" w:styleId="Titre2">
    <w:name w:val="heading 2"/>
    <w:basedOn w:val="Normal"/>
    <w:next w:val="Normal"/>
    <w:link w:val="Titre2Car"/>
    <w:qFormat/>
    <w:rsid w:val="00031A0A"/>
    <w:pPr>
      <w:keepNext/>
      <w:keepLines/>
      <w:numPr>
        <w:ilvl w:val="1"/>
        <w:numId w:val="3"/>
      </w:numPr>
      <w:spacing w:before="220" w:after="120" w:line="360" w:lineRule="atLeast"/>
      <w:outlineLvl w:val="1"/>
    </w:pPr>
    <w:rPr>
      <w:rFonts w:asciiTheme="majorHAnsi" w:eastAsiaTheme="majorEastAsia" w:hAnsiTheme="majorHAnsi" w:cstheme="majorBidi"/>
      <w:b/>
      <w:bCs/>
      <w:sz w:val="27"/>
      <w:szCs w:val="27"/>
    </w:rPr>
  </w:style>
  <w:style w:type="paragraph" w:styleId="Titre3">
    <w:name w:val="heading 3"/>
    <w:basedOn w:val="Normal"/>
    <w:next w:val="Normal"/>
    <w:link w:val="Titre3Car"/>
    <w:qFormat/>
    <w:rsid w:val="00031A0A"/>
    <w:pPr>
      <w:keepNext/>
      <w:keepLines/>
      <w:numPr>
        <w:ilvl w:val="2"/>
        <w:numId w:val="3"/>
      </w:numPr>
      <w:spacing w:before="200" w:after="60"/>
      <w:outlineLvl w:val="2"/>
    </w:pPr>
    <w:rPr>
      <w:rFonts w:asciiTheme="majorHAnsi" w:eastAsiaTheme="majorEastAsia" w:hAnsiTheme="majorHAnsi" w:cstheme="majorBidi"/>
      <w:b/>
      <w:bCs/>
      <w:sz w:val="22"/>
      <w:lang w:val="en-GB"/>
    </w:rPr>
  </w:style>
  <w:style w:type="paragraph" w:styleId="Titre4">
    <w:name w:val="heading 4"/>
    <w:basedOn w:val="Normal"/>
    <w:next w:val="Normal"/>
    <w:link w:val="Titre4Car"/>
    <w:qFormat/>
    <w:rsid w:val="00031A0A"/>
    <w:pPr>
      <w:keepNext/>
      <w:keepLines/>
      <w:numPr>
        <w:ilvl w:val="3"/>
        <w:numId w:val="3"/>
      </w:numPr>
      <w:spacing w:before="120" w:after="60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Titre5">
    <w:name w:val="heading 5"/>
    <w:basedOn w:val="Normal"/>
    <w:next w:val="Normal"/>
    <w:link w:val="Titre5Car"/>
    <w:uiPriority w:val="9"/>
    <w:semiHidden/>
    <w:qFormat/>
    <w:rsid w:val="00AD7C68"/>
    <w:pPr>
      <w:keepNext/>
      <w:keepLines/>
      <w:numPr>
        <w:ilvl w:val="4"/>
        <w:numId w:val="3"/>
      </w:numPr>
      <w:spacing w:before="200"/>
      <w:outlineLvl w:val="4"/>
    </w:pPr>
    <w:rPr>
      <w:rFonts w:asciiTheme="majorHAnsi" w:eastAsiaTheme="majorEastAsia" w:hAnsiTheme="majorHAnsi" w:cstheme="majorBidi"/>
      <w:color w:val="00477F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AD7C68"/>
    <w:pPr>
      <w:keepNext/>
      <w:keepLines/>
      <w:numPr>
        <w:ilvl w:val="5"/>
        <w:numId w:val="3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00477F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AD7C68"/>
    <w:pPr>
      <w:keepNext/>
      <w:keepLines/>
      <w:numPr>
        <w:ilvl w:val="6"/>
        <w:numId w:val="3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7F7D85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AD7C68"/>
    <w:pPr>
      <w:keepNext/>
      <w:keepLines/>
      <w:numPr>
        <w:ilvl w:val="7"/>
        <w:numId w:val="3"/>
      </w:numPr>
      <w:spacing w:before="200"/>
      <w:outlineLvl w:val="7"/>
    </w:pPr>
    <w:rPr>
      <w:rFonts w:asciiTheme="majorHAnsi" w:eastAsiaTheme="majorEastAsia" w:hAnsiTheme="majorHAnsi" w:cstheme="majorBidi"/>
      <w:color w:val="7F7D85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AD7C68"/>
    <w:pPr>
      <w:keepNext/>
      <w:keepLines/>
      <w:numPr>
        <w:ilvl w:val="8"/>
        <w:numId w:val="3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7F7D85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aliases w:val="normal3,Header_En tete,En-tête1,E.e,En-tête Portrait,Aston En-tête,head,En-tête tbo,Formations,Cover Page,h"/>
    <w:link w:val="En-tteCar"/>
    <w:uiPriority w:val="99"/>
    <w:unhideWhenUsed/>
    <w:rsid w:val="008747E0"/>
    <w:pPr>
      <w:spacing w:after="0" w:line="240" w:lineRule="exact"/>
    </w:pPr>
    <w:rPr>
      <w:sz w:val="20"/>
      <w:lang w:val="en-US"/>
    </w:rPr>
  </w:style>
  <w:style w:type="character" w:customStyle="1" w:styleId="En-tteCar">
    <w:name w:val="En-tête Car"/>
    <w:aliases w:val="normal3 Car,Header_En tete Car,En-tête1 Car,E.e Car,En-tête Portrait Car,Aston En-tête Car,head Car,En-tête tbo Car,Formations Car,Cover Page Car,h Car"/>
    <w:basedOn w:val="Policepardfaut"/>
    <w:link w:val="En-tte"/>
    <w:uiPriority w:val="99"/>
    <w:rsid w:val="008747E0"/>
    <w:rPr>
      <w:sz w:val="20"/>
      <w:lang w:val="en-US"/>
    </w:rPr>
  </w:style>
  <w:style w:type="paragraph" w:styleId="Pieddepage">
    <w:name w:val="footer"/>
    <w:link w:val="PieddepageCar"/>
    <w:uiPriority w:val="99"/>
    <w:unhideWhenUsed/>
    <w:rsid w:val="008747E0"/>
    <w:pPr>
      <w:spacing w:after="0" w:line="240" w:lineRule="exact"/>
    </w:pPr>
    <w:rPr>
      <w:sz w:val="20"/>
      <w:lang w:val="en-US"/>
    </w:rPr>
  </w:style>
  <w:style w:type="character" w:customStyle="1" w:styleId="PieddepageCar">
    <w:name w:val="Pied de page Car"/>
    <w:basedOn w:val="Policepardfaut"/>
    <w:link w:val="Pieddepage"/>
    <w:uiPriority w:val="99"/>
    <w:rsid w:val="008747E0"/>
    <w:rPr>
      <w:sz w:val="20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D4C5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4C5A"/>
    <w:rPr>
      <w:rFonts w:ascii="Tahoma" w:hAnsi="Tahoma" w:cs="Tahoma"/>
      <w:sz w:val="16"/>
      <w:szCs w:val="16"/>
      <w:lang w:val="en-US"/>
    </w:rPr>
  </w:style>
  <w:style w:type="table" w:styleId="Grilledutableau">
    <w:name w:val="Table Grid"/>
    <w:basedOn w:val="TableauNormal"/>
    <w:rsid w:val="0032503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  <w:tblCellMar>
        <w:top w:w="57" w:type="dxa"/>
        <w:bottom w:w="85" w:type="dxa"/>
      </w:tblCellMar>
    </w:tblPr>
    <w:tcPr>
      <w:shd w:val="clear" w:color="auto" w:fill="F3F5D7"/>
    </w:tcPr>
    <w:tblStylePr w:type="firstRow">
      <w:rPr>
        <w:b/>
        <w:i w:val="0"/>
        <w:color w:val="FFFFFF" w:themeColor="background1"/>
      </w:rPr>
      <w:tblPr/>
      <w:tcPr>
        <w:tcBorders>
          <w:top w:val="nil"/>
          <w:left w:val="nil"/>
          <w:bottom w:val="single" w:sz="8" w:space="0" w:color="FFFFFF" w:themeColor="background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315B6D" w:themeFill="accent5"/>
      </w:tcPr>
    </w:tblStylePr>
    <w:tblStylePr w:type="firstCol">
      <w:rPr>
        <w:b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  <w:shd w:val="clear" w:color="auto" w:fill="315B6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  <w:shd w:val="clear" w:color="auto" w:fill="F3F5D7"/>
      </w:tcPr>
    </w:tblStylePr>
    <w:tblStylePr w:type="band2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  <w:shd w:val="clear" w:color="auto" w:fill="D6EBE7" w:themeFill="accent6"/>
      </w:tcPr>
    </w:tblStylePr>
    <w:tblStylePr w:type="band1Horz"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D6EBE7" w:themeFill="accent6"/>
      </w:tcPr>
    </w:tblStylePr>
    <w:tblStylePr w:type="band2Horz"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F3F5D7"/>
      </w:tcPr>
    </w:tblStylePr>
  </w:style>
  <w:style w:type="paragraph" w:styleId="Date">
    <w:name w:val="Date"/>
    <w:basedOn w:val="Normal"/>
    <w:next w:val="Normal"/>
    <w:link w:val="DateCar"/>
    <w:uiPriority w:val="99"/>
    <w:rsid w:val="00F762F9"/>
    <w:rPr>
      <w:noProof/>
      <w:sz w:val="20"/>
    </w:rPr>
  </w:style>
  <w:style w:type="character" w:customStyle="1" w:styleId="DateCar">
    <w:name w:val="Date Car"/>
    <w:basedOn w:val="Policepardfaut"/>
    <w:link w:val="Date"/>
    <w:uiPriority w:val="99"/>
    <w:rsid w:val="00F762F9"/>
    <w:rPr>
      <w:noProof/>
      <w:color w:val="56555A" w:themeColor="text1"/>
      <w:sz w:val="20"/>
    </w:rPr>
  </w:style>
  <w:style w:type="paragraph" w:customStyle="1" w:styleId="Titleofdocument">
    <w:name w:val="Title of document"/>
    <w:basedOn w:val="Normal"/>
    <w:qFormat/>
    <w:rsid w:val="00DF7989"/>
    <w:pPr>
      <w:spacing w:after="40" w:line="680" w:lineRule="atLeast"/>
    </w:pPr>
    <w:rPr>
      <w:rFonts w:asciiTheme="majorHAnsi" w:hAnsiTheme="majorHAnsi"/>
      <w:b/>
      <w:sz w:val="56"/>
    </w:rPr>
  </w:style>
  <w:style w:type="paragraph" w:customStyle="1" w:styleId="Subtitleofdocument">
    <w:name w:val="Subtitle of document"/>
    <w:basedOn w:val="Normal"/>
    <w:uiPriority w:val="1"/>
    <w:qFormat/>
    <w:rsid w:val="009E5EE8"/>
    <w:pPr>
      <w:spacing w:after="720" w:line="420" w:lineRule="exact"/>
    </w:pPr>
    <w:rPr>
      <w:sz w:val="34"/>
      <w:szCs w:val="34"/>
      <w:lang w:val="en-GB"/>
    </w:rPr>
  </w:style>
  <w:style w:type="paragraph" w:customStyle="1" w:styleId="Pages">
    <w:name w:val="Pages"/>
    <w:basedOn w:val="Pieddepage"/>
    <w:semiHidden/>
    <w:rsid w:val="00FA2F17"/>
    <w:pPr>
      <w:tabs>
        <w:tab w:val="center" w:pos="4820"/>
        <w:tab w:val="right" w:pos="10206"/>
      </w:tabs>
      <w:ind w:left="-567" w:right="-1"/>
      <w:jc w:val="right"/>
    </w:pPr>
    <w:rPr>
      <w:color w:val="F8485E" w:themeColor="text2"/>
      <w:sz w:val="16"/>
      <w:szCs w:val="16"/>
      <w:lang w:val="fr-FR"/>
    </w:rPr>
  </w:style>
  <w:style w:type="paragraph" w:customStyle="1" w:styleId="Datefooter">
    <w:name w:val="Date footer"/>
    <w:basedOn w:val="Date"/>
    <w:semiHidden/>
    <w:rsid w:val="000C6C17"/>
    <w:pPr>
      <w:framePr w:wrap="around" w:vAnchor="page" w:hAnchor="page" w:xAlign="center" w:yAlign="bottom"/>
      <w:spacing w:line="240" w:lineRule="exact"/>
      <w:suppressOverlap/>
      <w:jc w:val="center"/>
    </w:pPr>
    <w:rPr>
      <w:sz w:val="16"/>
      <w:szCs w:val="16"/>
    </w:rPr>
  </w:style>
  <w:style w:type="paragraph" w:customStyle="1" w:styleId="Titleheader">
    <w:name w:val="Title header"/>
    <w:basedOn w:val="En-tte"/>
    <w:semiHidden/>
    <w:rsid w:val="00886E7A"/>
    <w:pPr>
      <w:framePr w:wrap="around" w:vAnchor="page" w:hAnchor="page" w:xAlign="right" w:yAlign="top"/>
      <w:spacing w:line="160" w:lineRule="exact"/>
      <w:ind w:left="2268"/>
      <w:jc w:val="right"/>
    </w:pPr>
    <w:rPr>
      <w:b/>
      <w:noProof/>
      <w:sz w:val="15"/>
      <w:szCs w:val="15"/>
    </w:rPr>
  </w:style>
  <w:style w:type="paragraph" w:customStyle="1" w:styleId="Visuals">
    <w:name w:val="Visuals"/>
    <w:basedOn w:val="En-tte"/>
    <w:rsid w:val="00F603FE"/>
    <w:pPr>
      <w:framePr w:wrap="around" w:vAnchor="page" w:hAnchor="margin" w:y="15423"/>
      <w:spacing w:line="240" w:lineRule="atLeast"/>
      <w:ind w:left="-28"/>
      <w:suppressOverlap/>
      <w:jc w:val="center"/>
    </w:pPr>
    <w:rPr>
      <w:noProof/>
      <w:lang w:val="fr-FR" w:eastAsia="fr-FR"/>
    </w:rPr>
  </w:style>
  <w:style w:type="paragraph" w:customStyle="1" w:styleId="Clientheader">
    <w:name w:val="Client header"/>
    <w:basedOn w:val="Titleheader"/>
    <w:semiHidden/>
    <w:rsid w:val="00892E00"/>
    <w:pPr>
      <w:framePr w:wrap="around"/>
      <w:spacing w:line="150" w:lineRule="exact"/>
    </w:pPr>
    <w:rPr>
      <w:b w:val="0"/>
      <w:sz w:val="13"/>
      <w:szCs w:val="13"/>
    </w:rPr>
  </w:style>
  <w:style w:type="paragraph" w:customStyle="1" w:styleId="Referenceheader">
    <w:name w:val="Reference header"/>
    <w:basedOn w:val="Titleheader"/>
    <w:semiHidden/>
    <w:rsid w:val="00892E00"/>
    <w:pPr>
      <w:framePr w:wrap="around"/>
    </w:pPr>
    <w:rPr>
      <w:b w:val="0"/>
      <w:sz w:val="13"/>
      <w:szCs w:val="13"/>
    </w:rPr>
  </w:style>
  <w:style w:type="paragraph" w:customStyle="1" w:styleId="Copyrightfooter">
    <w:name w:val="Copyright footer"/>
    <w:basedOn w:val="Datefooter"/>
    <w:semiHidden/>
    <w:rsid w:val="00892E00"/>
    <w:pPr>
      <w:framePr w:wrap="around"/>
      <w:jc w:val="left"/>
    </w:pPr>
  </w:style>
  <w:style w:type="character" w:customStyle="1" w:styleId="Titre1Car">
    <w:name w:val="Titre 1 Car"/>
    <w:basedOn w:val="Policepardfaut"/>
    <w:link w:val="Titre1"/>
    <w:rsid w:val="00E07C1E"/>
    <w:rPr>
      <w:rFonts w:asciiTheme="majorHAnsi" w:eastAsiaTheme="majorEastAsia" w:hAnsiTheme="majorHAnsi" w:cstheme="majorBidi"/>
      <w:b/>
      <w:bCs/>
      <w:color w:val="F8485E" w:themeColor="text2"/>
      <w:sz w:val="36"/>
      <w:szCs w:val="36"/>
    </w:rPr>
  </w:style>
  <w:style w:type="character" w:customStyle="1" w:styleId="Titre2Car">
    <w:name w:val="Titre 2 Car"/>
    <w:basedOn w:val="Policepardfaut"/>
    <w:link w:val="Titre2"/>
    <w:rsid w:val="00E07C1E"/>
    <w:rPr>
      <w:rFonts w:asciiTheme="majorHAnsi" w:eastAsiaTheme="majorEastAsia" w:hAnsiTheme="majorHAnsi" w:cstheme="majorBidi"/>
      <w:b/>
      <w:bCs/>
      <w:sz w:val="27"/>
      <w:szCs w:val="27"/>
    </w:rPr>
  </w:style>
  <w:style w:type="character" w:customStyle="1" w:styleId="Titre3Car">
    <w:name w:val="Titre 3 Car"/>
    <w:basedOn w:val="Policepardfaut"/>
    <w:link w:val="Titre3"/>
    <w:rsid w:val="00E07C1E"/>
    <w:rPr>
      <w:rFonts w:asciiTheme="majorHAnsi" w:eastAsiaTheme="majorEastAsia" w:hAnsiTheme="majorHAnsi" w:cstheme="majorBidi"/>
      <w:b/>
      <w:bCs/>
      <w:lang w:val="en-GB"/>
    </w:rPr>
  </w:style>
  <w:style w:type="paragraph" w:styleId="Paragraphedeliste">
    <w:name w:val="List Paragraph"/>
    <w:basedOn w:val="Normal"/>
    <w:uiPriority w:val="34"/>
    <w:qFormat/>
    <w:rsid w:val="00C4162B"/>
    <w:pPr>
      <w:ind w:left="720"/>
      <w:contextualSpacing/>
    </w:pPr>
  </w:style>
  <w:style w:type="paragraph" w:customStyle="1" w:styleId="Bullet1">
    <w:name w:val="Bullet 1"/>
    <w:uiPriority w:val="1"/>
    <w:qFormat/>
    <w:rsid w:val="00DB3077"/>
    <w:pPr>
      <w:numPr>
        <w:numId w:val="2"/>
      </w:numPr>
      <w:spacing w:after="0" w:line="280" w:lineRule="atLeast"/>
      <w:ind w:left="567" w:hanging="283"/>
    </w:pPr>
    <w:rPr>
      <w:sz w:val="18"/>
      <w:lang w:val="en-GB"/>
    </w:rPr>
  </w:style>
  <w:style w:type="paragraph" w:customStyle="1" w:styleId="Bullet2">
    <w:name w:val="Bullet 2"/>
    <w:basedOn w:val="Bullet1"/>
    <w:uiPriority w:val="1"/>
    <w:qFormat/>
    <w:rsid w:val="00DB3077"/>
    <w:pPr>
      <w:numPr>
        <w:ilvl w:val="1"/>
      </w:numPr>
      <w:ind w:left="851" w:hanging="284"/>
    </w:pPr>
    <w:rPr>
      <w:lang w:val="fr-FR"/>
    </w:rPr>
  </w:style>
  <w:style w:type="paragraph" w:styleId="Listepuces">
    <w:name w:val="List Bullet"/>
    <w:basedOn w:val="Normal"/>
    <w:uiPriority w:val="99"/>
    <w:semiHidden/>
    <w:unhideWhenUsed/>
    <w:rsid w:val="008618C8"/>
    <w:pPr>
      <w:numPr>
        <w:numId w:val="1"/>
      </w:numPr>
      <w:contextualSpacing/>
    </w:pPr>
  </w:style>
  <w:style w:type="paragraph" w:customStyle="1" w:styleId="Bullet3">
    <w:name w:val="Bullet 3"/>
    <w:basedOn w:val="Bullet1"/>
    <w:uiPriority w:val="1"/>
    <w:qFormat/>
    <w:rsid w:val="00DB3077"/>
    <w:pPr>
      <w:numPr>
        <w:ilvl w:val="2"/>
      </w:numPr>
      <w:ind w:left="1134" w:hanging="283"/>
    </w:pPr>
    <w:rPr>
      <w:lang w:val="fr-FR"/>
    </w:rPr>
  </w:style>
  <w:style w:type="character" w:customStyle="1" w:styleId="Textitalic">
    <w:name w:val="Text italic"/>
    <w:basedOn w:val="Policepardfaut"/>
    <w:uiPriority w:val="2"/>
    <w:qFormat/>
    <w:rsid w:val="0064417E"/>
    <w:rPr>
      <w:i/>
    </w:rPr>
  </w:style>
  <w:style w:type="character" w:customStyle="1" w:styleId="Textbolditalic">
    <w:name w:val="Text bold italic"/>
    <w:basedOn w:val="Policepardfaut"/>
    <w:uiPriority w:val="2"/>
    <w:qFormat/>
    <w:rsid w:val="0064417E"/>
    <w:rPr>
      <w:b/>
      <w:i/>
    </w:rPr>
  </w:style>
  <w:style w:type="character" w:customStyle="1" w:styleId="Textbold">
    <w:name w:val="Text bold"/>
    <w:basedOn w:val="Policepardfaut"/>
    <w:uiPriority w:val="2"/>
    <w:qFormat/>
    <w:rsid w:val="0064417E"/>
    <w:rPr>
      <w:b/>
    </w:rPr>
  </w:style>
  <w:style w:type="character" w:customStyle="1" w:styleId="Textemphasis">
    <w:name w:val="Text emphasis"/>
    <w:basedOn w:val="Policepardfaut"/>
    <w:uiPriority w:val="2"/>
    <w:qFormat/>
    <w:rsid w:val="00FD13C7"/>
    <w:rPr>
      <w:b/>
      <w:color w:val="F8485E" w:themeColor="text2"/>
      <w:lang w:val="fr-FR"/>
    </w:rPr>
  </w:style>
  <w:style w:type="character" w:customStyle="1" w:styleId="Textemphasisintense1">
    <w:name w:val="Text emphasis intense 1"/>
    <w:basedOn w:val="Policepardfaut"/>
    <w:uiPriority w:val="2"/>
    <w:qFormat/>
    <w:rsid w:val="00A95034"/>
    <w:rPr>
      <w:u w:val="single"/>
    </w:rPr>
  </w:style>
  <w:style w:type="character" w:customStyle="1" w:styleId="Textemphasisintense2">
    <w:name w:val="Text emphasis intense 2"/>
    <w:basedOn w:val="Policepardfaut"/>
    <w:uiPriority w:val="2"/>
    <w:qFormat/>
    <w:rsid w:val="00A95034"/>
    <w:rPr>
      <w:u w:val="single" w:color="F8485E" w:themeColor="text2"/>
    </w:rPr>
  </w:style>
  <w:style w:type="paragraph" w:customStyle="1" w:styleId="Reference">
    <w:name w:val="Reference"/>
    <w:basedOn w:val="Date"/>
    <w:uiPriority w:val="2"/>
    <w:rsid w:val="00F762F9"/>
  </w:style>
  <w:style w:type="paragraph" w:customStyle="1" w:styleId="Version">
    <w:name w:val="Version"/>
    <w:basedOn w:val="Date"/>
    <w:uiPriority w:val="2"/>
    <w:rsid w:val="00F762F9"/>
  </w:style>
  <w:style w:type="paragraph" w:styleId="Lgende">
    <w:name w:val="caption"/>
    <w:basedOn w:val="Normal"/>
    <w:next w:val="Normal"/>
    <w:uiPriority w:val="2"/>
    <w:rsid w:val="00D82EE3"/>
    <w:pPr>
      <w:spacing w:before="120" w:after="200" w:line="240" w:lineRule="atLeast"/>
    </w:pPr>
    <w:rPr>
      <w:b/>
      <w:bCs/>
      <w:i/>
      <w:color w:val="000000" w:themeColor="background2"/>
      <w:sz w:val="15"/>
      <w:szCs w:val="18"/>
    </w:rPr>
  </w:style>
  <w:style w:type="character" w:customStyle="1" w:styleId="Titre4Car">
    <w:name w:val="Titre 4 Car"/>
    <w:basedOn w:val="Policepardfaut"/>
    <w:link w:val="Titre4"/>
    <w:rsid w:val="00E07C1E"/>
    <w:rPr>
      <w:rFonts w:asciiTheme="majorHAnsi" w:eastAsiaTheme="majorEastAsia" w:hAnsiTheme="majorHAnsi" w:cstheme="majorBidi"/>
      <w:b/>
      <w:bCs/>
      <w:iCs/>
      <w:sz w:val="18"/>
    </w:rPr>
  </w:style>
  <w:style w:type="character" w:styleId="Lienhypertexte">
    <w:name w:val="Hyperlink"/>
    <w:basedOn w:val="Policepardfaut"/>
    <w:uiPriority w:val="99"/>
    <w:rsid w:val="005871E9"/>
    <w:rPr>
      <w:color w:val="56555A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rsid w:val="003F6DD7"/>
    <w:pPr>
      <w:framePr w:wrap="around" w:hAnchor="margin" w:yAlign="bottom"/>
      <w:spacing w:line="180" w:lineRule="exact"/>
    </w:pPr>
    <w:rPr>
      <w:i/>
      <w:sz w:val="15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3F6DD7"/>
    <w:rPr>
      <w:i/>
      <w:color w:val="56555A" w:themeColor="text1"/>
      <w:sz w:val="15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5871E9"/>
    <w:rPr>
      <w:vertAlign w:val="superscript"/>
    </w:rPr>
  </w:style>
  <w:style w:type="paragraph" w:customStyle="1" w:styleId="Text">
    <w:name w:val="Text"/>
    <w:basedOn w:val="Normal"/>
    <w:link w:val="TextCar"/>
    <w:uiPriority w:val="2"/>
    <w:qFormat/>
    <w:rsid w:val="003F7931"/>
    <w:pPr>
      <w:jc w:val="both"/>
    </w:pPr>
  </w:style>
  <w:style w:type="paragraph" w:customStyle="1" w:styleId="Titlecontent">
    <w:name w:val="Title content"/>
    <w:basedOn w:val="Normal"/>
    <w:uiPriority w:val="3"/>
    <w:rsid w:val="0073523A"/>
    <w:pPr>
      <w:framePr w:wrap="around" w:vAnchor="page" w:hAnchor="page" w:xAlign="center" w:y="1759"/>
      <w:spacing w:line="264" w:lineRule="atLeast"/>
      <w:ind w:left="1134" w:right="1134"/>
    </w:pPr>
    <w:rPr>
      <w:color w:val="FFFFFF" w:themeColor="background1"/>
      <w:sz w:val="22"/>
    </w:rPr>
  </w:style>
  <w:style w:type="paragraph" w:customStyle="1" w:styleId="Titlesuivi">
    <w:name w:val="Title suivi"/>
    <w:rsid w:val="00AD7C68"/>
    <w:pPr>
      <w:spacing w:line="360" w:lineRule="atLeast"/>
    </w:pPr>
    <w:rPr>
      <w:rFonts w:asciiTheme="majorHAnsi" w:eastAsiaTheme="majorEastAsia" w:hAnsiTheme="majorHAnsi" w:cstheme="majorBidi"/>
      <w:b/>
      <w:bCs/>
      <w:color w:val="F8485E" w:themeColor="text2"/>
      <w:sz w:val="36"/>
      <w:szCs w:val="36"/>
    </w:rPr>
  </w:style>
  <w:style w:type="paragraph" w:customStyle="1" w:styleId="Subtitlesuivi">
    <w:name w:val="Subtitle suivi"/>
    <w:uiPriority w:val="3"/>
    <w:rsid w:val="00AD7C68"/>
    <w:pPr>
      <w:spacing w:before="220" w:after="120" w:line="360" w:lineRule="atLeast"/>
    </w:pPr>
    <w:rPr>
      <w:rFonts w:asciiTheme="majorHAnsi" w:eastAsiaTheme="majorEastAsia" w:hAnsiTheme="majorHAnsi" w:cstheme="majorBidi"/>
      <w:b/>
      <w:bCs/>
      <w:sz w:val="27"/>
      <w:szCs w:val="27"/>
    </w:rPr>
  </w:style>
  <w:style w:type="character" w:customStyle="1" w:styleId="Titre5Car">
    <w:name w:val="Titre 5 Car"/>
    <w:basedOn w:val="Policepardfaut"/>
    <w:link w:val="Titre5"/>
    <w:uiPriority w:val="9"/>
    <w:semiHidden/>
    <w:rsid w:val="00AD7C68"/>
    <w:rPr>
      <w:rFonts w:asciiTheme="majorHAnsi" w:eastAsiaTheme="majorEastAsia" w:hAnsiTheme="majorHAnsi" w:cstheme="majorBidi"/>
      <w:color w:val="00477F" w:themeColor="accent1" w:themeShade="7F"/>
      <w:sz w:val="18"/>
    </w:rPr>
  </w:style>
  <w:style w:type="character" w:customStyle="1" w:styleId="Titre6Car">
    <w:name w:val="Titre 6 Car"/>
    <w:basedOn w:val="Policepardfaut"/>
    <w:link w:val="Titre6"/>
    <w:uiPriority w:val="9"/>
    <w:semiHidden/>
    <w:rsid w:val="00AD7C68"/>
    <w:rPr>
      <w:rFonts w:asciiTheme="majorHAnsi" w:eastAsiaTheme="majorEastAsia" w:hAnsiTheme="majorHAnsi" w:cstheme="majorBidi"/>
      <w:i/>
      <w:iCs/>
      <w:color w:val="00477F" w:themeColor="accent1" w:themeShade="7F"/>
      <w:sz w:val="18"/>
    </w:rPr>
  </w:style>
  <w:style w:type="character" w:customStyle="1" w:styleId="Titre7Car">
    <w:name w:val="Titre 7 Car"/>
    <w:basedOn w:val="Policepardfaut"/>
    <w:link w:val="Titre7"/>
    <w:uiPriority w:val="9"/>
    <w:semiHidden/>
    <w:rsid w:val="00AD7C68"/>
    <w:rPr>
      <w:rFonts w:asciiTheme="majorHAnsi" w:eastAsiaTheme="majorEastAsia" w:hAnsiTheme="majorHAnsi" w:cstheme="majorBidi"/>
      <w:i/>
      <w:iCs/>
      <w:color w:val="7F7D85" w:themeColor="text1" w:themeTint="BF"/>
      <w:sz w:val="18"/>
    </w:rPr>
  </w:style>
  <w:style w:type="character" w:customStyle="1" w:styleId="Titre8Car">
    <w:name w:val="Titre 8 Car"/>
    <w:basedOn w:val="Policepardfaut"/>
    <w:link w:val="Titre8"/>
    <w:uiPriority w:val="9"/>
    <w:semiHidden/>
    <w:rsid w:val="00AD7C68"/>
    <w:rPr>
      <w:rFonts w:asciiTheme="majorHAnsi" w:eastAsiaTheme="majorEastAsia" w:hAnsiTheme="majorHAnsi" w:cstheme="majorBidi"/>
      <w:color w:val="7F7D85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AD7C68"/>
    <w:rPr>
      <w:rFonts w:asciiTheme="majorHAnsi" w:eastAsiaTheme="majorEastAsia" w:hAnsiTheme="majorHAnsi" w:cstheme="majorBidi"/>
      <w:i/>
      <w:iCs/>
      <w:color w:val="7F7D85" w:themeColor="text1" w:themeTint="BF"/>
      <w:sz w:val="20"/>
      <w:szCs w:val="20"/>
    </w:rPr>
  </w:style>
  <w:style w:type="paragraph" w:styleId="TM1">
    <w:name w:val="toc 1"/>
    <w:basedOn w:val="Normal"/>
    <w:next w:val="Normal"/>
    <w:autoRedefine/>
    <w:uiPriority w:val="39"/>
    <w:rsid w:val="002244B7"/>
    <w:pPr>
      <w:tabs>
        <w:tab w:val="right" w:pos="9639"/>
      </w:tabs>
      <w:spacing w:before="120" w:line="320" w:lineRule="exact"/>
      <w:ind w:right="282"/>
    </w:pPr>
    <w:rPr>
      <w:noProof/>
      <w:color w:val="F8485E" w:themeColor="text2"/>
      <w:sz w:val="27"/>
    </w:rPr>
  </w:style>
  <w:style w:type="paragraph" w:styleId="TM2">
    <w:name w:val="toc 2"/>
    <w:basedOn w:val="Normal"/>
    <w:next w:val="Normal"/>
    <w:autoRedefine/>
    <w:uiPriority w:val="39"/>
    <w:rsid w:val="002244B7"/>
    <w:pPr>
      <w:tabs>
        <w:tab w:val="right" w:pos="9639"/>
      </w:tabs>
      <w:spacing w:line="320" w:lineRule="exact"/>
      <w:ind w:left="295" w:right="282"/>
    </w:pPr>
    <w:rPr>
      <w:noProof/>
      <w:sz w:val="22"/>
    </w:rPr>
  </w:style>
  <w:style w:type="paragraph" w:styleId="TM3">
    <w:name w:val="toc 3"/>
    <w:basedOn w:val="Normal"/>
    <w:next w:val="Normal"/>
    <w:autoRedefine/>
    <w:uiPriority w:val="39"/>
    <w:rsid w:val="002244B7"/>
    <w:pPr>
      <w:tabs>
        <w:tab w:val="right" w:pos="9639"/>
      </w:tabs>
      <w:spacing w:line="260" w:lineRule="exact"/>
      <w:ind w:left="488" w:right="282"/>
    </w:pPr>
    <w:rPr>
      <w:noProof/>
    </w:rPr>
  </w:style>
  <w:style w:type="character" w:customStyle="1" w:styleId="Texthighlighton">
    <w:name w:val="Text highlight on"/>
    <w:basedOn w:val="Policepardfaut"/>
    <w:uiPriority w:val="2"/>
    <w:qFormat/>
    <w:rsid w:val="00CD4964"/>
    <w:rPr>
      <w:bdr w:val="single" w:sz="8" w:space="0" w:color="F8485E" w:themeColor="text2"/>
      <w:shd w:val="clear" w:color="auto" w:fill="FDDADE" w:themeFill="text2" w:themeFillTint="33"/>
    </w:rPr>
  </w:style>
  <w:style w:type="character" w:customStyle="1" w:styleId="TextCar">
    <w:name w:val="Text Car"/>
    <w:basedOn w:val="Policepardfaut"/>
    <w:link w:val="Text"/>
    <w:uiPriority w:val="2"/>
    <w:rsid w:val="003F7931"/>
    <w:rPr>
      <w:sz w:val="18"/>
    </w:rPr>
  </w:style>
  <w:style w:type="paragraph" w:customStyle="1" w:styleId="Textcontact">
    <w:name w:val="Text contact"/>
    <w:basedOn w:val="Text"/>
    <w:uiPriority w:val="2"/>
    <w:rsid w:val="0027586E"/>
    <w:pPr>
      <w:spacing w:line="216" w:lineRule="atLeast"/>
    </w:pPr>
  </w:style>
  <w:style w:type="paragraph" w:customStyle="1" w:styleId="Titlecontact">
    <w:name w:val="Title contact"/>
    <w:basedOn w:val="Text"/>
    <w:uiPriority w:val="3"/>
    <w:rsid w:val="00B0217E"/>
    <w:pPr>
      <w:framePr w:wrap="around" w:hAnchor="margin" w:yAlign="bottom"/>
      <w:spacing w:after="240"/>
    </w:pPr>
    <w:rPr>
      <w:b/>
      <w:color w:val="F8485E" w:themeColor="text2"/>
      <w:sz w:val="27"/>
      <w:szCs w:val="27"/>
    </w:rPr>
  </w:style>
  <w:style w:type="paragraph" w:customStyle="1" w:styleId="Boxtext">
    <w:name w:val="Box text"/>
    <w:basedOn w:val="Text"/>
    <w:rsid w:val="00146959"/>
    <w:pPr>
      <w:pBdr>
        <w:top w:val="single" w:sz="8" w:space="1" w:color="D6EBE7" w:themeColor="accent6"/>
        <w:left w:val="single" w:sz="24" w:space="4" w:color="D6EBE7" w:themeColor="accent6"/>
        <w:bottom w:val="single" w:sz="48" w:space="1" w:color="D6EBE7" w:themeColor="accent6"/>
        <w:right w:val="single" w:sz="24" w:space="4" w:color="D6EBE7" w:themeColor="accent6"/>
      </w:pBdr>
      <w:shd w:val="clear" w:color="auto" w:fill="D6EBE7" w:themeFill="accent6"/>
      <w:spacing w:line="320" w:lineRule="atLeast"/>
      <w:ind w:left="170" w:right="170"/>
    </w:pPr>
    <w:rPr>
      <w:sz w:val="22"/>
    </w:rPr>
  </w:style>
  <w:style w:type="paragraph" w:customStyle="1" w:styleId="Boxtitle">
    <w:name w:val="Box title"/>
    <w:basedOn w:val="Boxtext"/>
    <w:rsid w:val="008E36CA"/>
    <w:rPr>
      <w:b/>
      <w:color w:val="F8485E" w:themeColor="text2"/>
    </w:rPr>
  </w:style>
  <w:style w:type="table" w:customStyle="1" w:styleId="Grilleclaire-Accent11">
    <w:name w:val="Grille claire - Accent 11"/>
    <w:basedOn w:val="TableauNormal"/>
    <w:uiPriority w:val="62"/>
    <w:rsid w:val="00367467"/>
    <w:pPr>
      <w:spacing w:after="0" w:line="240" w:lineRule="auto"/>
    </w:pPr>
    <w:rPr>
      <w:rFonts w:ascii="Times New Roman" w:eastAsia="Times New Roman" w:hAnsi="Times New Roman" w:cs="Times New Roman"/>
      <w:color w:val="auto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90FF" w:themeColor="accent1"/>
        <w:left w:val="single" w:sz="8" w:space="0" w:color="0090FF" w:themeColor="accent1"/>
        <w:bottom w:val="single" w:sz="8" w:space="0" w:color="0090FF" w:themeColor="accent1"/>
        <w:right w:val="single" w:sz="8" w:space="0" w:color="0090FF" w:themeColor="accent1"/>
        <w:insideH w:val="single" w:sz="8" w:space="0" w:color="0090FF" w:themeColor="accent1"/>
        <w:insideV w:val="single" w:sz="8" w:space="0" w:color="0090F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0FF" w:themeColor="accent1"/>
          <w:left w:val="single" w:sz="8" w:space="0" w:color="0090FF" w:themeColor="accent1"/>
          <w:bottom w:val="single" w:sz="18" w:space="0" w:color="0090FF" w:themeColor="accent1"/>
          <w:right w:val="single" w:sz="8" w:space="0" w:color="0090FF" w:themeColor="accent1"/>
          <w:insideH w:val="nil"/>
          <w:insideV w:val="single" w:sz="8" w:space="0" w:color="0090F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0FF" w:themeColor="accent1"/>
          <w:left w:val="single" w:sz="8" w:space="0" w:color="0090FF" w:themeColor="accent1"/>
          <w:bottom w:val="single" w:sz="8" w:space="0" w:color="0090FF" w:themeColor="accent1"/>
          <w:right w:val="single" w:sz="8" w:space="0" w:color="0090FF" w:themeColor="accent1"/>
          <w:insideH w:val="nil"/>
          <w:insideV w:val="single" w:sz="8" w:space="0" w:color="0090F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0FF" w:themeColor="accent1"/>
          <w:left w:val="single" w:sz="8" w:space="0" w:color="0090FF" w:themeColor="accent1"/>
          <w:bottom w:val="single" w:sz="8" w:space="0" w:color="0090FF" w:themeColor="accent1"/>
          <w:right w:val="single" w:sz="8" w:space="0" w:color="0090FF" w:themeColor="accent1"/>
        </w:tcBorders>
      </w:tcPr>
    </w:tblStylePr>
    <w:tblStylePr w:type="band1Vert">
      <w:tblPr/>
      <w:tcPr>
        <w:tcBorders>
          <w:top w:val="single" w:sz="8" w:space="0" w:color="0090FF" w:themeColor="accent1"/>
          <w:left w:val="single" w:sz="8" w:space="0" w:color="0090FF" w:themeColor="accent1"/>
          <w:bottom w:val="single" w:sz="8" w:space="0" w:color="0090FF" w:themeColor="accent1"/>
          <w:right w:val="single" w:sz="8" w:space="0" w:color="0090FF" w:themeColor="accent1"/>
        </w:tcBorders>
        <w:shd w:val="clear" w:color="auto" w:fill="C0E3FF" w:themeFill="accent1" w:themeFillTint="3F"/>
      </w:tcPr>
    </w:tblStylePr>
    <w:tblStylePr w:type="band1Horz">
      <w:tblPr/>
      <w:tcPr>
        <w:tcBorders>
          <w:top w:val="single" w:sz="8" w:space="0" w:color="0090FF" w:themeColor="accent1"/>
          <w:left w:val="single" w:sz="8" w:space="0" w:color="0090FF" w:themeColor="accent1"/>
          <w:bottom w:val="single" w:sz="8" w:space="0" w:color="0090FF" w:themeColor="accent1"/>
          <w:right w:val="single" w:sz="8" w:space="0" w:color="0090FF" w:themeColor="accent1"/>
          <w:insideV w:val="single" w:sz="8" w:space="0" w:color="0090FF" w:themeColor="accent1"/>
        </w:tcBorders>
        <w:shd w:val="clear" w:color="auto" w:fill="C0E3FF" w:themeFill="accent1" w:themeFillTint="3F"/>
      </w:tcPr>
    </w:tblStylePr>
    <w:tblStylePr w:type="band2Horz">
      <w:tblPr/>
      <w:tcPr>
        <w:tcBorders>
          <w:top w:val="single" w:sz="8" w:space="0" w:color="0090FF" w:themeColor="accent1"/>
          <w:left w:val="single" w:sz="8" w:space="0" w:color="0090FF" w:themeColor="accent1"/>
          <w:bottom w:val="single" w:sz="8" w:space="0" w:color="0090FF" w:themeColor="accent1"/>
          <w:right w:val="single" w:sz="8" w:space="0" w:color="0090FF" w:themeColor="accent1"/>
          <w:insideV w:val="single" w:sz="8" w:space="0" w:color="0090FF" w:themeColor="accent1"/>
        </w:tcBorders>
      </w:tcPr>
    </w:tblStylePr>
  </w:style>
  <w:style w:type="paragraph" w:customStyle="1" w:styleId="Body">
    <w:name w:val="Body"/>
    <w:basedOn w:val="Normal"/>
    <w:link w:val="BodyCar"/>
    <w:qFormat/>
    <w:rsid w:val="003F7931"/>
    <w:pPr>
      <w:keepLines/>
      <w:adjustRightInd w:val="0"/>
      <w:spacing w:after="120" w:line="240" w:lineRule="auto"/>
      <w:jc w:val="both"/>
      <w:textAlignment w:val="baseline"/>
    </w:pPr>
    <w:rPr>
      <w:rFonts w:ascii="Arial" w:eastAsia="MS Mincho" w:hAnsi="Arial" w:cs="Times New Roman"/>
      <w:color w:val="auto"/>
      <w:sz w:val="22"/>
      <w:lang w:val="en-GB" w:eastAsia="fr-FR"/>
    </w:rPr>
  </w:style>
  <w:style w:type="numbering" w:customStyle="1" w:styleId="Bullets">
    <w:name w:val="Bullets"/>
    <w:uiPriority w:val="99"/>
    <w:rsid w:val="00720E3F"/>
    <w:pPr>
      <w:numPr>
        <w:numId w:val="6"/>
      </w:numPr>
    </w:pPr>
  </w:style>
  <w:style w:type="character" w:customStyle="1" w:styleId="BodyCar">
    <w:name w:val="Body Car"/>
    <w:basedOn w:val="Policepardfaut"/>
    <w:link w:val="Body"/>
    <w:rsid w:val="003F7931"/>
    <w:rPr>
      <w:rFonts w:ascii="Arial" w:eastAsia="MS Mincho" w:hAnsi="Arial" w:cs="Times New Roman"/>
      <w:color w:val="auto"/>
      <w:lang w:val="en-GB" w:eastAsia="fr-FR"/>
    </w:rPr>
  </w:style>
  <w:style w:type="paragraph" w:styleId="NormalWeb">
    <w:name w:val="Normal (Web)"/>
    <w:basedOn w:val="Normal"/>
    <w:uiPriority w:val="99"/>
    <w:unhideWhenUsed/>
    <w:rsid w:val="00CA0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fr-FR"/>
    </w:rPr>
  </w:style>
  <w:style w:type="table" w:styleId="Tramemoyenne1-Accent2">
    <w:name w:val="Medium Shading 1 Accent 2"/>
    <w:basedOn w:val="TableauNormal"/>
    <w:uiPriority w:val="63"/>
    <w:rsid w:val="001D0102"/>
    <w:pPr>
      <w:spacing w:after="0" w:line="240" w:lineRule="auto"/>
    </w:pPr>
    <w:rPr>
      <w:rFonts w:ascii="Times New Roman" w:eastAsia="Times New Roman" w:hAnsi="Times New Roman" w:cs="Times New Roman"/>
      <w:color w:val="auto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55E4B5" w:themeColor="accent2" w:themeTint="BF"/>
        <w:left w:val="single" w:sz="8" w:space="0" w:color="55E4B5" w:themeColor="accent2" w:themeTint="BF"/>
        <w:bottom w:val="single" w:sz="8" w:space="0" w:color="55E4B5" w:themeColor="accent2" w:themeTint="BF"/>
        <w:right w:val="single" w:sz="8" w:space="0" w:color="55E4B5" w:themeColor="accent2" w:themeTint="BF"/>
        <w:insideH w:val="single" w:sz="8" w:space="0" w:color="55E4B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5E4B5" w:themeColor="accent2" w:themeTint="BF"/>
          <w:left w:val="single" w:sz="8" w:space="0" w:color="55E4B5" w:themeColor="accent2" w:themeTint="BF"/>
          <w:bottom w:val="single" w:sz="8" w:space="0" w:color="55E4B5" w:themeColor="accent2" w:themeTint="BF"/>
          <w:right w:val="single" w:sz="8" w:space="0" w:color="55E4B5" w:themeColor="accent2" w:themeTint="BF"/>
          <w:insideH w:val="nil"/>
          <w:insideV w:val="nil"/>
        </w:tcBorders>
        <w:shd w:val="clear" w:color="auto" w:fill="22D69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5E4B5" w:themeColor="accent2" w:themeTint="BF"/>
          <w:left w:val="single" w:sz="8" w:space="0" w:color="55E4B5" w:themeColor="accent2" w:themeTint="BF"/>
          <w:bottom w:val="single" w:sz="8" w:space="0" w:color="55E4B5" w:themeColor="accent2" w:themeTint="BF"/>
          <w:right w:val="single" w:sz="8" w:space="0" w:color="55E4B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F6E6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6F6E6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Grilledutableau1">
    <w:name w:val="Grille du tableau1"/>
    <w:basedOn w:val="TableauNormal"/>
    <w:next w:val="Grilledutableau"/>
    <w:uiPriority w:val="39"/>
    <w:rsid w:val="00545DB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  <w:tblCellMar>
        <w:top w:w="57" w:type="dxa"/>
        <w:bottom w:w="85" w:type="dxa"/>
      </w:tblCellMar>
    </w:tblPr>
    <w:tcPr>
      <w:shd w:val="clear" w:color="auto" w:fill="F3F5D7"/>
    </w:tcPr>
    <w:tblStylePr w:type="firstRow">
      <w:rPr>
        <w:b/>
        <w:i w:val="0"/>
        <w:color w:val="FFFFFF" w:themeColor="background1"/>
      </w:rPr>
      <w:tblPr/>
      <w:tcPr>
        <w:tcBorders>
          <w:top w:val="nil"/>
          <w:left w:val="nil"/>
          <w:bottom w:val="single" w:sz="8" w:space="0" w:color="FFFFFF" w:themeColor="background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315B6D" w:themeFill="accent5"/>
      </w:tcPr>
    </w:tblStylePr>
    <w:tblStylePr w:type="firstCol">
      <w:rPr>
        <w:b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  <w:shd w:val="clear" w:color="auto" w:fill="315B6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  <w:shd w:val="clear" w:color="auto" w:fill="F3F5D7"/>
      </w:tcPr>
    </w:tblStylePr>
    <w:tblStylePr w:type="band2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  <w:shd w:val="clear" w:color="auto" w:fill="D6EBE7" w:themeFill="accent6"/>
      </w:tcPr>
    </w:tblStylePr>
    <w:tblStylePr w:type="band1Horz"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D6EBE7" w:themeFill="accent6"/>
      </w:tcPr>
    </w:tblStylePr>
    <w:tblStylePr w:type="band2Horz"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F3F5D7"/>
      </w:tcPr>
    </w:tblStylePr>
  </w:style>
  <w:style w:type="character" w:styleId="Mentionnonrsolue">
    <w:name w:val="Unresolved Mention"/>
    <w:basedOn w:val="Policepardfaut"/>
    <w:uiPriority w:val="99"/>
    <w:semiHidden/>
    <w:unhideWhenUsed/>
    <w:rsid w:val="003F7931"/>
    <w:rPr>
      <w:color w:val="605E5C"/>
      <w:shd w:val="clear" w:color="auto" w:fill="E1DFDD"/>
    </w:rPr>
  </w:style>
  <w:style w:type="paragraph" w:styleId="Tabledesillustrations">
    <w:name w:val="table of figures"/>
    <w:basedOn w:val="Normal"/>
    <w:next w:val="Normal"/>
    <w:uiPriority w:val="99"/>
    <w:unhideWhenUsed/>
    <w:rsid w:val="005A68F3"/>
  </w:style>
  <w:style w:type="paragraph" w:styleId="Rvision">
    <w:name w:val="Revision"/>
    <w:hidden/>
    <w:uiPriority w:val="99"/>
    <w:semiHidden/>
    <w:rsid w:val="003E3939"/>
    <w:pPr>
      <w:spacing w:after="0" w:line="240" w:lineRule="auto"/>
    </w:pPr>
    <w:rPr>
      <w:sz w:val="1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F40F6"/>
    <w:pPr>
      <w:numPr>
        <w:numId w:val="0"/>
      </w:numPr>
      <w:spacing w:before="240" w:after="0" w:line="259" w:lineRule="auto"/>
      <w:outlineLvl w:val="9"/>
    </w:pPr>
    <w:rPr>
      <w:b w:val="0"/>
      <w:bCs w:val="0"/>
      <w:color w:val="006BBF" w:themeColor="accent1" w:themeShade="BF"/>
      <w:sz w:val="32"/>
      <w:szCs w:val="32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60375A"/>
    <w:pPr>
      <w:shd w:val="clear" w:color="auto" w:fill="FFFFFF"/>
      <w:spacing w:before="400" w:after="1200" w:line="240" w:lineRule="auto"/>
    </w:pPr>
    <w:rPr>
      <w:rFonts w:ascii="Calibri" w:eastAsia="Calibri" w:hAnsi="Calibri" w:cs="Calibri"/>
      <w:b/>
      <w:bCs/>
      <w:color w:val="3C3C3A"/>
      <w:sz w:val="100"/>
      <w:szCs w:val="100"/>
      <w:lang w:val="fr" w:eastAsia="fr-FR"/>
    </w:rPr>
  </w:style>
  <w:style w:type="character" w:customStyle="1" w:styleId="TitreCar">
    <w:name w:val="Titre Car"/>
    <w:basedOn w:val="Policepardfaut"/>
    <w:link w:val="Titre"/>
    <w:uiPriority w:val="10"/>
    <w:rsid w:val="0060375A"/>
    <w:rPr>
      <w:rFonts w:ascii="Calibri" w:eastAsia="Calibri" w:hAnsi="Calibri" w:cs="Calibri"/>
      <w:b/>
      <w:bCs/>
      <w:color w:val="3C3C3A"/>
      <w:sz w:val="100"/>
      <w:szCs w:val="100"/>
      <w:shd w:val="clear" w:color="auto" w:fill="FFFFFF"/>
      <w:lang w:val="fr"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9F25B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F25BA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F25BA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F25B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F25B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7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microsoft.com/office/2018/08/relationships/commentsExtensible" Target="commentsExtensible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omments" Target="comments.xml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paillard\Downloads\word_devoteam%20(1).dotx" TargetMode="External"/></Relationships>
</file>

<file path=word/theme/theme1.xml><?xml version="1.0" encoding="utf-8"?>
<a:theme xmlns:a="http://schemas.openxmlformats.org/drawingml/2006/main" name="Thème Office">
  <a:themeElements>
    <a:clrScheme name="DEVOTEAM PPT FRED">
      <a:dk1>
        <a:srgbClr val="56555A"/>
      </a:dk1>
      <a:lt1>
        <a:srgbClr val="FFFFFF"/>
      </a:lt1>
      <a:dk2>
        <a:srgbClr val="F8485E"/>
      </a:dk2>
      <a:lt2>
        <a:srgbClr val="000000"/>
      </a:lt2>
      <a:accent1>
        <a:srgbClr val="0090FF"/>
      </a:accent1>
      <a:accent2>
        <a:srgbClr val="22D69B"/>
      </a:accent2>
      <a:accent3>
        <a:srgbClr val="8F18F5"/>
      </a:accent3>
      <a:accent4>
        <a:srgbClr val="FF3091"/>
      </a:accent4>
      <a:accent5>
        <a:srgbClr val="315B6D"/>
      </a:accent5>
      <a:accent6>
        <a:srgbClr val="D6EBE7"/>
      </a:accent6>
      <a:hlink>
        <a:srgbClr val="56555A"/>
      </a:hlink>
      <a:folHlink>
        <a:srgbClr val="56555A"/>
      </a:folHlink>
    </a:clrScheme>
    <a:fontScheme name="VERDANA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CA1EB1-390D-476E-885F-F804439B5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word_devoteam (1)</Template>
  <TotalTime>875</TotalTime>
  <Pages>14</Pages>
  <Words>2552</Words>
  <Characters>14552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Document title</vt:lpstr>
    </vt:vector>
  </TitlesOfParts>
  <Company>D</Company>
  <LinksUpToDate>false</LinksUpToDate>
  <CharactersWithSpaces>17070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creator>Utilisateur Windows</dc:creator>
  <cp:lastModifiedBy>DEVOTEAM</cp:lastModifiedBy>
  <cp:revision>172</cp:revision>
  <cp:lastPrinted>2015-10-06T11:14:00Z</cp:lastPrinted>
  <dcterms:created xsi:type="dcterms:W3CDTF">2022-10-04T08:19:00Z</dcterms:created>
  <dcterms:modified xsi:type="dcterms:W3CDTF">2026-04-22T16:36:00Z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1.0</vt:lpwstr>
  </property>
  <property fmtid="{D5CDD505-2E9C-101B-9397-08002B2CF9AE}" pid="3" name="Reference">
    <vt:lpwstr>00000000</vt:lpwstr>
  </property>
  <property fmtid="{D5CDD505-2E9C-101B-9397-08002B2CF9AE}" pid="4" name="Etat">
    <vt:lpwstr>Text</vt:lpwstr>
  </property>
  <property fmtid="{D5CDD505-2E9C-101B-9397-08002B2CF9AE}" pid="5" name="Name of client">
    <vt:lpwstr>Name of client</vt:lpwstr>
  </property>
  <property fmtid="{D5CDD505-2E9C-101B-9397-08002B2CF9AE}" pid="6" name="Offisync_ProviderInitializationData">
    <vt:lpwstr>https://weez.devoteam.com</vt:lpwstr>
  </property>
  <property fmtid="{D5CDD505-2E9C-101B-9397-08002B2CF9AE}" pid="7" name="Offisync_ServerID">
    <vt:lpwstr>0225270e-c80b-476e-acdd-62945c396fb1</vt:lpwstr>
  </property>
  <property fmtid="{D5CDD505-2E9C-101B-9397-08002B2CF9AE}" pid="8" name="Jive_VersionGuid">
    <vt:lpwstr>9cf0133e-744b-4596-b4ee-4fa6e0280c9f</vt:lpwstr>
  </property>
  <property fmtid="{D5CDD505-2E9C-101B-9397-08002B2CF9AE}" pid="9" name="Offisync_UniqueId">
    <vt:lpwstr>175656</vt:lpwstr>
  </property>
  <property fmtid="{D5CDD505-2E9C-101B-9397-08002B2CF9AE}" pid="10" name="Offisync_UpdateToken">
    <vt:lpwstr>1</vt:lpwstr>
  </property>
  <property fmtid="{D5CDD505-2E9C-101B-9397-08002B2CF9AE}" pid="11" name="Jive_LatestUserAccountName">
    <vt:lpwstr>mbenmessaoud</vt:lpwstr>
  </property>
</Properties>
</file>